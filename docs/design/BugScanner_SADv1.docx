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BACBD" w14:textId="1C7CBFE2" w:rsidR="00444035" w:rsidRDefault="00DD1B82">
      <w:pPr>
        <w:pStyle w:val="Title"/>
        <w:jc w:val="right"/>
      </w:pPr>
      <w:fldSimple w:instr=" SUBJECT  \* MERGEFORMAT ">
        <w:r w:rsidR="00A350AD">
          <w:t>BugScanner</w:t>
        </w:r>
      </w:fldSimple>
    </w:p>
    <w:p w14:paraId="7BBED1DB" w14:textId="77777777" w:rsidR="00444035" w:rsidRDefault="004455A2">
      <w:pPr>
        <w:pStyle w:val="Title"/>
        <w:jc w:val="right"/>
      </w:pPr>
      <w:fldSimple w:instr=" TITLE  \* MERGEFORMAT ">
        <w:r>
          <w:t>Software Architecture Document</w:t>
        </w:r>
      </w:fldSimple>
    </w:p>
    <w:p w14:paraId="6285C0DB" w14:textId="77777777" w:rsidR="00444035" w:rsidRDefault="00444035">
      <w:pPr>
        <w:pStyle w:val="Title"/>
        <w:jc w:val="right"/>
      </w:pPr>
    </w:p>
    <w:p w14:paraId="40448CF7" w14:textId="5F51835D" w:rsidR="00444035" w:rsidRDefault="00F34309">
      <w:pPr>
        <w:pStyle w:val="Title"/>
        <w:jc w:val="right"/>
        <w:rPr>
          <w:sz w:val="28"/>
        </w:rPr>
      </w:pPr>
      <w:r>
        <w:rPr>
          <w:sz w:val="28"/>
        </w:rPr>
        <w:t>Version 1.0</w:t>
      </w:r>
    </w:p>
    <w:p w14:paraId="20E0BFCA" w14:textId="77777777" w:rsidR="00444035" w:rsidRDefault="00444035">
      <w:pPr>
        <w:pStyle w:val="InfoBlue"/>
      </w:pPr>
    </w:p>
    <w:p w14:paraId="692A7CFA" w14:textId="77777777" w:rsidR="00444035" w:rsidRDefault="00444035">
      <w:pPr>
        <w:pStyle w:val="InfoBlue"/>
      </w:pPr>
    </w:p>
    <w:p w14:paraId="2024F8EA" w14:textId="55296E1C" w:rsidR="009871B7" w:rsidRDefault="00F34309" w:rsidP="009871B7">
      <w:pPr>
        <w:pStyle w:val="InfoBlue"/>
      </w:pPr>
      <w:r>
        <w:t>.</w:t>
      </w:r>
    </w:p>
    <w:p w14:paraId="23FDC3B8" w14:textId="77777777" w:rsidR="009871B7" w:rsidRDefault="009871B7" w:rsidP="009871B7">
      <w:pPr>
        <w:pStyle w:val="InfoBlue"/>
      </w:pPr>
    </w:p>
    <w:p w14:paraId="33DB6085" w14:textId="77777777" w:rsidR="00444035" w:rsidRDefault="00444035">
      <w:pPr>
        <w:pStyle w:val="Title"/>
        <w:rPr>
          <w:sz w:val="28"/>
        </w:rPr>
      </w:pPr>
    </w:p>
    <w:p w14:paraId="0212AA68" w14:textId="77777777" w:rsidR="00444035" w:rsidRDefault="00444035">
      <w:pPr>
        <w:sectPr w:rsidR="00444035">
          <w:headerReference w:type="default" r:id="rId8"/>
          <w:footerReference w:type="even" r:id="rId9"/>
          <w:pgSz w:w="12240" w:h="15840" w:code="1"/>
          <w:pgMar w:top="1440" w:right="1440" w:bottom="1440" w:left="1440" w:header="720" w:footer="720" w:gutter="0"/>
          <w:cols w:space="720"/>
          <w:vAlign w:val="center"/>
        </w:sectPr>
      </w:pPr>
    </w:p>
    <w:p w14:paraId="21201453" w14:textId="77777777" w:rsidR="00444035" w:rsidRDefault="00F34309">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444035" w14:paraId="2600A71D" w14:textId="77777777">
        <w:tc>
          <w:tcPr>
            <w:tcW w:w="2304" w:type="dxa"/>
          </w:tcPr>
          <w:p w14:paraId="66B88500" w14:textId="77777777" w:rsidR="00444035" w:rsidRDefault="00F34309">
            <w:pPr>
              <w:pStyle w:val="Tabletext"/>
              <w:jc w:val="center"/>
              <w:rPr>
                <w:b/>
              </w:rPr>
            </w:pPr>
            <w:r>
              <w:rPr>
                <w:b/>
              </w:rPr>
              <w:t>Date</w:t>
            </w:r>
          </w:p>
        </w:tc>
        <w:tc>
          <w:tcPr>
            <w:tcW w:w="1152" w:type="dxa"/>
          </w:tcPr>
          <w:p w14:paraId="4FD34177" w14:textId="77777777" w:rsidR="00444035" w:rsidRDefault="00F34309">
            <w:pPr>
              <w:pStyle w:val="Tabletext"/>
              <w:jc w:val="center"/>
              <w:rPr>
                <w:b/>
              </w:rPr>
            </w:pPr>
            <w:r>
              <w:rPr>
                <w:b/>
              </w:rPr>
              <w:t>Version</w:t>
            </w:r>
          </w:p>
        </w:tc>
        <w:tc>
          <w:tcPr>
            <w:tcW w:w="3744" w:type="dxa"/>
          </w:tcPr>
          <w:p w14:paraId="768364B8" w14:textId="77777777" w:rsidR="00444035" w:rsidRDefault="00F34309">
            <w:pPr>
              <w:pStyle w:val="Tabletext"/>
              <w:jc w:val="center"/>
              <w:rPr>
                <w:b/>
              </w:rPr>
            </w:pPr>
            <w:r>
              <w:rPr>
                <w:b/>
              </w:rPr>
              <w:t>Description</w:t>
            </w:r>
          </w:p>
        </w:tc>
        <w:tc>
          <w:tcPr>
            <w:tcW w:w="2304" w:type="dxa"/>
          </w:tcPr>
          <w:p w14:paraId="29BBD5AA" w14:textId="77777777" w:rsidR="00444035" w:rsidRDefault="00F34309">
            <w:pPr>
              <w:pStyle w:val="Tabletext"/>
              <w:jc w:val="center"/>
              <w:rPr>
                <w:b/>
              </w:rPr>
            </w:pPr>
            <w:r>
              <w:rPr>
                <w:b/>
              </w:rPr>
              <w:t>Author</w:t>
            </w:r>
          </w:p>
        </w:tc>
      </w:tr>
      <w:tr w:rsidR="00444035" w14:paraId="452CEFC9" w14:textId="77777777">
        <w:tc>
          <w:tcPr>
            <w:tcW w:w="2304" w:type="dxa"/>
          </w:tcPr>
          <w:p w14:paraId="0217BA89" w14:textId="4C42F705" w:rsidR="00444035" w:rsidRDefault="00A350AD">
            <w:pPr>
              <w:pStyle w:val="Tabletext"/>
            </w:pPr>
            <w:r>
              <w:t>15/05/2026</w:t>
            </w:r>
          </w:p>
        </w:tc>
        <w:tc>
          <w:tcPr>
            <w:tcW w:w="1152" w:type="dxa"/>
          </w:tcPr>
          <w:p w14:paraId="635BD9AE" w14:textId="77BA94DD" w:rsidR="00444035" w:rsidRDefault="00A350AD">
            <w:pPr>
              <w:pStyle w:val="Tabletext"/>
            </w:pPr>
            <w:r>
              <w:t>1.0</w:t>
            </w:r>
          </w:p>
        </w:tc>
        <w:tc>
          <w:tcPr>
            <w:tcW w:w="3744" w:type="dxa"/>
          </w:tcPr>
          <w:p w14:paraId="55BAE618" w14:textId="6D62772A" w:rsidR="00444035" w:rsidRDefault="00A350AD">
            <w:pPr>
              <w:pStyle w:val="Tabletext"/>
            </w:pPr>
            <w:r>
              <w:t>Mô tả kiến trúc sử dụng trong phần mềm BugScanner</w:t>
            </w:r>
          </w:p>
        </w:tc>
        <w:tc>
          <w:tcPr>
            <w:tcW w:w="2304" w:type="dxa"/>
          </w:tcPr>
          <w:p w14:paraId="7E19F730" w14:textId="222D6FF7" w:rsidR="00444035" w:rsidRDefault="00A350AD">
            <w:pPr>
              <w:pStyle w:val="Tabletext"/>
            </w:pPr>
            <w:r>
              <w:t>BugScanner Team</w:t>
            </w:r>
          </w:p>
        </w:tc>
      </w:tr>
      <w:tr w:rsidR="00444035" w14:paraId="489B4A6C" w14:textId="77777777">
        <w:tc>
          <w:tcPr>
            <w:tcW w:w="2304" w:type="dxa"/>
          </w:tcPr>
          <w:p w14:paraId="67F7DBE4" w14:textId="77777777" w:rsidR="00444035" w:rsidRDefault="00444035">
            <w:pPr>
              <w:pStyle w:val="Tabletext"/>
            </w:pPr>
          </w:p>
        </w:tc>
        <w:tc>
          <w:tcPr>
            <w:tcW w:w="1152" w:type="dxa"/>
          </w:tcPr>
          <w:p w14:paraId="2ABBACEB" w14:textId="77777777" w:rsidR="00444035" w:rsidRDefault="00444035">
            <w:pPr>
              <w:pStyle w:val="Tabletext"/>
            </w:pPr>
          </w:p>
        </w:tc>
        <w:tc>
          <w:tcPr>
            <w:tcW w:w="3744" w:type="dxa"/>
          </w:tcPr>
          <w:p w14:paraId="7CE58D35" w14:textId="77777777" w:rsidR="00444035" w:rsidRDefault="00444035">
            <w:pPr>
              <w:pStyle w:val="Tabletext"/>
            </w:pPr>
          </w:p>
        </w:tc>
        <w:tc>
          <w:tcPr>
            <w:tcW w:w="2304" w:type="dxa"/>
          </w:tcPr>
          <w:p w14:paraId="0D67224B" w14:textId="77777777" w:rsidR="00444035" w:rsidRDefault="00444035">
            <w:pPr>
              <w:pStyle w:val="Tabletext"/>
            </w:pPr>
          </w:p>
        </w:tc>
      </w:tr>
      <w:tr w:rsidR="00444035" w14:paraId="4124F2A6" w14:textId="77777777">
        <w:tc>
          <w:tcPr>
            <w:tcW w:w="2304" w:type="dxa"/>
          </w:tcPr>
          <w:p w14:paraId="0882ED66" w14:textId="77777777" w:rsidR="00444035" w:rsidRDefault="00444035">
            <w:pPr>
              <w:pStyle w:val="Tabletext"/>
            </w:pPr>
          </w:p>
        </w:tc>
        <w:tc>
          <w:tcPr>
            <w:tcW w:w="1152" w:type="dxa"/>
          </w:tcPr>
          <w:p w14:paraId="21DA2591" w14:textId="77777777" w:rsidR="00444035" w:rsidRDefault="00444035">
            <w:pPr>
              <w:pStyle w:val="Tabletext"/>
            </w:pPr>
          </w:p>
        </w:tc>
        <w:tc>
          <w:tcPr>
            <w:tcW w:w="3744" w:type="dxa"/>
          </w:tcPr>
          <w:p w14:paraId="48DFF867" w14:textId="77777777" w:rsidR="00444035" w:rsidRDefault="00444035">
            <w:pPr>
              <w:pStyle w:val="Tabletext"/>
            </w:pPr>
          </w:p>
        </w:tc>
        <w:tc>
          <w:tcPr>
            <w:tcW w:w="2304" w:type="dxa"/>
          </w:tcPr>
          <w:p w14:paraId="53496142" w14:textId="77777777" w:rsidR="00444035" w:rsidRDefault="00444035">
            <w:pPr>
              <w:pStyle w:val="Tabletext"/>
            </w:pPr>
          </w:p>
        </w:tc>
      </w:tr>
      <w:tr w:rsidR="00444035" w14:paraId="0C4D27B2" w14:textId="77777777">
        <w:tc>
          <w:tcPr>
            <w:tcW w:w="2304" w:type="dxa"/>
          </w:tcPr>
          <w:p w14:paraId="417DA3B2" w14:textId="77777777" w:rsidR="00444035" w:rsidRDefault="00444035">
            <w:pPr>
              <w:pStyle w:val="Tabletext"/>
            </w:pPr>
          </w:p>
        </w:tc>
        <w:tc>
          <w:tcPr>
            <w:tcW w:w="1152" w:type="dxa"/>
          </w:tcPr>
          <w:p w14:paraId="0BFDB1E5" w14:textId="77777777" w:rsidR="00444035" w:rsidRDefault="00444035">
            <w:pPr>
              <w:pStyle w:val="Tabletext"/>
            </w:pPr>
          </w:p>
        </w:tc>
        <w:tc>
          <w:tcPr>
            <w:tcW w:w="3744" w:type="dxa"/>
          </w:tcPr>
          <w:p w14:paraId="1E9E4395" w14:textId="77777777" w:rsidR="00444035" w:rsidRDefault="00444035">
            <w:pPr>
              <w:pStyle w:val="Tabletext"/>
            </w:pPr>
          </w:p>
        </w:tc>
        <w:tc>
          <w:tcPr>
            <w:tcW w:w="2304" w:type="dxa"/>
          </w:tcPr>
          <w:p w14:paraId="3893771B" w14:textId="77777777" w:rsidR="00444035" w:rsidRDefault="00444035">
            <w:pPr>
              <w:pStyle w:val="Tabletext"/>
            </w:pPr>
          </w:p>
        </w:tc>
      </w:tr>
    </w:tbl>
    <w:p w14:paraId="06F885D3" w14:textId="77777777" w:rsidR="00444035" w:rsidRDefault="00444035"/>
    <w:p w14:paraId="07329EF0" w14:textId="77777777" w:rsidR="00444035" w:rsidRDefault="00F34309">
      <w:pPr>
        <w:pStyle w:val="Title"/>
      </w:pPr>
      <w:r>
        <w:br w:type="page"/>
      </w:r>
      <w:r>
        <w:lastRenderedPageBreak/>
        <w:t>Table of Contents</w:t>
      </w:r>
    </w:p>
    <w:p w14:paraId="79278578" w14:textId="77777777" w:rsidR="00DD4FA1" w:rsidRDefault="00F34309">
      <w:pPr>
        <w:pStyle w:val="TOC1"/>
        <w:tabs>
          <w:tab w:val="left" w:pos="432"/>
        </w:tabs>
        <w:rPr>
          <w:rFonts w:asciiTheme="minorHAnsi" w:eastAsiaTheme="minorEastAsia" w:hAnsiTheme="minorHAnsi" w:cstheme="minorBidi"/>
          <w:noProof/>
          <w:sz w:val="24"/>
          <w:szCs w:val="24"/>
        </w:rPr>
      </w:pPr>
      <w:r>
        <w:fldChar w:fldCharType="begin"/>
      </w:r>
      <w:r>
        <w:instrText xml:space="preserve"> TOC \o "1-3" </w:instrText>
      </w:r>
      <w:r>
        <w:fldChar w:fldCharType="separate"/>
      </w:r>
      <w:r w:rsidR="00DD4FA1">
        <w:rPr>
          <w:noProof/>
        </w:rPr>
        <w:t>1.</w:t>
      </w:r>
      <w:r w:rsidR="00DD4FA1">
        <w:rPr>
          <w:rFonts w:asciiTheme="minorHAnsi" w:eastAsiaTheme="minorEastAsia" w:hAnsiTheme="minorHAnsi" w:cstheme="minorBidi"/>
          <w:noProof/>
          <w:sz w:val="24"/>
          <w:szCs w:val="24"/>
        </w:rPr>
        <w:tab/>
      </w:r>
      <w:r w:rsidR="00DD4FA1">
        <w:rPr>
          <w:noProof/>
        </w:rPr>
        <w:t>Introduction</w:t>
      </w:r>
      <w:r w:rsidR="00DD4FA1">
        <w:rPr>
          <w:noProof/>
        </w:rPr>
        <w:tab/>
      </w:r>
      <w:r w:rsidR="00DD4FA1">
        <w:rPr>
          <w:noProof/>
        </w:rPr>
        <w:fldChar w:fldCharType="begin"/>
      </w:r>
      <w:r w:rsidR="00DD4FA1">
        <w:rPr>
          <w:noProof/>
        </w:rPr>
        <w:instrText xml:space="preserve"> PAGEREF _Toc468193988 \h </w:instrText>
      </w:r>
      <w:r w:rsidR="00DD4FA1">
        <w:rPr>
          <w:noProof/>
        </w:rPr>
      </w:r>
      <w:r w:rsidR="00DD4FA1">
        <w:rPr>
          <w:noProof/>
        </w:rPr>
        <w:fldChar w:fldCharType="separate"/>
      </w:r>
      <w:r w:rsidR="00DD4FA1">
        <w:rPr>
          <w:noProof/>
        </w:rPr>
        <w:t>4</w:t>
      </w:r>
      <w:r w:rsidR="00DD4FA1">
        <w:rPr>
          <w:noProof/>
        </w:rPr>
        <w:fldChar w:fldCharType="end"/>
      </w:r>
    </w:p>
    <w:p w14:paraId="7C384B38" w14:textId="77777777" w:rsidR="00DD4FA1" w:rsidRDefault="00DD4FA1">
      <w:pPr>
        <w:pStyle w:val="TOC1"/>
        <w:tabs>
          <w:tab w:val="left" w:pos="432"/>
        </w:tabs>
        <w:rPr>
          <w:rFonts w:asciiTheme="minorHAnsi" w:eastAsiaTheme="minorEastAsia" w:hAnsiTheme="minorHAnsi" w:cstheme="minorBidi"/>
          <w:noProof/>
          <w:sz w:val="24"/>
          <w:szCs w:val="24"/>
        </w:rPr>
      </w:pPr>
      <w:r>
        <w:rPr>
          <w:noProof/>
        </w:rPr>
        <w:t>2.</w:t>
      </w:r>
      <w:r>
        <w:rPr>
          <w:rFonts w:asciiTheme="minorHAnsi" w:eastAsiaTheme="minorEastAsia" w:hAnsiTheme="minorHAnsi" w:cstheme="minorBidi"/>
          <w:noProof/>
          <w:sz w:val="24"/>
          <w:szCs w:val="24"/>
        </w:rPr>
        <w:tab/>
      </w:r>
      <w:r>
        <w:rPr>
          <w:noProof/>
        </w:rPr>
        <w:t>Architectural Goals and Constraints</w:t>
      </w:r>
      <w:r>
        <w:rPr>
          <w:noProof/>
        </w:rPr>
        <w:tab/>
      </w:r>
      <w:r>
        <w:rPr>
          <w:noProof/>
        </w:rPr>
        <w:fldChar w:fldCharType="begin"/>
      </w:r>
      <w:r>
        <w:rPr>
          <w:noProof/>
        </w:rPr>
        <w:instrText xml:space="preserve"> PAGEREF _Toc468193989 \h </w:instrText>
      </w:r>
      <w:r>
        <w:rPr>
          <w:noProof/>
        </w:rPr>
      </w:r>
      <w:r>
        <w:rPr>
          <w:noProof/>
        </w:rPr>
        <w:fldChar w:fldCharType="separate"/>
      </w:r>
      <w:r>
        <w:rPr>
          <w:noProof/>
        </w:rPr>
        <w:t>4</w:t>
      </w:r>
      <w:r>
        <w:rPr>
          <w:noProof/>
        </w:rPr>
        <w:fldChar w:fldCharType="end"/>
      </w:r>
    </w:p>
    <w:p w14:paraId="16AAA2A6" w14:textId="77777777" w:rsidR="00DD4FA1" w:rsidRDefault="00DD4FA1">
      <w:pPr>
        <w:pStyle w:val="TOC1"/>
        <w:tabs>
          <w:tab w:val="left" w:pos="432"/>
        </w:tabs>
        <w:rPr>
          <w:rFonts w:asciiTheme="minorHAnsi" w:eastAsiaTheme="minorEastAsia" w:hAnsiTheme="minorHAnsi" w:cstheme="minorBidi"/>
          <w:noProof/>
          <w:sz w:val="24"/>
          <w:szCs w:val="24"/>
        </w:rPr>
      </w:pPr>
      <w:r>
        <w:rPr>
          <w:noProof/>
        </w:rPr>
        <w:t>3.</w:t>
      </w:r>
      <w:r>
        <w:rPr>
          <w:rFonts w:asciiTheme="minorHAnsi" w:eastAsiaTheme="minorEastAsia" w:hAnsiTheme="minorHAnsi" w:cstheme="minorBidi"/>
          <w:noProof/>
          <w:sz w:val="24"/>
          <w:szCs w:val="24"/>
        </w:rPr>
        <w:tab/>
      </w:r>
      <w:r>
        <w:rPr>
          <w:noProof/>
        </w:rPr>
        <w:t>Use-Case Model</w:t>
      </w:r>
      <w:r>
        <w:rPr>
          <w:noProof/>
        </w:rPr>
        <w:tab/>
      </w:r>
      <w:r>
        <w:rPr>
          <w:noProof/>
        </w:rPr>
        <w:fldChar w:fldCharType="begin"/>
      </w:r>
      <w:r>
        <w:rPr>
          <w:noProof/>
        </w:rPr>
        <w:instrText xml:space="preserve"> PAGEREF _Toc468193990 \h </w:instrText>
      </w:r>
      <w:r>
        <w:rPr>
          <w:noProof/>
        </w:rPr>
      </w:r>
      <w:r>
        <w:rPr>
          <w:noProof/>
        </w:rPr>
        <w:fldChar w:fldCharType="separate"/>
      </w:r>
      <w:r>
        <w:rPr>
          <w:noProof/>
        </w:rPr>
        <w:t>4</w:t>
      </w:r>
      <w:r>
        <w:rPr>
          <w:noProof/>
        </w:rPr>
        <w:fldChar w:fldCharType="end"/>
      </w:r>
    </w:p>
    <w:p w14:paraId="2B2E8529" w14:textId="77777777" w:rsidR="00DD4FA1" w:rsidRDefault="00DD4FA1">
      <w:pPr>
        <w:pStyle w:val="TOC1"/>
        <w:tabs>
          <w:tab w:val="left" w:pos="432"/>
        </w:tabs>
        <w:rPr>
          <w:rFonts w:asciiTheme="minorHAnsi" w:eastAsiaTheme="minorEastAsia" w:hAnsiTheme="minorHAnsi" w:cstheme="minorBidi"/>
          <w:noProof/>
          <w:sz w:val="24"/>
          <w:szCs w:val="24"/>
        </w:rPr>
      </w:pPr>
      <w:r>
        <w:rPr>
          <w:noProof/>
        </w:rPr>
        <w:t>4.</w:t>
      </w:r>
      <w:r>
        <w:rPr>
          <w:rFonts w:asciiTheme="minorHAnsi" w:eastAsiaTheme="minorEastAsia" w:hAnsiTheme="minorHAnsi" w:cstheme="minorBidi"/>
          <w:noProof/>
          <w:sz w:val="24"/>
          <w:szCs w:val="24"/>
        </w:rPr>
        <w:tab/>
      </w:r>
      <w:r>
        <w:rPr>
          <w:noProof/>
        </w:rPr>
        <w:t>Logical View</w:t>
      </w:r>
      <w:r>
        <w:rPr>
          <w:noProof/>
        </w:rPr>
        <w:tab/>
      </w:r>
      <w:r>
        <w:rPr>
          <w:noProof/>
        </w:rPr>
        <w:fldChar w:fldCharType="begin"/>
      </w:r>
      <w:r>
        <w:rPr>
          <w:noProof/>
        </w:rPr>
        <w:instrText xml:space="preserve"> PAGEREF _Toc468193991 \h </w:instrText>
      </w:r>
      <w:r>
        <w:rPr>
          <w:noProof/>
        </w:rPr>
      </w:r>
      <w:r>
        <w:rPr>
          <w:noProof/>
        </w:rPr>
        <w:fldChar w:fldCharType="separate"/>
      </w:r>
      <w:r>
        <w:rPr>
          <w:noProof/>
        </w:rPr>
        <w:t>4</w:t>
      </w:r>
      <w:r>
        <w:rPr>
          <w:noProof/>
        </w:rPr>
        <w:fldChar w:fldCharType="end"/>
      </w:r>
    </w:p>
    <w:p w14:paraId="32B73AFB" w14:textId="77777777" w:rsidR="00DD4FA1" w:rsidRDefault="00DD4FA1">
      <w:pPr>
        <w:pStyle w:val="TOC2"/>
        <w:tabs>
          <w:tab w:val="left" w:pos="1000"/>
        </w:tabs>
        <w:rPr>
          <w:rFonts w:asciiTheme="minorHAnsi" w:eastAsiaTheme="minorEastAsia" w:hAnsiTheme="minorHAnsi" w:cstheme="minorBidi"/>
          <w:noProof/>
          <w:sz w:val="24"/>
          <w:szCs w:val="24"/>
        </w:rPr>
      </w:pPr>
      <w:r>
        <w:rPr>
          <w:noProof/>
        </w:rPr>
        <w:t>4.1</w:t>
      </w:r>
      <w:r>
        <w:rPr>
          <w:rFonts w:asciiTheme="minorHAnsi" w:eastAsiaTheme="minorEastAsia" w:hAnsiTheme="minorHAnsi" w:cstheme="minorBidi"/>
          <w:noProof/>
          <w:sz w:val="24"/>
          <w:szCs w:val="24"/>
        </w:rPr>
        <w:tab/>
      </w:r>
      <w:r>
        <w:rPr>
          <w:noProof/>
        </w:rPr>
        <w:t>Component: abc</w:t>
      </w:r>
      <w:r>
        <w:rPr>
          <w:noProof/>
        </w:rPr>
        <w:tab/>
      </w:r>
      <w:r>
        <w:rPr>
          <w:noProof/>
        </w:rPr>
        <w:fldChar w:fldCharType="begin"/>
      </w:r>
      <w:r>
        <w:rPr>
          <w:noProof/>
        </w:rPr>
        <w:instrText xml:space="preserve"> PAGEREF _Toc468193992 \h </w:instrText>
      </w:r>
      <w:r>
        <w:rPr>
          <w:noProof/>
        </w:rPr>
      </w:r>
      <w:r>
        <w:rPr>
          <w:noProof/>
        </w:rPr>
        <w:fldChar w:fldCharType="separate"/>
      </w:r>
      <w:r>
        <w:rPr>
          <w:noProof/>
        </w:rPr>
        <w:t>4</w:t>
      </w:r>
      <w:r>
        <w:rPr>
          <w:noProof/>
        </w:rPr>
        <w:fldChar w:fldCharType="end"/>
      </w:r>
    </w:p>
    <w:p w14:paraId="3A5E74CB" w14:textId="77777777" w:rsidR="00DD4FA1" w:rsidRDefault="00DD4FA1">
      <w:pPr>
        <w:pStyle w:val="TOC1"/>
        <w:tabs>
          <w:tab w:val="left" w:pos="432"/>
        </w:tabs>
        <w:rPr>
          <w:rFonts w:asciiTheme="minorHAnsi" w:eastAsiaTheme="minorEastAsia" w:hAnsiTheme="minorHAnsi" w:cstheme="minorBidi"/>
          <w:noProof/>
          <w:sz w:val="24"/>
          <w:szCs w:val="24"/>
        </w:rPr>
      </w:pPr>
      <w:r>
        <w:rPr>
          <w:noProof/>
        </w:rPr>
        <w:t>5.</w:t>
      </w:r>
      <w:r>
        <w:rPr>
          <w:rFonts w:asciiTheme="minorHAnsi" w:eastAsiaTheme="minorEastAsia" w:hAnsiTheme="minorHAnsi" w:cstheme="minorBidi"/>
          <w:noProof/>
          <w:sz w:val="24"/>
          <w:szCs w:val="24"/>
        </w:rPr>
        <w:tab/>
      </w:r>
      <w:r>
        <w:rPr>
          <w:noProof/>
        </w:rPr>
        <w:t>Deployment</w:t>
      </w:r>
      <w:r>
        <w:rPr>
          <w:noProof/>
        </w:rPr>
        <w:tab/>
      </w:r>
      <w:r>
        <w:rPr>
          <w:noProof/>
        </w:rPr>
        <w:fldChar w:fldCharType="begin"/>
      </w:r>
      <w:r>
        <w:rPr>
          <w:noProof/>
        </w:rPr>
        <w:instrText xml:space="preserve"> PAGEREF _Toc468193993 \h </w:instrText>
      </w:r>
      <w:r>
        <w:rPr>
          <w:noProof/>
        </w:rPr>
      </w:r>
      <w:r>
        <w:rPr>
          <w:noProof/>
        </w:rPr>
        <w:fldChar w:fldCharType="separate"/>
      </w:r>
      <w:r>
        <w:rPr>
          <w:noProof/>
        </w:rPr>
        <w:t>4</w:t>
      </w:r>
      <w:r>
        <w:rPr>
          <w:noProof/>
        </w:rPr>
        <w:fldChar w:fldCharType="end"/>
      </w:r>
    </w:p>
    <w:p w14:paraId="54B35FC5" w14:textId="77777777" w:rsidR="00DD4FA1" w:rsidRDefault="00DD4FA1">
      <w:pPr>
        <w:pStyle w:val="TOC1"/>
        <w:tabs>
          <w:tab w:val="left" w:pos="432"/>
        </w:tabs>
        <w:rPr>
          <w:rFonts w:asciiTheme="minorHAnsi" w:eastAsiaTheme="minorEastAsia" w:hAnsiTheme="minorHAnsi" w:cstheme="minorBidi"/>
          <w:noProof/>
          <w:sz w:val="24"/>
          <w:szCs w:val="24"/>
        </w:rPr>
      </w:pPr>
      <w:r>
        <w:rPr>
          <w:noProof/>
        </w:rPr>
        <w:t>6.</w:t>
      </w:r>
      <w:r>
        <w:rPr>
          <w:rFonts w:asciiTheme="minorHAnsi" w:eastAsiaTheme="minorEastAsia" w:hAnsiTheme="minorHAnsi" w:cstheme="minorBidi"/>
          <w:noProof/>
          <w:sz w:val="24"/>
          <w:szCs w:val="24"/>
        </w:rPr>
        <w:tab/>
      </w:r>
      <w:r>
        <w:rPr>
          <w:noProof/>
        </w:rPr>
        <w:t>Implementation View</w:t>
      </w:r>
      <w:r>
        <w:rPr>
          <w:noProof/>
        </w:rPr>
        <w:tab/>
      </w:r>
      <w:r>
        <w:rPr>
          <w:noProof/>
        </w:rPr>
        <w:fldChar w:fldCharType="begin"/>
      </w:r>
      <w:r>
        <w:rPr>
          <w:noProof/>
        </w:rPr>
        <w:instrText xml:space="preserve"> PAGEREF _Toc468193994 \h </w:instrText>
      </w:r>
      <w:r>
        <w:rPr>
          <w:noProof/>
        </w:rPr>
      </w:r>
      <w:r>
        <w:rPr>
          <w:noProof/>
        </w:rPr>
        <w:fldChar w:fldCharType="separate"/>
      </w:r>
      <w:r>
        <w:rPr>
          <w:noProof/>
        </w:rPr>
        <w:t>4</w:t>
      </w:r>
      <w:r>
        <w:rPr>
          <w:noProof/>
        </w:rPr>
        <w:fldChar w:fldCharType="end"/>
      </w:r>
    </w:p>
    <w:p w14:paraId="522E4293" w14:textId="77777777" w:rsidR="00444035" w:rsidRDefault="00F34309">
      <w:pPr>
        <w:pStyle w:val="Title"/>
      </w:pPr>
      <w:r>
        <w:fldChar w:fldCharType="end"/>
      </w:r>
      <w:r>
        <w:br w:type="page"/>
      </w:r>
      <w:fldSimple w:instr=" TITLE  \* MERGEFORMAT ">
        <w:r w:rsidR="004455A2">
          <w:t>Software Architecture Document</w:t>
        </w:r>
      </w:fldSimple>
      <w:r>
        <w:t xml:space="preserve"> </w:t>
      </w:r>
    </w:p>
    <w:p w14:paraId="53BCED4C" w14:textId="77777777" w:rsidR="00444035" w:rsidRDefault="00F34309">
      <w:pPr>
        <w:pStyle w:val="Heading1"/>
      </w:pPr>
      <w:bookmarkStart w:id="0" w:name="_Toc456598586"/>
      <w:bookmarkStart w:id="1" w:name="_Toc468193988"/>
      <w:r>
        <w:t>Introduction</w:t>
      </w:r>
      <w:bookmarkEnd w:id="0"/>
      <w:bookmarkEnd w:id="1"/>
    </w:p>
    <w:p w14:paraId="03836E11" w14:textId="587196BD" w:rsidR="00A350AD" w:rsidRPr="00A350AD" w:rsidRDefault="00A350AD" w:rsidP="00A350AD">
      <w:pPr>
        <w:pStyle w:val="BodyText"/>
      </w:pPr>
      <w:r w:rsidRPr="00A350AD">
        <w:t>Tài liệu Thiết kế kiến trúc phần mềm này cung cấp một cái nhìn tổng thể về kiến trúc của dự án BugScanner. Nội dung tài liệu tập trung vào việc mô tả các kiến trúc phần mềm khác nhau để truyền tải các quyết định quan trọng về cấu trúc và việc vận hành của hệ thống.</w:t>
      </w:r>
    </w:p>
    <w:p w14:paraId="642230A1" w14:textId="77777777" w:rsidR="00A350AD" w:rsidRPr="00A350AD" w:rsidRDefault="00A350AD" w:rsidP="00A350AD">
      <w:pPr>
        <w:pStyle w:val="BodyText"/>
      </w:pPr>
      <w:r w:rsidRPr="00A350AD">
        <w:rPr>
          <w:b/>
          <w:bCs/>
        </w:rPr>
        <w:t>Mục đích</w:t>
      </w:r>
      <w:r w:rsidRPr="00A350AD">
        <w:t>: Tài liệu này định hướng cho nhóm về cách thức hệ thống được tổ chức, các thành phần chính và sự tương tác giữa các thành phần này để đạt được mục tiêu nhận diện côn trùng và đưa ra thông tin về chúng.</w:t>
      </w:r>
    </w:p>
    <w:p w14:paraId="0EB08202" w14:textId="77777777" w:rsidR="00A350AD" w:rsidRDefault="00A350AD" w:rsidP="00A350AD">
      <w:pPr>
        <w:pStyle w:val="BodyText"/>
      </w:pPr>
      <w:r w:rsidRPr="00A350AD">
        <w:rPr>
          <w:b/>
          <w:bCs/>
        </w:rPr>
        <w:t>Phạm vi</w:t>
      </w:r>
      <w:r w:rsidRPr="00A350AD">
        <w:t>: Kiến trúc này bao quát toàn bộ ứng dụng di động (ưu tiên Android), mô hình xử lý thị giác máy tính (YOLO), chatbot tư vấn (LLM) và cơ sở dữ liệu bách khoa toàn thư về côn trùng.</w:t>
      </w:r>
    </w:p>
    <w:p w14:paraId="7F8E945E" w14:textId="1C3FE0B2" w:rsidR="00A350AD" w:rsidRDefault="00A350AD" w:rsidP="00A350AD">
      <w:pPr>
        <w:pStyle w:val="BodyText"/>
        <w:rPr>
          <w:b/>
          <w:bCs/>
        </w:rPr>
      </w:pPr>
      <w:r>
        <w:rPr>
          <w:b/>
          <w:bCs/>
        </w:rPr>
        <w:t>Các định nghĩa, từ viết tắt, từ rút gọn</w:t>
      </w:r>
      <w:r w:rsidRPr="00A350AD">
        <w:rPr>
          <w:b/>
          <w:bCs/>
        </w:rPr>
        <w:t>:</w:t>
      </w:r>
    </w:p>
    <w:tbl>
      <w:tblPr>
        <w:tblStyle w:val="TableGrid"/>
        <w:tblW w:w="8673" w:type="dxa"/>
        <w:tblInd w:w="704" w:type="dxa"/>
        <w:tblLook w:val="04A0" w:firstRow="1" w:lastRow="0" w:firstColumn="1" w:lastColumn="0" w:noHBand="0" w:noVBand="1"/>
      </w:tblPr>
      <w:tblGrid>
        <w:gridCol w:w="1559"/>
        <w:gridCol w:w="7114"/>
      </w:tblGrid>
      <w:tr w:rsidR="00A350AD" w:rsidRPr="00A350AD" w14:paraId="025A5760" w14:textId="77777777" w:rsidTr="00AC372D">
        <w:trPr>
          <w:trHeight w:val="460"/>
        </w:trPr>
        <w:tc>
          <w:tcPr>
            <w:tcW w:w="1559" w:type="dxa"/>
            <w:hideMark/>
          </w:tcPr>
          <w:p w14:paraId="1ACF4EDA" w14:textId="77777777" w:rsidR="00A350AD" w:rsidRPr="00A350AD" w:rsidRDefault="00A350AD" w:rsidP="00A350AD">
            <w:pPr>
              <w:widowControl/>
              <w:spacing w:line="240" w:lineRule="auto"/>
              <w:ind w:left="140" w:right="140"/>
            </w:pPr>
            <w:r w:rsidRPr="00A350AD">
              <w:rPr>
                <w:b/>
                <w:bCs/>
                <w:color w:val="1F1F1F"/>
              </w:rPr>
              <w:t>Thuật ngữ</w:t>
            </w:r>
          </w:p>
        </w:tc>
        <w:tc>
          <w:tcPr>
            <w:tcW w:w="7114" w:type="dxa"/>
            <w:hideMark/>
          </w:tcPr>
          <w:p w14:paraId="1E10B772" w14:textId="77777777" w:rsidR="00A350AD" w:rsidRPr="00A350AD" w:rsidRDefault="00A350AD" w:rsidP="00A350AD">
            <w:pPr>
              <w:widowControl/>
              <w:spacing w:line="240" w:lineRule="auto"/>
              <w:ind w:left="140" w:right="140"/>
            </w:pPr>
            <w:r w:rsidRPr="00A350AD">
              <w:rPr>
                <w:b/>
                <w:bCs/>
                <w:color w:val="1F1F1F"/>
              </w:rPr>
              <w:t>Định nghĩa / Tên đầy đủ</w:t>
            </w:r>
          </w:p>
        </w:tc>
      </w:tr>
      <w:tr w:rsidR="00A350AD" w:rsidRPr="00A350AD" w14:paraId="65683AC6" w14:textId="77777777" w:rsidTr="00AC372D">
        <w:trPr>
          <w:trHeight w:val="460"/>
        </w:trPr>
        <w:tc>
          <w:tcPr>
            <w:tcW w:w="1559" w:type="dxa"/>
            <w:hideMark/>
          </w:tcPr>
          <w:p w14:paraId="5ED6B1E0" w14:textId="77777777" w:rsidR="00A350AD" w:rsidRPr="00A350AD" w:rsidRDefault="00A350AD" w:rsidP="00A350AD">
            <w:pPr>
              <w:widowControl/>
              <w:spacing w:line="240" w:lineRule="auto"/>
              <w:ind w:left="140" w:right="140"/>
            </w:pPr>
            <w:r w:rsidRPr="00A350AD">
              <w:rPr>
                <w:b/>
                <w:bCs/>
                <w:color w:val="1F1F1F"/>
              </w:rPr>
              <w:t>AI</w:t>
            </w:r>
          </w:p>
        </w:tc>
        <w:tc>
          <w:tcPr>
            <w:tcW w:w="7114" w:type="dxa"/>
            <w:hideMark/>
          </w:tcPr>
          <w:p w14:paraId="6D72BA76" w14:textId="77777777" w:rsidR="00A350AD" w:rsidRPr="00A350AD" w:rsidRDefault="00A350AD" w:rsidP="00A350AD">
            <w:pPr>
              <w:widowControl/>
              <w:spacing w:line="240" w:lineRule="auto"/>
              <w:ind w:left="140" w:right="140"/>
            </w:pPr>
            <w:r w:rsidRPr="00A350AD">
              <w:rPr>
                <w:b/>
                <w:bCs/>
                <w:color w:val="1F1F1F"/>
              </w:rPr>
              <w:t>Artificial Intelligence</w:t>
            </w:r>
            <w:r w:rsidRPr="00A350AD">
              <w:rPr>
                <w:color w:val="1F1F1F"/>
              </w:rPr>
              <w:t xml:space="preserve"> - Trí tuệ nhân tạo.</w:t>
            </w:r>
          </w:p>
        </w:tc>
      </w:tr>
      <w:tr w:rsidR="00A350AD" w:rsidRPr="00A350AD" w14:paraId="171EA9D0" w14:textId="77777777" w:rsidTr="00AC372D">
        <w:trPr>
          <w:trHeight w:val="460"/>
        </w:trPr>
        <w:tc>
          <w:tcPr>
            <w:tcW w:w="1559" w:type="dxa"/>
            <w:hideMark/>
          </w:tcPr>
          <w:p w14:paraId="6AA3AC26" w14:textId="77777777" w:rsidR="00A350AD" w:rsidRPr="00A350AD" w:rsidRDefault="00A350AD" w:rsidP="00A350AD">
            <w:pPr>
              <w:widowControl/>
              <w:spacing w:line="240" w:lineRule="auto"/>
              <w:ind w:left="140" w:right="140"/>
            </w:pPr>
            <w:r w:rsidRPr="00A350AD">
              <w:rPr>
                <w:b/>
                <w:bCs/>
                <w:color w:val="1F1F1F"/>
              </w:rPr>
              <w:t>YOLO</w:t>
            </w:r>
          </w:p>
        </w:tc>
        <w:tc>
          <w:tcPr>
            <w:tcW w:w="7114" w:type="dxa"/>
            <w:hideMark/>
          </w:tcPr>
          <w:p w14:paraId="24100F10" w14:textId="77777777" w:rsidR="00A350AD" w:rsidRPr="00A350AD" w:rsidRDefault="00A350AD" w:rsidP="00A350AD">
            <w:pPr>
              <w:widowControl/>
              <w:spacing w:line="240" w:lineRule="auto"/>
              <w:ind w:left="140" w:right="140"/>
            </w:pPr>
            <w:r w:rsidRPr="00A350AD">
              <w:rPr>
                <w:b/>
                <w:bCs/>
                <w:color w:val="1F1F1F"/>
              </w:rPr>
              <w:t>You Only Look Once</w:t>
            </w:r>
            <w:r w:rsidRPr="00A350AD">
              <w:rPr>
                <w:color w:val="1F1F1F"/>
              </w:rPr>
              <w:t xml:space="preserve"> - Một thuật toán học sâu hiện đại dùng để nhận diện đối tượng trong thời gian thực, được sử dụng cho tính năng quét côn trùng.</w:t>
            </w:r>
          </w:p>
        </w:tc>
      </w:tr>
      <w:tr w:rsidR="00A350AD" w:rsidRPr="00A350AD" w14:paraId="53D138EF" w14:textId="77777777" w:rsidTr="00AC372D">
        <w:trPr>
          <w:trHeight w:val="460"/>
        </w:trPr>
        <w:tc>
          <w:tcPr>
            <w:tcW w:w="1559" w:type="dxa"/>
            <w:hideMark/>
          </w:tcPr>
          <w:p w14:paraId="0E65519B" w14:textId="77777777" w:rsidR="00A350AD" w:rsidRPr="00A350AD" w:rsidRDefault="00A350AD" w:rsidP="00A350AD">
            <w:pPr>
              <w:widowControl/>
              <w:spacing w:line="240" w:lineRule="auto"/>
              <w:ind w:left="140" w:right="140"/>
            </w:pPr>
            <w:r w:rsidRPr="00A350AD">
              <w:rPr>
                <w:b/>
                <w:bCs/>
                <w:color w:val="1F1F1F"/>
              </w:rPr>
              <w:t>LLM</w:t>
            </w:r>
          </w:p>
        </w:tc>
        <w:tc>
          <w:tcPr>
            <w:tcW w:w="7114" w:type="dxa"/>
            <w:hideMark/>
          </w:tcPr>
          <w:p w14:paraId="5FF84DE5" w14:textId="77777777" w:rsidR="00A350AD" w:rsidRPr="00A350AD" w:rsidRDefault="00A350AD" w:rsidP="00A350AD">
            <w:pPr>
              <w:widowControl/>
              <w:spacing w:line="240" w:lineRule="auto"/>
              <w:ind w:left="140" w:right="140"/>
            </w:pPr>
            <w:r w:rsidRPr="00A350AD">
              <w:rPr>
                <w:b/>
                <w:bCs/>
                <w:color w:val="1F1F1F"/>
              </w:rPr>
              <w:t>Large Language Model</w:t>
            </w:r>
            <w:r w:rsidRPr="00A350AD">
              <w:rPr>
                <w:color w:val="1F1F1F"/>
              </w:rPr>
              <w:t xml:space="preserve"> - Mô hình ngôn ngữ lớn, nền tảng cho tính năng Chatbot tư vấn nông nghiệp.</w:t>
            </w:r>
          </w:p>
        </w:tc>
      </w:tr>
      <w:tr w:rsidR="00A350AD" w:rsidRPr="00A350AD" w14:paraId="082C9855" w14:textId="77777777" w:rsidTr="00AC372D">
        <w:trPr>
          <w:trHeight w:val="460"/>
        </w:trPr>
        <w:tc>
          <w:tcPr>
            <w:tcW w:w="1559" w:type="dxa"/>
            <w:hideMark/>
          </w:tcPr>
          <w:p w14:paraId="1C821480" w14:textId="77777777" w:rsidR="00A350AD" w:rsidRPr="00A350AD" w:rsidRDefault="00A350AD" w:rsidP="00A350AD">
            <w:pPr>
              <w:widowControl/>
              <w:spacing w:line="240" w:lineRule="auto"/>
              <w:ind w:left="140" w:right="140"/>
            </w:pPr>
            <w:r w:rsidRPr="00A350AD">
              <w:rPr>
                <w:b/>
                <w:bCs/>
                <w:color w:val="1F1F1F"/>
              </w:rPr>
              <w:t>RUP</w:t>
            </w:r>
          </w:p>
        </w:tc>
        <w:tc>
          <w:tcPr>
            <w:tcW w:w="7114" w:type="dxa"/>
            <w:hideMark/>
          </w:tcPr>
          <w:p w14:paraId="455926A6" w14:textId="77777777" w:rsidR="00A350AD" w:rsidRPr="00A350AD" w:rsidRDefault="00A350AD" w:rsidP="00A350AD">
            <w:pPr>
              <w:widowControl/>
              <w:spacing w:line="240" w:lineRule="auto"/>
              <w:ind w:left="140" w:right="140"/>
            </w:pPr>
            <w:r w:rsidRPr="00A350AD">
              <w:rPr>
                <w:b/>
                <w:bCs/>
                <w:color w:val="1F1F1F"/>
              </w:rPr>
              <w:t>Rational Unified Process</w:t>
            </w:r>
            <w:r w:rsidRPr="00A350AD">
              <w:rPr>
                <w:color w:val="1F1F1F"/>
              </w:rPr>
              <w:t xml:space="preserve"> - Quy trình phần mềm thống nhất, mô hình phát triển mà dự án đang tuân thủ.</w:t>
            </w:r>
          </w:p>
        </w:tc>
      </w:tr>
      <w:tr w:rsidR="00A350AD" w:rsidRPr="00A350AD" w14:paraId="044B7820" w14:textId="77777777" w:rsidTr="00AC372D">
        <w:trPr>
          <w:trHeight w:val="460"/>
        </w:trPr>
        <w:tc>
          <w:tcPr>
            <w:tcW w:w="1559" w:type="dxa"/>
            <w:hideMark/>
          </w:tcPr>
          <w:p w14:paraId="31DCA92E" w14:textId="77777777" w:rsidR="00A350AD" w:rsidRPr="00A350AD" w:rsidRDefault="00A350AD" w:rsidP="00A350AD">
            <w:pPr>
              <w:widowControl/>
              <w:spacing w:line="240" w:lineRule="auto"/>
              <w:ind w:left="140" w:right="140"/>
            </w:pPr>
            <w:r w:rsidRPr="00A350AD">
              <w:rPr>
                <w:b/>
                <w:bCs/>
                <w:color w:val="1F1F1F"/>
              </w:rPr>
              <w:t>SAD</w:t>
            </w:r>
          </w:p>
        </w:tc>
        <w:tc>
          <w:tcPr>
            <w:tcW w:w="7114" w:type="dxa"/>
            <w:hideMark/>
          </w:tcPr>
          <w:p w14:paraId="79531B4E" w14:textId="77777777" w:rsidR="00A350AD" w:rsidRPr="00A350AD" w:rsidRDefault="00A350AD" w:rsidP="00A350AD">
            <w:pPr>
              <w:widowControl/>
              <w:spacing w:line="240" w:lineRule="auto"/>
              <w:ind w:left="140" w:right="140"/>
            </w:pPr>
            <w:r w:rsidRPr="00A350AD">
              <w:rPr>
                <w:b/>
                <w:bCs/>
                <w:color w:val="1F1F1F"/>
              </w:rPr>
              <w:t>Software Architecture Document</w:t>
            </w:r>
            <w:r w:rsidRPr="00A350AD">
              <w:rPr>
                <w:color w:val="1F1F1F"/>
              </w:rPr>
              <w:t xml:space="preserve"> - Tài liệu thiết kế kiến trúc phần mềm.</w:t>
            </w:r>
          </w:p>
        </w:tc>
      </w:tr>
      <w:tr w:rsidR="00A350AD" w:rsidRPr="00A350AD" w14:paraId="37858539" w14:textId="77777777" w:rsidTr="00AC372D">
        <w:trPr>
          <w:trHeight w:val="460"/>
        </w:trPr>
        <w:tc>
          <w:tcPr>
            <w:tcW w:w="1559" w:type="dxa"/>
            <w:hideMark/>
          </w:tcPr>
          <w:p w14:paraId="5E4C0F9B" w14:textId="77777777" w:rsidR="00A350AD" w:rsidRPr="00A350AD" w:rsidRDefault="00A350AD" w:rsidP="00A350AD">
            <w:pPr>
              <w:widowControl/>
              <w:spacing w:line="240" w:lineRule="auto"/>
              <w:ind w:left="140" w:right="140"/>
            </w:pPr>
            <w:r w:rsidRPr="00A350AD">
              <w:rPr>
                <w:b/>
                <w:bCs/>
                <w:color w:val="1F1F1F"/>
              </w:rPr>
              <w:t>SDP</w:t>
            </w:r>
          </w:p>
        </w:tc>
        <w:tc>
          <w:tcPr>
            <w:tcW w:w="7114" w:type="dxa"/>
            <w:hideMark/>
          </w:tcPr>
          <w:p w14:paraId="26FF9F0D" w14:textId="77777777" w:rsidR="00A350AD" w:rsidRPr="00A350AD" w:rsidRDefault="00A350AD" w:rsidP="00A350AD">
            <w:pPr>
              <w:widowControl/>
              <w:spacing w:line="240" w:lineRule="auto"/>
              <w:ind w:left="140" w:right="140"/>
            </w:pPr>
            <w:r w:rsidRPr="00A350AD">
              <w:rPr>
                <w:b/>
                <w:bCs/>
                <w:color w:val="1F1F1F"/>
              </w:rPr>
              <w:t>Software Development Plan</w:t>
            </w:r>
            <w:r w:rsidRPr="00A350AD">
              <w:rPr>
                <w:color w:val="1F1F1F"/>
              </w:rPr>
              <w:t xml:space="preserve"> - Kế hoạch phát triển phần mềm.</w:t>
            </w:r>
          </w:p>
        </w:tc>
      </w:tr>
      <w:tr w:rsidR="00A350AD" w:rsidRPr="00A350AD" w14:paraId="107E4D6F" w14:textId="77777777" w:rsidTr="00AC372D">
        <w:trPr>
          <w:trHeight w:val="460"/>
        </w:trPr>
        <w:tc>
          <w:tcPr>
            <w:tcW w:w="1559" w:type="dxa"/>
            <w:hideMark/>
          </w:tcPr>
          <w:p w14:paraId="1854AAD6" w14:textId="77777777" w:rsidR="00A350AD" w:rsidRPr="00A350AD" w:rsidRDefault="00A350AD" w:rsidP="00A350AD">
            <w:pPr>
              <w:widowControl/>
              <w:spacing w:line="240" w:lineRule="auto"/>
              <w:ind w:left="140" w:right="140"/>
            </w:pPr>
            <w:r w:rsidRPr="00A350AD">
              <w:rPr>
                <w:b/>
                <w:bCs/>
                <w:color w:val="1F1F1F"/>
              </w:rPr>
              <w:t>VD</w:t>
            </w:r>
          </w:p>
        </w:tc>
        <w:tc>
          <w:tcPr>
            <w:tcW w:w="7114" w:type="dxa"/>
            <w:hideMark/>
          </w:tcPr>
          <w:p w14:paraId="032A8007" w14:textId="77777777" w:rsidR="00A350AD" w:rsidRPr="00A350AD" w:rsidRDefault="00A350AD" w:rsidP="00A350AD">
            <w:pPr>
              <w:widowControl/>
              <w:spacing w:line="240" w:lineRule="auto"/>
              <w:ind w:left="140" w:right="140"/>
            </w:pPr>
            <w:r w:rsidRPr="00A350AD">
              <w:rPr>
                <w:b/>
                <w:bCs/>
                <w:color w:val="1F1F1F"/>
              </w:rPr>
              <w:t>Vision Document</w:t>
            </w:r>
            <w:r w:rsidRPr="00A350AD">
              <w:rPr>
                <w:color w:val="1F1F1F"/>
              </w:rPr>
              <w:t xml:space="preserve"> - Tài liệu tầm nhìn dự án.</w:t>
            </w:r>
          </w:p>
        </w:tc>
      </w:tr>
      <w:tr w:rsidR="00A350AD" w:rsidRPr="00A350AD" w14:paraId="1C95F04B" w14:textId="77777777" w:rsidTr="00AC372D">
        <w:trPr>
          <w:trHeight w:val="460"/>
        </w:trPr>
        <w:tc>
          <w:tcPr>
            <w:tcW w:w="1559" w:type="dxa"/>
            <w:hideMark/>
          </w:tcPr>
          <w:p w14:paraId="586D5A57" w14:textId="77777777" w:rsidR="00A350AD" w:rsidRPr="00A350AD" w:rsidRDefault="00A350AD" w:rsidP="00A350AD">
            <w:pPr>
              <w:widowControl/>
              <w:spacing w:line="240" w:lineRule="auto"/>
              <w:ind w:left="140" w:right="140"/>
            </w:pPr>
            <w:r w:rsidRPr="00A350AD">
              <w:rPr>
                <w:b/>
                <w:bCs/>
                <w:color w:val="1F1F1F"/>
              </w:rPr>
              <w:t>Sprint</w:t>
            </w:r>
          </w:p>
        </w:tc>
        <w:tc>
          <w:tcPr>
            <w:tcW w:w="7114" w:type="dxa"/>
            <w:hideMark/>
          </w:tcPr>
          <w:p w14:paraId="762FA33A" w14:textId="77777777" w:rsidR="00A350AD" w:rsidRPr="00A350AD" w:rsidRDefault="00A350AD" w:rsidP="00A350AD">
            <w:pPr>
              <w:widowControl/>
              <w:spacing w:line="240" w:lineRule="auto"/>
              <w:ind w:left="140" w:right="140"/>
            </w:pPr>
            <w:r w:rsidRPr="00A350AD">
              <w:rPr>
                <w:color w:val="1F1F1F"/>
              </w:rPr>
              <w:t>Một vòng lặp phát triển trong dự án (kéo dài 2 tuần).</w:t>
            </w:r>
          </w:p>
        </w:tc>
      </w:tr>
      <w:tr w:rsidR="00A350AD" w:rsidRPr="00A350AD" w14:paraId="79B5CE71" w14:textId="77777777" w:rsidTr="00AC372D">
        <w:trPr>
          <w:trHeight w:val="460"/>
        </w:trPr>
        <w:tc>
          <w:tcPr>
            <w:tcW w:w="1559" w:type="dxa"/>
            <w:hideMark/>
          </w:tcPr>
          <w:p w14:paraId="3F30296A" w14:textId="77777777" w:rsidR="00A350AD" w:rsidRPr="00A350AD" w:rsidRDefault="00A350AD" w:rsidP="00A350AD">
            <w:pPr>
              <w:widowControl/>
              <w:spacing w:line="240" w:lineRule="auto"/>
              <w:ind w:left="140" w:right="140"/>
            </w:pPr>
            <w:r w:rsidRPr="00A350AD">
              <w:rPr>
                <w:b/>
                <w:bCs/>
                <w:color w:val="1F1F1F"/>
              </w:rPr>
              <w:t>UI/UX</w:t>
            </w:r>
          </w:p>
        </w:tc>
        <w:tc>
          <w:tcPr>
            <w:tcW w:w="7114" w:type="dxa"/>
            <w:hideMark/>
          </w:tcPr>
          <w:p w14:paraId="35B19BE1" w14:textId="77777777" w:rsidR="00A350AD" w:rsidRPr="00A350AD" w:rsidRDefault="00A350AD" w:rsidP="00A350AD">
            <w:pPr>
              <w:widowControl/>
              <w:spacing w:line="240" w:lineRule="auto"/>
              <w:ind w:left="140" w:right="140"/>
            </w:pPr>
            <w:r w:rsidRPr="00A350AD">
              <w:rPr>
                <w:b/>
                <w:bCs/>
                <w:color w:val="1F1F1F"/>
              </w:rPr>
              <w:t>User Interface/User Experience</w:t>
            </w:r>
            <w:r w:rsidRPr="00A350AD">
              <w:rPr>
                <w:color w:val="1F1F1F"/>
              </w:rPr>
              <w:t xml:space="preserve"> - Giao diện và trải nghiệm người dùng.</w:t>
            </w:r>
          </w:p>
        </w:tc>
      </w:tr>
      <w:tr w:rsidR="00A350AD" w:rsidRPr="00A350AD" w14:paraId="3A066D6C" w14:textId="77777777" w:rsidTr="00AC372D">
        <w:trPr>
          <w:trHeight w:val="460"/>
        </w:trPr>
        <w:tc>
          <w:tcPr>
            <w:tcW w:w="1559" w:type="dxa"/>
            <w:hideMark/>
          </w:tcPr>
          <w:p w14:paraId="4EBDBEBC" w14:textId="77777777" w:rsidR="00A350AD" w:rsidRPr="00A350AD" w:rsidRDefault="00A350AD" w:rsidP="00A350AD">
            <w:pPr>
              <w:widowControl/>
              <w:spacing w:line="240" w:lineRule="auto"/>
              <w:ind w:left="140" w:right="140"/>
            </w:pPr>
            <w:r w:rsidRPr="00A350AD">
              <w:rPr>
                <w:b/>
                <w:bCs/>
                <w:color w:val="1F1F1F"/>
              </w:rPr>
              <w:t>Dataset</w:t>
            </w:r>
          </w:p>
        </w:tc>
        <w:tc>
          <w:tcPr>
            <w:tcW w:w="7114" w:type="dxa"/>
            <w:hideMark/>
          </w:tcPr>
          <w:p w14:paraId="604B0B89" w14:textId="77777777" w:rsidR="00A350AD" w:rsidRPr="00A350AD" w:rsidRDefault="00A350AD" w:rsidP="00A350AD">
            <w:pPr>
              <w:widowControl/>
              <w:spacing w:line="240" w:lineRule="auto"/>
              <w:ind w:left="140" w:right="140"/>
            </w:pPr>
            <w:r w:rsidRPr="00A350AD">
              <w:rPr>
                <w:color w:val="1F1F1F"/>
              </w:rPr>
              <w:t>Tập hợp các hình ảnh côn trùng được gán nhãn dùng để huấn luyện mô hình YOLO.</w:t>
            </w:r>
          </w:p>
        </w:tc>
      </w:tr>
    </w:tbl>
    <w:p w14:paraId="499F5A4C" w14:textId="77777777" w:rsidR="00A350AD" w:rsidRPr="00A350AD" w:rsidRDefault="00A350AD" w:rsidP="00A350AD">
      <w:pPr>
        <w:pStyle w:val="BodyText"/>
      </w:pPr>
    </w:p>
    <w:p w14:paraId="50D6B0A4" w14:textId="77777777" w:rsidR="00A350AD" w:rsidRDefault="00A350AD" w:rsidP="00A350AD">
      <w:pPr>
        <w:pStyle w:val="BodyText"/>
      </w:pPr>
    </w:p>
    <w:p w14:paraId="5548E19A" w14:textId="77777777" w:rsidR="00A350AD" w:rsidRDefault="00A350AD" w:rsidP="00A350AD">
      <w:pPr>
        <w:pStyle w:val="BodyText"/>
      </w:pPr>
      <w:r w:rsidRPr="00A350AD">
        <w:rPr>
          <w:b/>
          <w:bCs/>
        </w:rPr>
        <w:t>Tài liệu tham khảo</w:t>
      </w:r>
      <w:r>
        <w:t>:</w:t>
      </w:r>
    </w:p>
    <w:p w14:paraId="6803B9EB" w14:textId="1AE1CE1F" w:rsidR="00A350AD" w:rsidRDefault="00A350AD" w:rsidP="00A350AD">
      <w:pPr>
        <w:pStyle w:val="BodyText"/>
        <w:numPr>
          <w:ilvl w:val="0"/>
          <w:numId w:val="23"/>
        </w:numPr>
      </w:pPr>
      <w:r>
        <w:t>BugScanner Vision Document v</w:t>
      </w:r>
      <w:r>
        <w:t>2</w:t>
      </w:r>
      <w:r>
        <w:t>.0</w:t>
      </w:r>
    </w:p>
    <w:p w14:paraId="72005891" w14:textId="06F50E2E" w:rsidR="00A350AD" w:rsidRDefault="00A350AD" w:rsidP="00A350AD">
      <w:pPr>
        <w:pStyle w:val="BodyText"/>
        <w:numPr>
          <w:ilvl w:val="0"/>
          <w:numId w:val="23"/>
        </w:numPr>
      </w:pPr>
      <w:r>
        <w:t>BugScanner Software Development Plan v</w:t>
      </w:r>
      <w:r>
        <w:t>2</w:t>
      </w:r>
      <w:r>
        <w:t>.0</w:t>
      </w:r>
    </w:p>
    <w:p w14:paraId="1252979B" w14:textId="3A8C5C24" w:rsidR="00A350AD" w:rsidRDefault="00A350AD" w:rsidP="00A350AD">
      <w:pPr>
        <w:pStyle w:val="BodyText"/>
        <w:numPr>
          <w:ilvl w:val="0"/>
          <w:numId w:val="23"/>
        </w:numPr>
      </w:pPr>
      <w:r>
        <w:t>Báo cáo PA0</w:t>
      </w:r>
      <w:r>
        <w:t>, PA1</w:t>
      </w:r>
    </w:p>
    <w:p w14:paraId="65BA69FB" w14:textId="058EE290" w:rsidR="00A350AD" w:rsidRPr="00A350AD" w:rsidRDefault="00A350AD" w:rsidP="00A350AD">
      <w:pPr>
        <w:pStyle w:val="BodyText"/>
      </w:pPr>
      <w:r w:rsidRPr="00A350AD">
        <w:rPr>
          <w:b/>
          <w:bCs/>
        </w:rPr>
        <w:t>Tổng quan</w:t>
      </w:r>
      <w:r>
        <w:t>: Tài liệu bao gồm các phần chính về mục tiêu kiến trúc, mô hình Use-case, các quan điểm logic, triển khai và thực thi hệ thống.</w:t>
      </w:r>
    </w:p>
    <w:p w14:paraId="1A86C1C7" w14:textId="77777777" w:rsidR="00A350AD" w:rsidRPr="00A350AD" w:rsidRDefault="00A350AD" w:rsidP="00A350AD">
      <w:pPr>
        <w:pStyle w:val="BodyText"/>
      </w:pPr>
    </w:p>
    <w:p w14:paraId="1C852635" w14:textId="43811B07" w:rsidR="00444035" w:rsidRDefault="00F34309">
      <w:pPr>
        <w:pStyle w:val="Heading1"/>
      </w:pPr>
      <w:bookmarkStart w:id="2" w:name="_Toc468193989"/>
      <w:r>
        <w:t>Architectural Goals and Constraints</w:t>
      </w:r>
      <w:bookmarkEnd w:id="2"/>
      <w:r>
        <w:t xml:space="preserve"> </w:t>
      </w:r>
    </w:p>
    <w:p w14:paraId="3851A774" w14:textId="665D5D86" w:rsidR="00A350AD" w:rsidRDefault="00A350AD" w:rsidP="00A350AD">
      <w:pPr>
        <w:pStyle w:val="BodyText"/>
      </w:pPr>
      <w:r w:rsidRPr="00A350AD">
        <w:t>Phần này mô tả các mục tiêu và ràng buộc có ảnh hưởng đến việc thiết kế kiến trúc của BugScanner.</w:t>
      </w:r>
    </w:p>
    <w:p w14:paraId="6853A2CE" w14:textId="3C9E4CD6" w:rsidR="0067527F" w:rsidRPr="0067527F" w:rsidRDefault="0067527F" w:rsidP="0067527F">
      <w:pPr>
        <w:pStyle w:val="Heading2"/>
      </w:pPr>
      <w:r w:rsidRPr="0067527F">
        <w:lastRenderedPageBreak/>
        <w:t>Architectural Goals</w:t>
      </w:r>
    </w:p>
    <w:p w14:paraId="6B99B331" w14:textId="77777777" w:rsidR="0067527F" w:rsidRPr="0067527F" w:rsidRDefault="0067527F" w:rsidP="0067527F">
      <w:pPr>
        <w:pStyle w:val="BodyText"/>
        <w:numPr>
          <w:ilvl w:val="0"/>
          <w:numId w:val="24"/>
        </w:numPr>
      </w:pPr>
      <w:r w:rsidRPr="0067527F">
        <w:rPr>
          <w:b/>
          <w:bCs/>
        </w:rPr>
        <w:t>Độ chính xác:</w:t>
      </w:r>
      <w:r w:rsidRPr="0067527F">
        <w:t xml:space="preserve"> Hệ thống phải đảm bảo mô hình nhận diện đạt độ chính xác tối thiểu </w:t>
      </w:r>
      <w:r w:rsidRPr="0067527F">
        <w:rPr>
          <w:b/>
          <w:bCs/>
        </w:rPr>
        <w:t>80%</w:t>
      </w:r>
      <w:r w:rsidRPr="0067527F">
        <w:t xml:space="preserve"> trên ít nhất </w:t>
      </w:r>
      <w:r w:rsidRPr="0067527F">
        <w:rPr>
          <w:b/>
          <w:bCs/>
        </w:rPr>
        <w:t>100 loài</w:t>
      </w:r>
      <w:r w:rsidRPr="0067527F">
        <w:t xml:space="preserve"> côn trùng và cung cấp thông tin đúng về nó.</w:t>
      </w:r>
    </w:p>
    <w:p w14:paraId="027C5065" w14:textId="77777777" w:rsidR="0067527F" w:rsidRPr="0067527F" w:rsidRDefault="0067527F" w:rsidP="0067527F">
      <w:pPr>
        <w:pStyle w:val="BodyText"/>
        <w:numPr>
          <w:ilvl w:val="0"/>
          <w:numId w:val="24"/>
        </w:numPr>
      </w:pPr>
      <w:r w:rsidRPr="0067527F">
        <w:rPr>
          <w:b/>
          <w:bCs/>
        </w:rPr>
        <w:t>Hiệu năng:</w:t>
      </w:r>
      <w:r w:rsidRPr="0067527F">
        <w:t xml:space="preserve"> Thời gian nhận diện và trả kết quả không được quá </w:t>
      </w:r>
      <w:r w:rsidRPr="0067527F">
        <w:rPr>
          <w:b/>
          <w:bCs/>
        </w:rPr>
        <w:t>5 giây</w:t>
      </w:r>
      <w:r w:rsidRPr="0067527F">
        <w:t xml:space="preserve"> trong điều kiện mạng ổn định. Chatbot tư vấn phải phản hồi bằng ngôn ngữ tự nhiên với tốc độ nhanh chóng để hỗ trợ người dùng tức thì.</w:t>
      </w:r>
    </w:p>
    <w:p w14:paraId="7624F440" w14:textId="77777777" w:rsidR="0067527F" w:rsidRPr="0067527F" w:rsidRDefault="0067527F" w:rsidP="0067527F">
      <w:pPr>
        <w:pStyle w:val="BodyText"/>
        <w:numPr>
          <w:ilvl w:val="0"/>
          <w:numId w:val="24"/>
        </w:numPr>
      </w:pPr>
      <w:r w:rsidRPr="0067527F">
        <w:rPr>
          <w:b/>
          <w:bCs/>
        </w:rPr>
        <w:t>Tính khả dụng:</w:t>
      </w:r>
      <w:r w:rsidRPr="0067527F">
        <w:t xml:space="preserve"> Giao diện tiếng Việt hoàn toàn, đơn giản, trực quan, phù hợp với nông dân và người dùng phổ thông.</w:t>
      </w:r>
    </w:p>
    <w:p w14:paraId="02BB38FC" w14:textId="77777777" w:rsidR="0067527F" w:rsidRPr="0067527F" w:rsidRDefault="0067527F" w:rsidP="0067527F">
      <w:pPr>
        <w:pStyle w:val="BodyText"/>
        <w:numPr>
          <w:ilvl w:val="0"/>
          <w:numId w:val="24"/>
        </w:numPr>
      </w:pPr>
      <w:r w:rsidRPr="0067527F">
        <w:rPr>
          <w:b/>
          <w:bCs/>
        </w:rPr>
        <w:t>Tính bảo mật:</w:t>
      </w:r>
      <w:r w:rsidRPr="0067527F">
        <w:t xml:space="preserve"> Đảm bảo an toàn dữ liệu cá nhân, lịch sử nhận diện và quyền riêng tư về vị trí của người dùng.</w:t>
      </w:r>
    </w:p>
    <w:p w14:paraId="6385DE28" w14:textId="77777777" w:rsidR="0067527F" w:rsidRPr="0067527F" w:rsidRDefault="0067527F" w:rsidP="0067527F">
      <w:pPr>
        <w:pStyle w:val="BodyText"/>
        <w:numPr>
          <w:ilvl w:val="0"/>
          <w:numId w:val="24"/>
        </w:numPr>
      </w:pPr>
      <w:r w:rsidRPr="0067527F">
        <w:rPr>
          <w:b/>
          <w:bCs/>
        </w:rPr>
        <w:t>Độ tin cậy:</w:t>
      </w:r>
      <w:r w:rsidRPr="0067527F">
        <w:t xml:space="preserve"> Dữ liệu bách khoa toàn thư phải chính xác về thông tin các loại côn trùng.</w:t>
      </w:r>
    </w:p>
    <w:p w14:paraId="21A890BB" w14:textId="4DCBC5B3" w:rsidR="0067527F" w:rsidRPr="0067527F" w:rsidRDefault="0067527F" w:rsidP="0067527F">
      <w:pPr>
        <w:pStyle w:val="Heading2"/>
      </w:pPr>
      <w:r w:rsidRPr="0067527F">
        <w:t>Architectural Constraints </w:t>
      </w:r>
    </w:p>
    <w:p w14:paraId="5AC52B80" w14:textId="77777777" w:rsidR="0067527F" w:rsidRPr="0067527F" w:rsidRDefault="0067527F" w:rsidP="0067527F">
      <w:pPr>
        <w:pStyle w:val="BodyText"/>
        <w:numPr>
          <w:ilvl w:val="0"/>
          <w:numId w:val="25"/>
        </w:numPr>
      </w:pPr>
      <w:r w:rsidRPr="0067527F">
        <w:rPr>
          <w:b/>
          <w:bCs/>
        </w:rPr>
        <w:t>Thời gian:</w:t>
      </w:r>
      <w:r w:rsidRPr="0067527F">
        <w:t xml:space="preserve"> Dự án phải hoàn thành trong </w:t>
      </w:r>
      <w:r w:rsidRPr="0067527F">
        <w:rPr>
          <w:b/>
          <w:bCs/>
        </w:rPr>
        <w:t>12 tuần</w:t>
      </w:r>
      <w:r w:rsidRPr="0067527F">
        <w:t xml:space="preserve"> (từ 30/03/2026 đến 21/06/2026)</w:t>
      </w:r>
    </w:p>
    <w:p w14:paraId="5922B7F9" w14:textId="77777777" w:rsidR="0067527F" w:rsidRPr="0067527F" w:rsidRDefault="0067527F" w:rsidP="0067527F">
      <w:pPr>
        <w:pStyle w:val="BodyText"/>
        <w:numPr>
          <w:ilvl w:val="0"/>
          <w:numId w:val="25"/>
        </w:numPr>
      </w:pPr>
      <w:r w:rsidRPr="0067527F">
        <w:rPr>
          <w:b/>
          <w:bCs/>
        </w:rPr>
        <w:t>Ngân sách:</w:t>
      </w:r>
      <w:r w:rsidRPr="0067527F">
        <w:t xml:space="preserve"> Ngân sách là </w:t>
      </w:r>
      <w:r w:rsidRPr="0067527F">
        <w:rPr>
          <w:b/>
          <w:bCs/>
        </w:rPr>
        <w:t>0 VNĐ</w:t>
      </w:r>
      <w:r w:rsidRPr="0067527F">
        <w:t>, sử dụng các công cụ và tài nguyên miễn phí như GitHub, Google Colab và Google Drive.</w:t>
      </w:r>
    </w:p>
    <w:p w14:paraId="23F8A992" w14:textId="77777777" w:rsidR="0067527F" w:rsidRPr="0067527F" w:rsidRDefault="0067527F" w:rsidP="0067527F">
      <w:pPr>
        <w:pStyle w:val="BodyText"/>
        <w:numPr>
          <w:ilvl w:val="0"/>
          <w:numId w:val="25"/>
        </w:numPr>
      </w:pPr>
      <w:r w:rsidRPr="0067527F">
        <w:rPr>
          <w:b/>
          <w:bCs/>
        </w:rPr>
        <w:t>Nền tảng:</w:t>
      </w:r>
      <w:r w:rsidRPr="0067527F">
        <w:t xml:space="preserve"> Ưu tiên phát triển trên hệ điều hành </w:t>
      </w:r>
      <w:r w:rsidRPr="0067527F">
        <w:rPr>
          <w:b/>
          <w:bCs/>
        </w:rPr>
        <w:t>Android</w:t>
      </w:r>
      <w:r w:rsidRPr="0067527F">
        <w:t>; hỗ trợ iOS chỉ là tùy chọn nếu còn thời gian.</w:t>
      </w:r>
    </w:p>
    <w:p w14:paraId="158DFEEA" w14:textId="77777777" w:rsidR="0067527F" w:rsidRPr="0067527F" w:rsidRDefault="0067527F" w:rsidP="0067527F">
      <w:pPr>
        <w:pStyle w:val="BodyText"/>
        <w:numPr>
          <w:ilvl w:val="0"/>
          <w:numId w:val="25"/>
        </w:numPr>
      </w:pPr>
      <w:r w:rsidRPr="0067527F">
        <w:rPr>
          <w:b/>
          <w:bCs/>
        </w:rPr>
        <w:t>Công nghệ:</w:t>
      </w:r>
      <w:r w:rsidRPr="0067527F">
        <w:t xml:space="preserve"> Kiến trúc phải tích hợp được các mô hình </w:t>
      </w:r>
      <w:r w:rsidRPr="0067527F">
        <w:rPr>
          <w:b/>
          <w:bCs/>
        </w:rPr>
        <w:t>YOLO</w:t>
      </w:r>
      <w:r w:rsidRPr="0067527F">
        <w:t xml:space="preserve"> cho thị giác máy tính và các API </w:t>
      </w:r>
      <w:r w:rsidRPr="0067527F">
        <w:rPr>
          <w:b/>
          <w:bCs/>
        </w:rPr>
        <w:t>LLM</w:t>
      </w:r>
      <w:r w:rsidRPr="0067527F">
        <w:t xml:space="preserve"> miễn phí cho chatbot.</w:t>
      </w:r>
    </w:p>
    <w:p w14:paraId="03790551" w14:textId="77777777" w:rsidR="0067527F" w:rsidRPr="0067527F" w:rsidRDefault="0067527F" w:rsidP="0067527F">
      <w:pPr>
        <w:pStyle w:val="BodyText"/>
        <w:numPr>
          <w:ilvl w:val="0"/>
          <w:numId w:val="25"/>
        </w:numPr>
      </w:pPr>
      <w:r w:rsidRPr="0067527F">
        <w:rPr>
          <w:b/>
          <w:bCs/>
        </w:rPr>
        <w:t>Nhân lực:</w:t>
      </w:r>
      <w:r w:rsidRPr="0067527F">
        <w:t xml:space="preserve"> Cố định </w:t>
      </w:r>
      <w:r w:rsidRPr="0067527F">
        <w:rPr>
          <w:b/>
          <w:bCs/>
        </w:rPr>
        <w:t>5 thành viên</w:t>
      </w:r>
      <w:r w:rsidRPr="0067527F">
        <w:t xml:space="preserve"> với các vai trò riêng (AI, Mobile, NLP).</w:t>
      </w:r>
    </w:p>
    <w:p w14:paraId="54CDB1A4" w14:textId="77777777" w:rsidR="0067527F" w:rsidRPr="0067527F" w:rsidRDefault="0067527F" w:rsidP="0067527F">
      <w:pPr>
        <w:pStyle w:val="BodyText"/>
        <w:numPr>
          <w:ilvl w:val="0"/>
          <w:numId w:val="25"/>
        </w:numPr>
      </w:pPr>
      <w:r w:rsidRPr="0067527F">
        <w:rPr>
          <w:b/>
          <w:bCs/>
        </w:rPr>
        <w:t>Môi trường thực địa:</w:t>
      </w:r>
      <w:r w:rsidRPr="0067527F">
        <w:t xml:space="preserve"> Hệ thống phải có cơ chế xử lý ảnh trong điều kiện ánh sáng tự nhiên thay đổi hoặc khi kết nối mạng chập chờn.</w:t>
      </w:r>
    </w:p>
    <w:p w14:paraId="0B50A4BF" w14:textId="77777777" w:rsidR="0067527F" w:rsidRPr="00A350AD" w:rsidRDefault="0067527F" w:rsidP="00A350AD">
      <w:pPr>
        <w:pStyle w:val="BodyText"/>
      </w:pPr>
    </w:p>
    <w:p w14:paraId="0DE3FE3F" w14:textId="46DA1AC7" w:rsidR="00444035" w:rsidRDefault="00F34309">
      <w:pPr>
        <w:pStyle w:val="Heading1"/>
      </w:pPr>
      <w:bookmarkStart w:id="3" w:name="_Toc468193990"/>
      <w:r>
        <w:lastRenderedPageBreak/>
        <w:t xml:space="preserve">Use-Case </w:t>
      </w:r>
      <w:r w:rsidR="008C1910">
        <w:t>Model</w:t>
      </w:r>
      <w:bookmarkEnd w:id="3"/>
      <w:r>
        <w:t xml:space="preserve"> </w:t>
      </w:r>
    </w:p>
    <w:p w14:paraId="12E14CC7" w14:textId="3BE5331E" w:rsidR="0067527F" w:rsidRPr="0067527F" w:rsidRDefault="0067527F" w:rsidP="0067527F">
      <w:pPr>
        <w:pStyle w:val="BodyText"/>
      </w:pPr>
      <w:r>
        <w:rPr>
          <w:noProof/>
          <w:color w:val="000000"/>
          <w:bdr w:val="none" w:sz="0" w:space="0" w:color="auto" w:frame="1"/>
        </w:rPr>
        <w:drawing>
          <wp:inline distT="0" distB="0" distL="0" distR="0" wp14:anchorId="6A73D9B3" wp14:editId="46DD9577">
            <wp:extent cx="5943600" cy="5715000"/>
            <wp:effectExtent l="0" t="0" r="0" b="0"/>
            <wp:docPr id="10807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5715000"/>
                    </a:xfrm>
                    <a:prstGeom prst="rect">
                      <a:avLst/>
                    </a:prstGeom>
                    <a:noFill/>
                    <a:ln>
                      <a:noFill/>
                    </a:ln>
                  </pic:spPr>
                </pic:pic>
              </a:graphicData>
            </a:graphic>
          </wp:inline>
        </w:drawing>
      </w:r>
    </w:p>
    <w:p w14:paraId="7925B685" w14:textId="7830657C" w:rsidR="0067527F" w:rsidRDefault="0067527F">
      <w:pPr>
        <w:widowControl/>
        <w:spacing w:line="240" w:lineRule="auto"/>
      </w:pPr>
      <w:r>
        <w:br w:type="page"/>
      </w:r>
    </w:p>
    <w:p w14:paraId="73B242F3" w14:textId="77777777" w:rsidR="00444035" w:rsidRDefault="00444035"/>
    <w:p w14:paraId="36D8161C" w14:textId="15528F80" w:rsidR="00444035" w:rsidRDefault="00A0216D">
      <w:pPr>
        <w:pStyle w:val="Heading1"/>
      </w:pPr>
      <w:bookmarkStart w:id="4" w:name="_Toc468193991"/>
      <w:r>
        <w:t>Logical View</w:t>
      </w:r>
      <w:bookmarkEnd w:id="4"/>
      <w:r>
        <w:t xml:space="preserve"> </w:t>
      </w:r>
    </w:p>
    <w:tbl>
      <w:tblPr>
        <w:tblStyle w:val="TableGrid"/>
        <w:tblpPr w:leftFromText="180" w:rightFromText="180" w:vertAnchor="page" w:horzAnchor="margin" w:tblpXSpec="center" w:tblpY="3339"/>
        <w:tblW w:w="0" w:type="auto"/>
        <w:tblLook w:val="04A0" w:firstRow="1" w:lastRow="0" w:firstColumn="1" w:lastColumn="0" w:noHBand="0" w:noVBand="1"/>
      </w:tblPr>
      <w:tblGrid>
        <w:gridCol w:w="1903"/>
        <w:gridCol w:w="2669"/>
        <w:gridCol w:w="2417"/>
      </w:tblGrid>
      <w:tr w:rsidR="0067527F" w:rsidRPr="0067527F" w14:paraId="4D47FAA9" w14:textId="77777777" w:rsidTr="0067527F">
        <w:tc>
          <w:tcPr>
            <w:tcW w:w="0" w:type="auto"/>
            <w:hideMark/>
          </w:tcPr>
          <w:p w14:paraId="1C0569DE" w14:textId="77777777" w:rsidR="0067527F" w:rsidRPr="0067527F" w:rsidRDefault="0067527F" w:rsidP="0067527F">
            <w:pPr>
              <w:widowControl/>
              <w:spacing w:line="240" w:lineRule="auto"/>
              <w:jc w:val="center"/>
              <w:rPr>
                <w:sz w:val="24"/>
                <w:szCs w:val="24"/>
              </w:rPr>
            </w:pPr>
            <w:r w:rsidRPr="0067527F">
              <w:rPr>
                <w:b/>
                <w:bCs/>
                <w:color w:val="000000"/>
                <w:sz w:val="22"/>
                <w:szCs w:val="22"/>
              </w:rPr>
              <w:t>Component</w:t>
            </w:r>
          </w:p>
        </w:tc>
        <w:tc>
          <w:tcPr>
            <w:tcW w:w="0" w:type="auto"/>
            <w:hideMark/>
          </w:tcPr>
          <w:p w14:paraId="16BB2B10" w14:textId="77777777" w:rsidR="0067527F" w:rsidRPr="0067527F" w:rsidRDefault="0067527F" w:rsidP="0067527F">
            <w:pPr>
              <w:widowControl/>
              <w:spacing w:line="240" w:lineRule="auto"/>
              <w:jc w:val="center"/>
              <w:rPr>
                <w:sz w:val="24"/>
                <w:szCs w:val="24"/>
              </w:rPr>
            </w:pPr>
            <w:r w:rsidRPr="0067527F">
              <w:rPr>
                <w:b/>
                <w:bCs/>
                <w:color w:val="000000"/>
                <w:sz w:val="22"/>
                <w:szCs w:val="22"/>
              </w:rPr>
              <w:t>Công nghệ</w:t>
            </w:r>
          </w:p>
        </w:tc>
        <w:tc>
          <w:tcPr>
            <w:tcW w:w="0" w:type="auto"/>
            <w:hideMark/>
          </w:tcPr>
          <w:p w14:paraId="256FCE3F" w14:textId="77777777" w:rsidR="0067527F" w:rsidRPr="0067527F" w:rsidRDefault="0067527F" w:rsidP="0067527F">
            <w:pPr>
              <w:widowControl/>
              <w:spacing w:line="240" w:lineRule="auto"/>
              <w:jc w:val="center"/>
              <w:rPr>
                <w:sz w:val="24"/>
                <w:szCs w:val="24"/>
              </w:rPr>
            </w:pPr>
            <w:r w:rsidRPr="0067527F">
              <w:rPr>
                <w:b/>
                <w:bCs/>
                <w:color w:val="000000"/>
                <w:sz w:val="22"/>
                <w:szCs w:val="22"/>
              </w:rPr>
              <w:t>Ngôn ngữ</w:t>
            </w:r>
          </w:p>
        </w:tc>
      </w:tr>
      <w:tr w:rsidR="0067527F" w:rsidRPr="0067527F" w14:paraId="7A767D19" w14:textId="77777777" w:rsidTr="0067527F">
        <w:tc>
          <w:tcPr>
            <w:tcW w:w="0" w:type="auto"/>
            <w:hideMark/>
          </w:tcPr>
          <w:p w14:paraId="5D6812F0" w14:textId="77777777" w:rsidR="0067527F" w:rsidRPr="0067527F" w:rsidRDefault="0067527F" w:rsidP="0067527F">
            <w:pPr>
              <w:widowControl/>
              <w:spacing w:line="240" w:lineRule="auto"/>
              <w:rPr>
                <w:sz w:val="24"/>
                <w:szCs w:val="24"/>
              </w:rPr>
            </w:pPr>
            <w:r w:rsidRPr="0067527F">
              <w:rPr>
                <w:color w:val="000000"/>
                <w:sz w:val="22"/>
                <w:szCs w:val="22"/>
              </w:rPr>
              <w:t>Mobile App</w:t>
            </w:r>
          </w:p>
        </w:tc>
        <w:tc>
          <w:tcPr>
            <w:tcW w:w="0" w:type="auto"/>
            <w:hideMark/>
          </w:tcPr>
          <w:p w14:paraId="7CAB7074" w14:textId="77777777" w:rsidR="0067527F" w:rsidRPr="0067527F" w:rsidRDefault="0067527F" w:rsidP="0067527F">
            <w:pPr>
              <w:widowControl/>
              <w:spacing w:line="240" w:lineRule="auto"/>
              <w:rPr>
                <w:sz w:val="24"/>
                <w:szCs w:val="24"/>
              </w:rPr>
            </w:pPr>
            <w:r w:rsidRPr="0067527F">
              <w:rPr>
                <w:color w:val="000000"/>
                <w:sz w:val="22"/>
                <w:szCs w:val="22"/>
              </w:rPr>
              <w:t>Kotlin Multiplatform</w:t>
            </w:r>
          </w:p>
        </w:tc>
        <w:tc>
          <w:tcPr>
            <w:tcW w:w="0" w:type="auto"/>
            <w:hideMark/>
          </w:tcPr>
          <w:p w14:paraId="5806083A" w14:textId="77777777" w:rsidR="0067527F" w:rsidRPr="0067527F" w:rsidRDefault="0067527F" w:rsidP="0067527F">
            <w:pPr>
              <w:widowControl/>
              <w:spacing w:line="240" w:lineRule="auto"/>
              <w:rPr>
                <w:sz w:val="24"/>
                <w:szCs w:val="24"/>
              </w:rPr>
            </w:pPr>
            <w:r w:rsidRPr="0067527F">
              <w:rPr>
                <w:color w:val="000000"/>
                <w:sz w:val="22"/>
                <w:szCs w:val="22"/>
              </w:rPr>
              <w:t>Kotlin</w:t>
            </w:r>
          </w:p>
        </w:tc>
      </w:tr>
      <w:tr w:rsidR="0067527F" w:rsidRPr="0067527F" w14:paraId="4EE31BE2" w14:textId="77777777" w:rsidTr="0067527F">
        <w:tc>
          <w:tcPr>
            <w:tcW w:w="0" w:type="auto"/>
            <w:hideMark/>
          </w:tcPr>
          <w:p w14:paraId="2EAA14BB" w14:textId="77777777" w:rsidR="0067527F" w:rsidRPr="0067527F" w:rsidRDefault="0067527F" w:rsidP="0067527F">
            <w:pPr>
              <w:widowControl/>
              <w:spacing w:line="240" w:lineRule="auto"/>
              <w:rPr>
                <w:sz w:val="24"/>
                <w:szCs w:val="24"/>
              </w:rPr>
            </w:pPr>
            <w:r w:rsidRPr="0067527F">
              <w:rPr>
                <w:color w:val="000000"/>
                <w:sz w:val="22"/>
                <w:szCs w:val="22"/>
              </w:rPr>
              <w:t>API Gateway</w:t>
            </w:r>
          </w:p>
        </w:tc>
        <w:tc>
          <w:tcPr>
            <w:tcW w:w="0" w:type="auto"/>
            <w:hideMark/>
          </w:tcPr>
          <w:p w14:paraId="4DEA0C18" w14:textId="77777777" w:rsidR="0067527F" w:rsidRPr="0067527F" w:rsidRDefault="0067527F" w:rsidP="0067527F">
            <w:pPr>
              <w:widowControl/>
              <w:spacing w:line="240" w:lineRule="auto"/>
              <w:rPr>
                <w:sz w:val="24"/>
                <w:szCs w:val="24"/>
              </w:rPr>
            </w:pPr>
            <w:r w:rsidRPr="0067527F">
              <w:rPr>
                <w:color w:val="000000"/>
                <w:sz w:val="22"/>
                <w:szCs w:val="22"/>
              </w:rPr>
              <w:t>FastAPI</w:t>
            </w:r>
          </w:p>
        </w:tc>
        <w:tc>
          <w:tcPr>
            <w:tcW w:w="0" w:type="auto"/>
            <w:hideMark/>
          </w:tcPr>
          <w:p w14:paraId="26DEDD78" w14:textId="4A31F5D2" w:rsidR="0067527F" w:rsidRPr="0067527F" w:rsidRDefault="006952B5" w:rsidP="0067527F">
            <w:pPr>
              <w:widowControl/>
              <w:spacing w:line="240" w:lineRule="auto"/>
              <w:rPr>
                <w:sz w:val="24"/>
                <w:szCs w:val="24"/>
              </w:rPr>
            </w:pPr>
            <w:r>
              <w:rPr>
                <w:color w:val="000000"/>
                <w:sz w:val="22"/>
                <w:szCs w:val="22"/>
              </w:rPr>
              <w:t>Python</w:t>
            </w:r>
          </w:p>
        </w:tc>
      </w:tr>
      <w:tr w:rsidR="0067527F" w:rsidRPr="0067527F" w14:paraId="750515A4" w14:textId="77777777" w:rsidTr="0067527F">
        <w:tc>
          <w:tcPr>
            <w:tcW w:w="0" w:type="auto"/>
            <w:hideMark/>
          </w:tcPr>
          <w:p w14:paraId="79B19E64" w14:textId="77777777" w:rsidR="0067527F" w:rsidRPr="0067527F" w:rsidRDefault="0067527F" w:rsidP="0067527F">
            <w:pPr>
              <w:widowControl/>
              <w:spacing w:line="240" w:lineRule="auto"/>
              <w:rPr>
                <w:sz w:val="24"/>
                <w:szCs w:val="24"/>
              </w:rPr>
            </w:pPr>
            <w:r w:rsidRPr="0067527F">
              <w:rPr>
                <w:color w:val="000000"/>
                <w:sz w:val="22"/>
                <w:szCs w:val="22"/>
              </w:rPr>
              <w:t>View Controller</w:t>
            </w:r>
          </w:p>
        </w:tc>
        <w:tc>
          <w:tcPr>
            <w:tcW w:w="0" w:type="auto"/>
            <w:hideMark/>
          </w:tcPr>
          <w:p w14:paraId="2E1654BF" w14:textId="77777777" w:rsidR="0067527F" w:rsidRPr="0067527F" w:rsidRDefault="0067527F" w:rsidP="0067527F">
            <w:pPr>
              <w:widowControl/>
              <w:spacing w:line="240" w:lineRule="auto"/>
              <w:rPr>
                <w:sz w:val="24"/>
                <w:szCs w:val="24"/>
              </w:rPr>
            </w:pPr>
            <w:r w:rsidRPr="0067527F">
              <w:rPr>
                <w:color w:val="000000"/>
                <w:sz w:val="22"/>
                <w:szCs w:val="22"/>
              </w:rPr>
              <w:t>FastAPI Service Layer</w:t>
            </w:r>
          </w:p>
        </w:tc>
        <w:tc>
          <w:tcPr>
            <w:tcW w:w="0" w:type="auto"/>
            <w:hideMark/>
          </w:tcPr>
          <w:p w14:paraId="29BDE4F3" w14:textId="49C27EA1" w:rsidR="0067527F" w:rsidRPr="0067527F" w:rsidRDefault="006952B5" w:rsidP="0067527F">
            <w:pPr>
              <w:widowControl/>
              <w:spacing w:line="240" w:lineRule="auto"/>
              <w:rPr>
                <w:sz w:val="24"/>
                <w:szCs w:val="24"/>
              </w:rPr>
            </w:pPr>
            <w:r>
              <w:rPr>
                <w:color w:val="000000"/>
                <w:sz w:val="22"/>
                <w:szCs w:val="22"/>
              </w:rPr>
              <w:t>Python</w:t>
            </w:r>
          </w:p>
        </w:tc>
      </w:tr>
      <w:tr w:rsidR="0067527F" w:rsidRPr="0067527F" w14:paraId="2C7BB7E8" w14:textId="77777777" w:rsidTr="0067527F">
        <w:tc>
          <w:tcPr>
            <w:tcW w:w="0" w:type="auto"/>
            <w:hideMark/>
          </w:tcPr>
          <w:p w14:paraId="5F1C2CD6" w14:textId="77777777" w:rsidR="0067527F" w:rsidRPr="0067527F" w:rsidRDefault="0067527F" w:rsidP="0067527F">
            <w:pPr>
              <w:widowControl/>
              <w:spacing w:line="240" w:lineRule="auto"/>
              <w:rPr>
                <w:sz w:val="24"/>
                <w:szCs w:val="24"/>
              </w:rPr>
            </w:pPr>
            <w:r w:rsidRPr="0067527F">
              <w:rPr>
                <w:color w:val="000000"/>
                <w:sz w:val="22"/>
                <w:szCs w:val="22"/>
              </w:rPr>
              <w:t>Mô hình YOLO</w:t>
            </w:r>
          </w:p>
        </w:tc>
        <w:tc>
          <w:tcPr>
            <w:tcW w:w="0" w:type="auto"/>
            <w:hideMark/>
          </w:tcPr>
          <w:p w14:paraId="56F0FC1C" w14:textId="77777777" w:rsidR="0067527F" w:rsidRPr="0067527F" w:rsidRDefault="0067527F" w:rsidP="0067527F">
            <w:pPr>
              <w:widowControl/>
              <w:spacing w:line="240" w:lineRule="auto"/>
              <w:rPr>
                <w:sz w:val="24"/>
                <w:szCs w:val="24"/>
              </w:rPr>
            </w:pPr>
            <w:r w:rsidRPr="0067527F">
              <w:rPr>
                <w:color w:val="000000"/>
                <w:sz w:val="22"/>
                <w:szCs w:val="22"/>
              </w:rPr>
              <w:t>YOLOv8 + PyTorch</w:t>
            </w:r>
          </w:p>
        </w:tc>
        <w:tc>
          <w:tcPr>
            <w:tcW w:w="0" w:type="auto"/>
            <w:hideMark/>
          </w:tcPr>
          <w:p w14:paraId="7604AD5D" w14:textId="77777777" w:rsidR="0067527F" w:rsidRPr="0067527F" w:rsidRDefault="0067527F" w:rsidP="0067527F">
            <w:pPr>
              <w:widowControl/>
              <w:spacing w:line="240" w:lineRule="auto"/>
              <w:rPr>
                <w:sz w:val="24"/>
                <w:szCs w:val="24"/>
              </w:rPr>
            </w:pPr>
            <w:r w:rsidRPr="0067527F">
              <w:rPr>
                <w:color w:val="000000"/>
                <w:sz w:val="22"/>
                <w:szCs w:val="22"/>
              </w:rPr>
              <w:t>Python</w:t>
            </w:r>
          </w:p>
        </w:tc>
      </w:tr>
      <w:tr w:rsidR="0067527F" w:rsidRPr="0067527F" w14:paraId="316DB052" w14:textId="77777777" w:rsidTr="0067527F">
        <w:tc>
          <w:tcPr>
            <w:tcW w:w="0" w:type="auto"/>
            <w:hideMark/>
          </w:tcPr>
          <w:p w14:paraId="214B0125" w14:textId="77777777" w:rsidR="0067527F" w:rsidRPr="0067527F" w:rsidRDefault="0067527F" w:rsidP="0067527F">
            <w:pPr>
              <w:widowControl/>
              <w:spacing w:line="240" w:lineRule="auto"/>
              <w:rPr>
                <w:sz w:val="24"/>
                <w:szCs w:val="24"/>
              </w:rPr>
            </w:pPr>
            <w:r w:rsidRPr="0067527F">
              <w:rPr>
                <w:color w:val="000000"/>
                <w:sz w:val="22"/>
                <w:szCs w:val="22"/>
              </w:rPr>
              <w:t>Chatbot Agent</w:t>
            </w:r>
          </w:p>
        </w:tc>
        <w:tc>
          <w:tcPr>
            <w:tcW w:w="0" w:type="auto"/>
            <w:hideMark/>
          </w:tcPr>
          <w:p w14:paraId="5577B551" w14:textId="77777777" w:rsidR="0067527F" w:rsidRPr="0067527F" w:rsidRDefault="0067527F" w:rsidP="0067527F">
            <w:pPr>
              <w:widowControl/>
              <w:spacing w:line="240" w:lineRule="auto"/>
              <w:rPr>
                <w:sz w:val="24"/>
                <w:szCs w:val="24"/>
              </w:rPr>
            </w:pPr>
            <w:r w:rsidRPr="0067527F">
              <w:rPr>
                <w:color w:val="000000"/>
                <w:sz w:val="22"/>
                <w:szCs w:val="22"/>
              </w:rPr>
              <w:t>LangChain + RAG Pipeline</w:t>
            </w:r>
          </w:p>
        </w:tc>
        <w:tc>
          <w:tcPr>
            <w:tcW w:w="0" w:type="auto"/>
            <w:hideMark/>
          </w:tcPr>
          <w:p w14:paraId="6C73CC33" w14:textId="77777777" w:rsidR="0067527F" w:rsidRPr="0067527F" w:rsidRDefault="0067527F" w:rsidP="0067527F">
            <w:pPr>
              <w:widowControl/>
              <w:spacing w:line="240" w:lineRule="auto"/>
              <w:rPr>
                <w:sz w:val="24"/>
                <w:szCs w:val="24"/>
              </w:rPr>
            </w:pPr>
            <w:r w:rsidRPr="0067527F">
              <w:rPr>
                <w:color w:val="000000"/>
                <w:sz w:val="22"/>
                <w:szCs w:val="22"/>
              </w:rPr>
              <w:t>Python</w:t>
            </w:r>
          </w:p>
        </w:tc>
      </w:tr>
      <w:tr w:rsidR="0067527F" w:rsidRPr="0067527F" w14:paraId="74C1A68E" w14:textId="77777777" w:rsidTr="0067527F">
        <w:tc>
          <w:tcPr>
            <w:tcW w:w="0" w:type="auto"/>
            <w:hideMark/>
          </w:tcPr>
          <w:p w14:paraId="581213ED" w14:textId="77777777" w:rsidR="0067527F" w:rsidRPr="0067527F" w:rsidRDefault="0067527F" w:rsidP="0067527F">
            <w:pPr>
              <w:widowControl/>
              <w:spacing w:line="240" w:lineRule="auto"/>
              <w:rPr>
                <w:sz w:val="24"/>
                <w:szCs w:val="24"/>
              </w:rPr>
            </w:pPr>
            <w:r w:rsidRPr="0067527F">
              <w:rPr>
                <w:color w:val="000000"/>
                <w:sz w:val="22"/>
                <w:szCs w:val="22"/>
              </w:rPr>
              <w:t>Database</w:t>
            </w:r>
          </w:p>
        </w:tc>
        <w:tc>
          <w:tcPr>
            <w:tcW w:w="0" w:type="auto"/>
            <w:hideMark/>
          </w:tcPr>
          <w:p w14:paraId="489358A5" w14:textId="77777777" w:rsidR="0067527F" w:rsidRPr="0067527F" w:rsidRDefault="0067527F" w:rsidP="0067527F">
            <w:pPr>
              <w:widowControl/>
              <w:spacing w:line="240" w:lineRule="auto"/>
              <w:rPr>
                <w:sz w:val="24"/>
                <w:szCs w:val="24"/>
              </w:rPr>
            </w:pPr>
            <w:r w:rsidRPr="0067527F">
              <w:rPr>
                <w:color w:val="000000"/>
                <w:sz w:val="22"/>
                <w:szCs w:val="22"/>
              </w:rPr>
              <w:t>Firebase</w:t>
            </w:r>
          </w:p>
        </w:tc>
        <w:tc>
          <w:tcPr>
            <w:tcW w:w="0" w:type="auto"/>
            <w:hideMark/>
          </w:tcPr>
          <w:p w14:paraId="57BC7AD8" w14:textId="77777777" w:rsidR="0067527F" w:rsidRPr="0067527F" w:rsidRDefault="0067527F" w:rsidP="0067527F">
            <w:pPr>
              <w:widowControl/>
              <w:spacing w:line="240" w:lineRule="auto"/>
              <w:rPr>
                <w:sz w:val="24"/>
                <w:szCs w:val="24"/>
              </w:rPr>
            </w:pPr>
            <w:r w:rsidRPr="0067527F">
              <w:rPr>
                <w:color w:val="000000"/>
                <w:sz w:val="22"/>
                <w:szCs w:val="22"/>
              </w:rPr>
              <w:t>SQL + NoSQL</w:t>
            </w:r>
          </w:p>
        </w:tc>
      </w:tr>
      <w:tr w:rsidR="0067527F" w:rsidRPr="0067527F" w14:paraId="5B7F9632" w14:textId="77777777" w:rsidTr="0067527F">
        <w:tc>
          <w:tcPr>
            <w:tcW w:w="0" w:type="auto"/>
            <w:hideMark/>
          </w:tcPr>
          <w:p w14:paraId="441F799E" w14:textId="77777777" w:rsidR="0067527F" w:rsidRPr="0067527F" w:rsidRDefault="0067527F" w:rsidP="0067527F">
            <w:pPr>
              <w:widowControl/>
              <w:spacing w:line="240" w:lineRule="auto"/>
              <w:rPr>
                <w:sz w:val="24"/>
                <w:szCs w:val="24"/>
              </w:rPr>
            </w:pPr>
            <w:r w:rsidRPr="0067527F">
              <w:rPr>
                <w:color w:val="000000"/>
                <w:sz w:val="22"/>
                <w:szCs w:val="22"/>
              </w:rPr>
              <w:t>Vector Database</w:t>
            </w:r>
          </w:p>
        </w:tc>
        <w:tc>
          <w:tcPr>
            <w:tcW w:w="0" w:type="auto"/>
            <w:hideMark/>
          </w:tcPr>
          <w:p w14:paraId="068968C3" w14:textId="77777777" w:rsidR="0067527F" w:rsidRPr="0067527F" w:rsidRDefault="0067527F" w:rsidP="0067527F">
            <w:pPr>
              <w:widowControl/>
              <w:spacing w:line="240" w:lineRule="auto"/>
              <w:rPr>
                <w:sz w:val="24"/>
                <w:szCs w:val="24"/>
              </w:rPr>
            </w:pPr>
            <w:r w:rsidRPr="0067527F">
              <w:rPr>
                <w:color w:val="000000"/>
                <w:sz w:val="22"/>
                <w:szCs w:val="22"/>
              </w:rPr>
              <w:t>Qdrant</w:t>
            </w:r>
          </w:p>
        </w:tc>
        <w:tc>
          <w:tcPr>
            <w:tcW w:w="0" w:type="auto"/>
            <w:hideMark/>
          </w:tcPr>
          <w:p w14:paraId="6084A374" w14:textId="77777777" w:rsidR="0067527F" w:rsidRPr="0067527F" w:rsidRDefault="0067527F" w:rsidP="0067527F">
            <w:pPr>
              <w:widowControl/>
              <w:spacing w:line="240" w:lineRule="auto"/>
              <w:rPr>
                <w:sz w:val="24"/>
                <w:szCs w:val="24"/>
              </w:rPr>
            </w:pPr>
            <w:r w:rsidRPr="0067527F">
              <w:rPr>
                <w:color w:val="000000"/>
                <w:sz w:val="22"/>
                <w:szCs w:val="22"/>
              </w:rPr>
              <w:t>—</w:t>
            </w:r>
          </w:p>
        </w:tc>
      </w:tr>
      <w:tr w:rsidR="0067527F" w:rsidRPr="0067527F" w14:paraId="2ACF920C" w14:textId="77777777" w:rsidTr="0067527F">
        <w:tc>
          <w:tcPr>
            <w:tcW w:w="0" w:type="auto"/>
            <w:hideMark/>
          </w:tcPr>
          <w:p w14:paraId="48B1DC12" w14:textId="77777777" w:rsidR="0067527F" w:rsidRPr="0067527F" w:rsidRDefault="0067527F" w:rsidP="0067527F">
            <w:pPr>
              <w:widowControl/>
              <w:spacing w:line="240" w:lineRule="auto"/>
              <w:rPr>
                <w:sz w:val="24"/>
                <w:szCs w:val="24"/>
              </w:rPr>
            </w:pPr>
            <w:r w:rsidRPr="0067527F">
              <w:rPr>
                <w:color w:val="000000"/>
                <w:sz w:val="22"/>
                <w:szCs w:val="22"/>
              </w:rPr>
              <w:t>LLM Provider API</w:t>
            </w:r>
          </w:p>
        </w:tc>
        <w:tc>
          <w:tcPr>
            <w:tcW w:w="0" w:type="auto"/>
            <w:hideMark/>
          </w:tcPr>
          <w:p w14:paraId="6A548B8F" w14:textId="77777777" w:rsidR="0067527F" w:rsidRPr="0067527F" w:rsidRDefault="0067527F" w:rsidP="0067527F">
            <w:pPr>
              <w:widowControl/>
              <w:spacing w:line="240" w:lineRule="auto"/>
              <w:rPr>
                <w:sz w:val="24"/>
                <w:szCs w:val="24"/>
              </w:rPr>
            </w:pPr>
            <w:r w:rsidRPr="0067527F">
              <w:rPr>
                <w:color w:val="000000"/>
                <w:sz w:val="22"/>
                <w:szCs w:val="22"/>
              </w:rPr>
              <w:t>Google Gemini Pro</w:t>
            </w:r>
          </w:p>
        </w:tc>
        <w:tc>
          <w:tcPr>
            <w:tcW w:w="0" w:type="auto"/>
            <w:hideMark/>
          </w:tcPr>
          <w:p w14:paraId="487AD1CD" w14:textId="1DDAA5FD" w:rsidR="0067527F" w:rsidRPr="0067527F" w:rsidRDefault="006952B5" w:rsidP="0067527F">
            <w:pPr>
              <w:widowControl/>
              <w:spacing w:line="240" w:lineRule="auto"/>
              <w:rPr>
                <w:color w:val="000000"/>
                <w:sz w:val="22"/>
                <w:szCs w:val="22"/>
              </w:rPr>
            </w:pPr>
            <w:r w:rsidRPr="006952B5">
              <w:rPr>
                <w:color w:val="000000"/>
                <w:sz w:val="22"/>
                <w:szCs w:val="22"/>
              </w:rPr>
              <w:t>REST / JSON hoặc SDK</w:t>
            </w:r>
          </w:p>
        </w:tc>
      </w:tr>
      <w:tr w:rsidR="0067527F" w:rsidRPr="0067527F" w14:paraId="1B09A122" w14:textId="77777777" w:rsidTr="0067527F">
        <w:tc>
          <w:tcPr>
            <w:tcW w:w="0" w:type="auto"/>
            <w:hideMark/>
          </w:tcPr>
          <w:p w14:paraId="78229166" w14:textId="77777777" w:rsidR="0067527F" w:rsidRPr="0067527F" w:rsidRDefault="0067527F" w:rsidP="0067527F">
            <w:pPr>
              <w:widowControl/>
              <w:spacing w:line="240" w:lineRule="auto"/>
              <w:rPr>
                <w:sz w:val="24"/>
                <w:szCs w:val="24"/>
              </w:rPr>
            </w:pPr>
            <w:r w:rsidRPr="0067527F">
              <w:rPr>
                <w:color w:val="000000"/>
                <w:sz w:val="22"/>
                <w:szCs w:val="22"/>
              </w:rPr>
              <w:t>Mạng xã hội API</w:t>
            </w:r>
          </w:p>
        </w:tc>
        <w:tc>
          <w:tcPr>
            <w:tcW w:w="0" w:type="auto"/>
            <w:hideMark/>
          </w:tcPr>
          <w:p w14:paraId="6130FB5A" w14:textId="77777777" w:rsidR="0067527F" w:rsidRPr="0067527F" w:rsidRDefault="0067527F" w:rsidP="0067527F">
            <w:pPr>
              <w:widowControl/>
              <w:spacing w:line="240" w:lineRule="auto"/>
              <w:rPr>
                <w:sz w:val="24"/>
                <w:szCs w:val="24"/>
              </w:rPr>
            </w:pPr>
            <w:r w:rsidRPr="0067527F">
              <w:rPr>
                <w:color w:val="000000"/>
                <w:sz w:val="22"/>
                <w:szCs w:val="22"/>
              </w:rPr>
              <w:t>Facebook Graph API</w:t>
            </w:r>
          </w:p>
        </w:tc>
        <w:tc>
          <w:tcPr>
            <w:tcW w:w="0" w:type="auto"/>
            <w:hideMark/>
          </w:tcPr>
          <w:p w14:paraId="2F278AEE" w14:textId="40E71BB5" w:rsidR="0067527F" w:rsidRPr="0067527F" w:rsidRDefault="006952B5" w:rsidP="0067527F">
            <w:pPr>
              <w:widowControl/>
              <w:spacing w:line="240" w:lineRule="auto"/>
              <w:rPr>
                <w:color w:val="000000"/>
                <w:sz w:val="22"/>
                <w:szCs w:val="22"/>
              </w:rPr>
            </w:pPr>
            <w:r w:rsidRPr="006952B5">
              <w:rPr>
                <w:color w:val="000000"/>
                <w:sz w:val="22"/>
                <w:szCs w:val="22"/>
              </w:rPr>
              <w:t>REST / JSON hoặc SDK</w:t>
            </w:r>
          </w:p>
        </w:tc>
      </w:tr>
    </w:tbl>
    <w:p w14:paraId="33193016" w14:textId="77777777" w:rsidR="0067527F" w:rsidRPr="0067527F" w:rsidRDefault="0067527F" w:rsidP="0067527F">
      <w:pPr>
        <w:pStyle w:val="BodyText"/>
      </w:pPr>
      <w:r w:rsidRPr="0067527F">
        <w:t>Các component và ngôn ngữ sử dụng</w:t>
      </w:r>
    </w:p>
    <w:p w14:paraId="0BA76DE1" w14:textId="77777777" w:rsidR="0067527F" w:rsidRDefault="0067527F">
      <w:pPr>
        <w:widowControl/>
        <w:spacing w:line="240" w:lineRule="auto"/>
      </w:pPr>
      <w:r>
        <w:br w:type="page"/>
      </w:r>
    </w:p>
    <w:p w14:paraId="73E40219" w14:textId="5B019779" w:rsidR="0067527F" w:rsidRDefault="0067527F">
      <w:pPr>
        <w:widowControl/>
        <w:spacing w:line="240" w:lineRule="auto"/>
        <w:rPr>
          <w:noProof/>
          <w:bdr w:val="none" w:sz="0" w:space="0" w:color="auto" w:frame="1"/>
        </w:rPr>
      </w:pPr>
      <w:r>
        <w:rPr>
          <w:noProof/>
          <w:bdr w:val="none" w:sz="0" w:space="0" w:color="auto" w:frame="1"/>
        </w:rPr>
        <w:lastRenderedPageBreak/>
        <w:drawing>
          <wp:inline distT="0" distB="0" distL="0" distR="0" wp14:anchorId="671CE6E7" wp14:editId="600BFC5E">
            <wp:extent cx="4987925" cy="6299835"/>
            <wp:effectExtent l="0" t="0" r="3175" b="5715"/>
            <wp:docPr id="1555071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87925" cy="6299835"/>
                    </a:xfrm>
                    <a:prstGeom prst="rect">
                      <a:avLst/>
                    </a:prstGeom>
                    <a:noFill/>
                    <a:ln>
                      <a:noFill/>
                    </a:ln>
                  </pic:spPr>
                </pic:pic>
              </a:graphicData>
            </a:graphic>
          </wp:inline>
        </w:drawing>
      </w:r>
      <w:r>
        <w:rPr>
          <w:noProof/>
          <w:bdr w:val="none" w:sz="0" w:space="0" w:color="auto" w:frame="1"/>
        </w:rPr>
        <w:br w:type="page"/>
      </w:r>
    </w:p>
    <w:p w14:paraId="115A54DB" w14:textId="0D353176" w:rsidR="0067527F" w:rsidRPr="0067527F" w:rsidRDefault="0067527F" w:rsidP="0067527F">
      <w:pPr>
        <w:pStyle w:val="BodyText"/>
      </w:pPr>
    </w:p>
    <w:p w14:paraId="57E5E087" w14:textId="71BD0883" w:rsidR="0067527F" w:rsidRDefault="0067527F" w:rsidP="0067527F">
      <w:pPr>
        <w:pStyle w:val="Heading2"/>
      </w:pPr>
      <w:r>
        <w:t>Mobile App</w:t>
      </w:r>
    </w:p>
    <w:p w14:paraId="28E3896A" w14:textId="77777777" w:rsidR="0067527F" w:rsidRPr="00AC372D" w:rsidRDefault="0067527F" w:rsidP="0067527F">
      <w:pPr>
        <w:pStyle w:val="Heading2"/>
        <w:numPr>
          <w:ilvl w:val="0"/>
          <w:numId w:val="0"/>
        </w:numPr>
        <w:ind w:left="720"/>
        <w:rPr>
          <w:rFonts w:ascii="Times New Roman" w:hAnsi="Times New Roman"/>
          <w:b w:val="0"/>
          <w:bCs/>
        </w:rPr>
      </w:pPr>
      <w:r w:rsidRPr="00AC372D">
        <w:rPr>
          <w:rFonts w:ascii="Times New Roman" w:hAnsi="Times New Roman"/>
          <w:b w:val="0"/>
          <w:bCs/>
        </w:rPr>
        <w:t>Giao diện chính để người dùng tương tác với hệ thống, bao gồm các chức năng chụp ảnh nhận diện, tra cứu bách khoa, chat tư vấn, xem lịch sử và chia sẻ kết quả.</w:t>
      </w:r>
    </w:p>
    <w:p w14:paraId="3C1B7057" w14:textId="77777777" w:rsidR="0067527F" w:rsidRPr="00AC372D" w:rsidRDefault="0067527F" w:rsidP="00AC372D">
      <w:pPr>
        <w:pStyle w:val="Heading2"/>
        <w:numPr>
          <w:ilvl w:val="0"/>
          <w:numId w:val="54"/>
        </w:numPr>
        <w:rPr>
          <w:rFonts w:ascii="Times New Roman" w:hAnsi="Times New Roman"/>
          <w:b w:val="0"/>
          <w:bCs/>
        </w:rPr>
      </w:pPr>
      <w:r w:rsidRPr="00AC372D">
        <w:rPr>
          <w:rFonts w:ascii="Times New Roman" w:hAnsi="Times New Roman"/>
        </w:rPr>
        <w:t>Responsibility</w:t>
      </w:r>
      <w:r w:rsidRPr="00AC372D">
        <w:rPr>
          <w:rFonts w:ascii="Times New Roman" w:hAnsi="Times New Roman"/>
          <w:b w:val="0"/>
          <w:bCs/>
        </w:rPr>
        <w:t>: Hiển thị giao diện, thu thập input người dùng, gửi request lên backend và render kết quả trả về.</w:t>
      </w:r>
    </w:p>
    <w:p w14:paraId="3E59080C" w14:textId="77777777" w:rsidR="00D55CD1" w:rsidRDefault="0067527F" w:rsidP="00AC372D">
      <w:pPr>
        <w:pStyle w:val="Heading2"/>
        <w:numPr>
          <w:ilvl w:val="0"/>
          <w:numId w:val="54"/>
        </w:numPr>
        <w:rPr>
          <w:rFonts w:ascii="Times New Roman" w:hAnsi="Times New Roman"/>
          <w:b w:val="0"/>
          <w:bCs/>
        </w:rPr>
      </w:pPr>
      <w:r w:rsidRPr="00D55CD1">
        <w:rPr>
          <w:rFonts w:ascii="Times New Roman" w:hAnsi="Times New Roman"/>
        </w:rPr>
        <w:t>Interface</w:t>
      </w:r>
      <w:r w:rsidRPr="00D55CD1">
        <w:rPr>
          <w:rFonts w:ascii="Times New Roman" w:hAnsi="Times New Roman"/>
          <w:b w:val="0"/>
          <w:bCs/>
        </w:rPr>
        <w:t xml:space="preserve">: </w:t>
      </w:r>
      <w:r w:rsidR="00D55CD1" w:rsidRPr="00D55CD1">
        <w:rPr>
          <w:rFonts w:ascii="Times New Roman" w:hAnsi="Times New Roman"/>
          <w:b w:val="0"/>
          <w:bCs/>
        </w:rPr>
        <w:t>Gửi HTTP request đến API Gateway, kết nối trực tiếp với Firebase SDK để xác thực và lấy dữ liệu tĩnh, gọi Social SDK để chia sẻ</w:t>
      </w:r>
    </w:p>
    <w:p w14:paraId="4BE2EB92" w14:textId="698C16F1" w:rsidR="0067527F" w:rsidRPr="00D55CD1" w:rsidRDefault="0067527F" w:rsidP="00AC372D">
      <w:pPr>
        <w:pStyle w:val="Heading2"/>
        <w:numPr>
          <w:ilvl w:val="0"/>
          <w:numId w:val="54"/>
        </w:numPr>
        <w:rPr>
          <w:rFonts w:ascii="Times New Roman" w:hAnsi="Times New Roman"/>
          <w:b w:val="0"/>
          <w:bCs/>
        </w:rPr>
      </w:pPr>
      <w:r w:rsidRPr="00D55CD1">
        <w:rPr>
          <w:rFonts w:ascii="Times New Roman" w:hAnsi="Times New Roman"/>
        </w:rPr>
        <w:t>Dependencies</w:t>
      </w:r>
      <w:r w:rsidRPr="00D55CD1">
        <w:rPr>
          <w:rFonts w:ascii="Times New Roman" w:hAnsi="Times New Roman"/>
          <w:b w:val="0"/>
          <w:bCs/>
        </w:rPr>
        <w:t>: API Gateway, Mạng xã hội API.</w:t>
      </w:r>
    </w:p>
    <w:p w14:paraId="75010CDD" w14:textId="6ACC4221" w:rsidR="00432005" w:rsidRPr="00AC372D" w:rsidRDefault="0067527F" w:rsidP="00AC372D">
      <w:pPr>
        <w:pStyle w:val="Heading2"/>
        <w:numPr>
          <w:ilvl w:val="0"/>
          <w:numId w:val="54"/>
        </w:numPr>
        <w:rPr>
          <w:rFonts w:ascii="Times New Roman" w:hAnsi="Times New Roman"/>
          <w:b w:val="0"/>
          <w:bCs/>
        </w:rPr>
      </w:pPr>
      <w:r w:rsidRPr="00AC372D">
        <w:rPr>
          <w:rFonts w:ascii="Times New Roman" w:hAnsi="Times New Roman"/>
        </w:rPr>
        <w:t>Công</w:t>
      </w:r>
      <w:r w:rsidRPr="00AC372D">
        <w:rPr>
          <w:rFonts w:ascii="Times New Roman" w:hAnsi="Times New Roman"/>
          <w:b w:val="0"/>
          <w:bCs/>
        </w:rPr>
        <w:t xml:space="preserve"> </w:t>
      </w:r>
      <w:r w:rsidRPr="00AC372D">
        <w:rPr>
          <w:rFonts w:ascii="Times New Roman" w:hAnsi="Times New Roman"/>
        </w:rPr>
        <w:t>nghệ</w:t>
      </w:r>
      <w:r w:rsidRPr="00AC372D">
        <w:rPr>
          <w:rFonts w:ascii="Times New Roman" w:hAnsi="Times New Roman"/>
          <w:b w:val="0"/>
          <w:bCs/>
        </w:rPr>
        <w:t xml:space="preserve">: </w:t>
      </w:r>
      <w:r w:rsidR="00D55CD1" w:rsidRPr="00D55CD1">
        <w:rPr>
          <w:rFonts w:ascii="Times New Roman" w:hAnsi="Times New Roman"/>
          <w:b w:val="0"/>
          <w:bCs/>
        </w:rPr>
        <w:t>Kotlin Multiplatform (KMP). Sử dụng Ktor Client để gọi HTTP API, CameraX (Android) / AVFoundation (iOS) để xử lý camera, và Multiplatform Settings để lưu trữ local data/token</w:t>
      </w:r>
      <w:r w:rsidR="00D55CD1">
        <w:rPr>
          <w:rFonts w:ascii="Times New Roman" w:hAnsi="Times New Roman"/>
          <w:b w:val="0"/>
          <w:bCs/>
        </w:rPr>
        <w:t>.</w:t>
      </w:r>
    </w:p>
    <w:p w14:paraId="3BA2788B" w14:textId="1D78507B" w:rsidR="00432005" w:rsidRDefault="00432005" w:rsidP="00432005">
      <w:r>
        <w:rPr>
          <w:rFonts w:ascii="Arial" w:hAnsi="Arial" w:cs="Arial"/>
          <w:b/>
          <w:bCs/>
          <w:noProof/>
          <w:color w:val="000000"/>
          <w:bdr w:val="none" w:sz="0" w:space="0" w:color="auto" w:frame="1"/>
        </w:rPr>
        <w:drawing>
          <wp:inline distT="0" distB="0" distL="0" distR="0" wp14:anchorId="4DE62244" wp14:editId="0DF4DD52">
            <wp:extent cx="5943600" cy="3669665"/>
            <wp:effectExtent l="0" t="0" r="0" b="6985"/>
            <wp:docPr id="115110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3D201472" w14:textId="77777777" w:rsidR="00432005" w:rsidRPr="00432005" w:rsidRDefault="00432005" w:rsidP="00AC372D">
      <w:pPr>
        <w:ind w:left="360"/>
      </w:pPr>
      <w:r w:rsidRPr="00432005">
        <w:rPr>
          <w:b/>
          <w:bCs/>
        </w:rPr>
        <w:t>Các class chính:</w:t>
      </w:r>
    </w:p>
    <w:p w14:paraId="12BD294A" w14:textId="77777777" w:rsidR="00432005" w:rsidRPr="00432005" w:rsidRDefault="00432005" w:rsidP="00AC372D">
      <w:pPr>
        <w:numPr>
          <w:ilvl w:val="0"/>
          <w:numId w:val="26"/>
        </w:numPr>
        <w:tabs>
          <w:tab w:val="clear" w:pos="720"/>
          <w:tab w:val="num" w:pos="1080"/>
        </w:tabs>
        <w:ind w:left="1080"/>
      </w:pPr>
      <w:r w:rsidRPr="00432005">
        <w:t>Class InsectModel: chứa dữ liệu về côn trùng</w:t>
      </w:r>
    </w:p>
    <w:p w14:paraId="7DE5C77B" w14:textId="48A18BB0" w:rsidR="00432005" w:rsidRPr="00432005" w:rsidRDefault="00D55CD1" w:rsidP="00AC372D">
      <w:pPr>
        <w:numPr>
          <w:ilvl w:val="0"/>
          <w:numId w:val="26"/>
        </w:numPr>
        <w:tabs>
          <w:tab w:val="clear" w:pos="720"/>
          <w:tab w:val="num" w:pos="1080"/>
        </w:tabs>
        <w:ind w:left="1080"/>
      </w:pPr>
      <w:r>
        <w:rPr>
          <w:noProof/>
        </w:rPr>
        <mc:AlternateContent>
          <mc:Choice Requires="wpi">
            <w:drawing>
              <wp:anchor distT="0" distB="0" distL="114300" distR="114300" simplePos="0" relativeHeight="251660288" behindDoc="0" locked="0" layoutInCell="1" allowOverlap="1" wp14:anchorId="7878CD9A" wp14:editId="64451ABE">
                <wp:simplePos x="0" y="0"/>
                <wp:positionH relativeFrom="column">
                  <wp:posOffset>1602753</wp:posOffset>
                </wp:positionH>
                <wp:positionV relativeFrom="paragraph">
                  <wp:posOffset>138213</wp:posOffset>
                </wp:positionV>
                <wp:extent cx="360" cy="360"/>
                <wp:effectExtent l="57150" t="57150" r="57150" b="57150"/>
                <wp:wrapNone/>
                <wp:docPr id="77932176" name="Ink 12"/>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type w14:anchorId="6AEED7D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124.8pt;margin-top:9.5pt;width:2.9pt;height:2.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">
                <v:imagedata r:id="rId14" o:title=""/>
              </v:shape>
            </w:pict>
          </mc:Fallback>
        </mc:AlternateContent>
      </w:r>
      <w:r w:rsidR="00432005" w:rsidRPr="00432005">
        <w:t>Class ScannerController: Lớp xử lý logic quét ảnh</w:t>
      </w:r>
    </w:p>
    <w:p w14:paraId="7322C473" w14:textId="77777777" w:rsidR="00432005" w:rsidRPr="00432005" w:rsidRDefault="00432005" w:rsidP="00AC372D">
      <w:pPr>
        <w:numPr>
          <w:ilvl w:val="0"/>
          <w:numId w:val="26"/>
        </w:numPr>
        <w:tabs>
          <w:tab w:val="clear" w:pos="720"/>
          <w:tab w:val="num" w:pos="1080"/>
        </w:tabs>
        <w:ind w:left="1080"/>
      </w:pPr>
      <w:r w:rsidRPr="00432005">
        <w:t>Class ChatbotController: lớp xử lý hội thoại giao tiếp với người dùng</w:t>
      </w:r>
    </w:p>
    <w:p w14:paraId="17D758E8" w14:textId="607A1E07" w:rsidR="00432005" w:rsidRPr="00432005" w:rsidRDefault="00D55CD1" w:rsidP="00AC372D">
      <w:pPr>
        <w:numPr>
          <w:ilvl w:val="0"/>
          <w:numId w:val="26"/>
        </w:numPr>
        <w:tabs>
          <w:tab w:val="clear" w:pos="720"/>
          <w:tab w:val="num" w:pos="1080"/>
        </w:tabs>
        <w:ind w:left="1080"/>
      </w:pPr>
      <w:r>
        <w:rPr>
          <w:noProof/>
        </w:rPr>
        <mc:AlternateContent>
          <mc:Choice Requires="wpi">
            <w:drawing>
              <wp:anchor distT="0" distB="0" distL="114300" distR="114300" simplePos="0" relativeHeight="251659264" behindDoc="0" locked="0" layoutInCell="1" allowOverlap="1" wp14:anchorId="47DEE2A3" wp14:editId="0F4E754D">
                <wp:simplePos x="0" y="0"/>
                <wp:positionH relativeFrom="column">
                  <wp:posOffset>979233</wp:posOffset>
                </wp:positionH>
                <wp:positionV relativeFrom="paragraph">
                  <wp:posOffset>59813</wp:posOffset>
                </wp:positionV>
                <wp:extent cx="360" cy="360"/>
                <wp:effectExtent l="57150" t="57150" r="57150" b="57150"/>
                <wp:wrapNone/>
                <wp:docPr id="230828863" name="Ink 11"/>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65D51249" id="Ink 11" o:spid="_x0000_s1026" type="#_x0000_t75" style="position:absolute;margin-left:75.7pt;margin-top:3.3pt;width:2.9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">
                <v:imagedata r:id="rId14" o:title=""/>
              </v:shape>
            </w:pict>
          </mc:Fallback>
        </mc:AlternateContent>
      </w:r>
      <w:r w:rsidR="00432005" w:rsidRPr="00432005">
        <w:t>Class encyclopController: lớp xử lý bách khoa về côn trùng</w:t>
      </w:r>
    </w:p>
    <w:p w14:paraId="3B7A69C3" w14:textId="77777777" w:rsidR="00432005" w:rsidRPr="00432005" w:rsidRDefault="00432005" w:rsidP="00AC372D">
      <w:pPr>
        <w:numPr>
          <w:ilvl w:val="0"/>
          <w:numId w:val="26"/>
        </w:numPr>
        <w:tabs>
          <w:tab w:val="clear" w:pos="720"/>
          <w:tab w:val="num" w:pos="1080"/>
        </w:tabs>
        <w:ind w:left="1080"/>
      </w:pPr>
      <w:r w:rsidRPr="00432005">
        <w:t>Class HistoryController: lớp xử lý lịch sử tra cứu</w:t>
      </w:r>
    </w:p>
    <w:p w14:paraId="35AADDF8" w14:textId="77777777" w:rsidR="00432005" w:rsidRPr="00432005" w:rsidRDefault="00432005" w:rsidP="00432005"/>
    <w:p w14:paraId="524F7C6F" w14:textId="0C3B51E5" w:rsidR="00432005" w:rsidRPr="00432005" w:rsidRDefault="00432005" w:rsidP="00432005">
      <w:pPr>
        <w:pStyle w:val="Heading2"/>
      </w:pPr>
      <w:bookmarkStart w:id="5" w:name="_Toc468193993"/>
      <w:r w:rsidRPr="00432005">
        <w:t xml:space="preserve">API Gateway (FastAPI Router) </w:t>
      </w:r>
    </w:p>
    <w:p w14:paraId="4E65871D" w14:textId="77777777" w:rsidR="00432005" w:rsidRPr="00AC372D" w:rsidRDefault="00432005" w:rsidP="00432005">
      <w:pPr>
        <w:pStyle w:val="Heading1"/>
        <w:numPr>
          <w:ilvl w:val="0"/>
          <w:numId w:val="0"/>
        </w:numPr>
        <w:ind w:left="720"/>
        <w:rPr>
          <w:rFonts w:ascii="Times New Roman" w:hAnsi="Times New Roman"/>
          <w:b w:val="0"/>
          <w:bCs/>
          <w:sz w:val="20"/>
        </w:rPr>
      </w:pPr>
      <w:r w:rsidRPr="00AC372D">
        <w:rPr>
          <w:rFonts w:ascii="Times New Roman" w:hAnsi="Times New Roman"/>
          <w:b w:val="0"/>
          <w:bCs/>
          <w:sz w:val="20"/>
        </w:rPr>
        <w:t xml:space="preserve">Điểm vào duy nhất của hệ thống backend. Tiếp nhận toàn bộ request từ Mobile App, xác thực JWT token </w:t>
      </w:r>
      <w:r w:rsidRPr="00AC372D">
        <w:rPr>
          <w:rFonts w:ascii="Times New Roman" w:hAnsi="Times New Roman"/>
          <w:b w:val="0"/>
          <w:bCs/>
          <w:sz w:val="20"/>
        </w:rPr>
        <w:lastRenderedPageBreak/>
        <w:t>và định tuyến đến View Controller tương ứng.</w:t>
      </w:r>
    </w:p>
    <w:p w14:paraId="27FD46BE" w14:textId="77777777" w:rsidR="00432005" w:rsidRPr="00AC372D" w:rsidRDefault="00432005" w:rsidP="00AC372D">
      <w:pPr>
        <w:pStyle w:val="Heading1"/>
        <w:numPr>
          <w:ilvl w:val="0"/>
          <w:numId w:val="53"/>
        </w:numPr>
        <w:rPr>
          <w:rFonts w:ascii="Times New Roman" w:hAnsi="Times New Roman"/>
          <w:b w:val="0"/>
          <w:bCs/>
          <w:sz w:val="20"/>
        </w:rPr>
      </w:pPr>
      <w:r w:rsidRPr="00AC372D">
        <w:rPr>
          <w:rFonts w:ascii="Times New Roman" w:hAnsi="Times New Roman"/>
          <w:sz w:val="20"/>
        </w:rPr>
        <w:t>Responsibility</w:t>
      </w:r>
      <w:r w:rsidRPr="00AC372D">
        <w:rPr>
          <w:rFonts w:ascii="Times New Roman" w:hAnsi="Times New Roman"/>
          <w:b w:val="0"/>
          <w:bCs/>
          <w:sz w:val="20"/>
        </w:rPr>
        <w:t>: Xác thực token, rate limiting, logging request, định tuyến đến đúng service.</w:t>
      </w:r>
    </w:p>
    <w:p w14:paraId="3A8FAD62" w14:textId="77777777" w:rsidR="00432005" w:rsidRPr="00AC372D" w:rsidRDefault="00432005" w:rsidP="00AC372D">
      <w:pPr>
        <w:pStyle w:val="Heading1"/>
        <w:numPr>
          <w:ilvl w:val="0"/>
          <w:numId w:val="53"/>
        </w:numPr>
        <w:rPr>
          <w:rFonts w:ascii="Times New Roman" w:hAnsi="Times New Roman"/>
          <w:b w:val="0"/>
          <w:bCs/>
          <w:sz w:val="20"/>
        </w:rPr>
      </w:pPr>
      <w:r w:rsidRPr="00AC372D">
        <w:rPr>
          <w:rFonts w:ascii="Times New Roman" w:hAnsi="Times New Roman"/>
          <w:sz w:val="20"/>
        </w:rPr>
        <w:t>Interface</w:t>
      </w:r>
      <w:r w:rsidRPr="00AC372D">
        <w:rPr>
          <w:rFonts w:ascii="Times New Roman" w:hAnsi="Times New Roman"/>
          <w:b w:val="0"/>
          <w:bCs/>
          <w:sz w:val="20"/>
        </w:rPr>
        <w:t>: REST API endpoint công khai nhận HTTPS request từ client.</w:t>
      </w:r>
    </w:p>
    <w:p w14:paraId="34FB5195" w14:textId="77777777" w:rsidR="00432005" w:rsidRPr="00AC372D" w:rsidRDefault="00432005" w:rsidP="00AC372D">
      <w:pPr>
        <w:pStyle w:val="Heading1"/>
        <w:numPr>
          <w:ilvl w:val="0"/>
          <w:numId w:val="53"/>
        </w:numPr>
        <w:rPr>
          <w:rFonts w:ascii="Times New Roman" w:hAnsi="Times New Roman"/>
          <w:b w:val="0"/>
          <w:bCs/>
          <w:sz w:val="20"/>
        </w:rPr>
      </w:pPr>
      <w:r w:rsidRPr="00AC372D">
        <w:rPr>
          <w:rFonts w:ascii="Times New Roman" w:hAnsi="Times New Roman"/>
          <w:sz w:val="20"/>
        </w:rPr>
        <w:t>Dependencies</w:t>
      </w:r>
      <w:r w:rsidRPr="00AC372D">
        <w:rPr>
          <w:rFonts w:ascii="Times New Roman" w:hAnsi="Times New Roman"/>
          <w:b w:val="0"/>
          <w:bCs/>
          <w:sz w:val="20"/>
        </w:rPr>
        <w:t>: View Controller.</w:t>
      </w:r>
    </w:p>
    <w:p w14:paraId="287597D3" w14:textId="77777777" w:rsidR="00432005" w:rsidRPr="00AC372D" w:rsidRDefault="00432005" w:rsidP="00AC372D">
      <w:pPr>
        <w:pStyle w:val="Heading1"/>
        <w:numPr>
          <w:ilvl w:val="0"/>
          <w:numId w:val="53"/>
        </w:numPr>
        <w:rPr>
          <w:rFonts w:ascii="Times New Roman" w:hAnsi="Times New Roman"/>
          <w:b w:val="0"/>
          <w:bCs/>
          <w:sz w:val="20"/>
        </w:rPr>
      </w:pPr>
      <w:r w:rsidRPr="00AC372D">
        <w:rPr>
          <w:rFonts w:ascii="Times New Roman" w:hAnsi="Times New Roman"/>
          <w:sz w:val="20"/>
        </w:rPr>
        <w:t>Công nghệ</w:t>
      </w:r>
      <w:r w:rsidRPr="00AC372D">
        <w:rPr>
          <w:rFonts w:ascii="Times New Roman" w:hAnsi="Times New Roman"/>
          <w:b w:val="0"/>
          <w:bCs/>
          <w:sz w:val="20"/>
        </w:rPr>
        <w:t>: FastAPI router kết hợp với thư viện python-jose để xác thực JWT.</w:t>
      </w:r>
    </w:p>
    <w:p w14:paraId="424E3333" w14:textId="63492781" w:rsidR="00432005" w:rsidRPr="00432005" w:rsidRDefault="00432005" w:rsidP="00432005">
      <w:pPr>
        <w:pStyle w:val="Heading2"/>
      </w:pPr>
      <w:r w:rsidRPr="00432005">
        <w:t xml:space="preserve">View Controller (FastAPI Service Layer) </w:t>
      </w:r>
    </w:p>
    <w:p w14:paraId="4D0EF22F" w14:textId="77777777" w:rsidR="00432005" w:rsidRPr="00AC372D" w:rsidRDefault="00432005" w:rsidP="00432005">
      <w:pPr>
        <w:pStyle w:val="Heading1"/>
        <w:numPr>
          <w:ilvl w:val="0"/>
          <w:numId w:val="0"/>
        </w:numPr>
        <w:ind w:left="720"/>
        <w:rPr>
          <w:rFonts w:ascii="Times New Roman" w:hAnsi="Times New Roman"/>
          <w:b w:val="0"/>
          <w:bCs/>
          <w:sz w:val="20"/>
        </w:rPr>
      </w:pPr>
      <w:r w:rsidRPr="00AC372D">
        <w:rPr>
          <w:rFonts w:ascii="Times New Roman" w:hAnsi="Times New Roman"/>
          <w:b w:val="0"/>
          <w:bCs/>
          <w:sz w:val="20"/>
        </w:rPr>
        <w:t>Xử lý logic nghiệp vụ trung tâm. Nhận request đã được xác thực từ Gateway, điều phối luồng xử lý giữa lớp AI và lớp dữ liệu, tổng hợp kết quả và trả response về Gateway.</w:t>
      </w:r>
    </w:p>
    <w:p w14:paraId="516DD9ED" w14:textId="77777777" w:rsidR="00432005" w:rsidRPr="00AC372D" w:rsidRDefault="00432005" w:rsidP="00AC372D">
      <w:pPr>
        <w:pStyle w:val="Heading1"/>
        <w:numPr>
          <w:ilvl w:val="0"/>
          <w:numId w:val="52"/>
        </w:numPr>
        <w:rPr>
          <w:rFonts w:ascii="Times New Roman" w:hAnsi="Times New Roman"/>
          <w:b w:val="0"/>
          <w:bCs/>
          <w:sz w:val="20"/>
        </w:rPr>
      </w:pPr>
      <w:r w:rsidRPr="00AC372D">
        <w:rPr>
          <w:rFonts w:ascii="Times New Roman" w:hAnsi="Times New Roman"/>
          <w:sz w:val="20"/>
        </w:rPr>
        <w:t>Responsibility</w:t>
      </w:r>
      <w:r w:rsidRPr="00AC372D">
        <w:rPr>
          <w:rFonts w:ascii="Times New Roman" w:hAnsi="Times New Roman"/>
          <w:b w:val="0"/>
          <w:bCs/>
          <w:sz w:val="20"/>
        </w:rPr>
        <w:t>: Điều phối luồng xử lý, tổng hợp kết quả từ YOLO và Chatbot, gọi Database để lấy dữ liệu cần thiết.</w:t>
      </w:r>
    </w:p>
    <w:p w14:paraId="7E4E45AA" w14:textId="77777777" w:rsidR="00432005" w:rsidRPr="00AC372D" w:rsidRDefault="00432005" w:rsidP="00AC372D">
      <w:pPr>
        <w:pStyle w:val="Heading1"/>
        <w:numPr>
          <w:ilvl w:val="0"/>
          <w:numId w:val="52"/>
        </w:numPr>
        <w:rPr>
          <w:rFonts w:ascii="Times New Roman" w:hAnsi="Times New Roman"/>
          <w:b w:val="0"/>
          <w:bCs/>
          <w:sz w:val="20"/>
        </w:rPr>
      </w:pPr>
      <w:r w:rsidRPr="00AC372D">
        <w:rPr>
          <w:rFonts w:ascii="Times New Roman" w:hAnsi="Times New Roman"/>
          <w:sz w:val="20"/>
        </w:rPr>
        <w:t>Interface</w:t>
      </w:r>
      <w:r w:rsidRPr="00AC372D">
        <w:rPr>
          <w:rFonts w:ascii="Times New Roman" w:hAnsi="Times New Roman"/>
          <w:b w:val="0"/>
          <w:bCs/>
          <w:sz w:val="20"/>
        </w:rPr>
        <w:t>: Internal Python function call từ API Gateway.</w:t>
      </w:r>
    </w:p>
    <w:p w14:paraId="1BD39288" w14:textId="77777777" w:rsidR="00432005" w:rsidRPr="00AC372D" w:rsidRDefault="00432005" w:rsidP="00AC372D">
      <w:pPr>
        <w:pStyle w:val="Heading1"/>
        <w:numPr>
          <w:ilvl w:val="0"/>
          <w:numId w:val="52"/>
        </w:numPr>
        <w:rPr>
          <w:rFonts w:ascii="Times New Roman" w:hAnsi="Times New Roman"/>
          <w:b w:val="0"/>
          <w:bCs/>
          <w:sz w:val="20"/>
        </w:rPr>
      </w:pPr>
      <w:r w:rsidRPr="00AC372D">
        <w:rPr>
          <w:rFonts w:ascii="Times New Roman" w:hAnsi="Times New Roman"/>
          <w:sz w:val="20"/>
        </w:rPr>
        <w:t>Dependencies</w:t>
      </w:r>
      <w:r w:rsidRPr="00AC372D">
        <w:rPr>
          <w:rFonts w:ascii="Times New Roman" w:hAnsi="Times New Roman"/>
          <w:b w:val="0"/>
          <w:bCs/>
          <w:sz w:val="20"/>
        </w:rPr>
        <w:t>: Mô hình YOLO, Chatbot Agent, Database.</w:t>
      </w:r>
    </w:p>
    <w:p w14:paraId="08B3CA72" w14:textId="77777777" w:rsidR="00432005" w:rsidRDefault="00432005" w:rsidP="00AC372D">
      <w:pPr>
        <w:pStyle w:val="Heading1"/>
        <w:numPr>
          <w:ilvl w:val="0"/>
          <w:numId w:val="52"/>
        </w:numPr>
        <w:rPr>
          <w:rFonts w:ascii="Times New Roman" w:hAnsi="Times New Roman"/>
          <w:b w:val="0"/>
          <w:bCs/>
          <w:sz w:val="20"/>
        </w:rPr>
      </w:pPr>
      <w:r w:rsidRPr="00AC372D">
        <w:rPr>
          <w:rFonts w:ascii="Times New Roman" w:hAnsi="Times New Roman"/>
          <w:sz w:val="20"/>
        </w:rPr>
        <w:t>Công</w:t>
      </w:r>
      <w:r w:rsidRPr="00AC372D">
        <w:rPr>
          <w:rFonts w:ascii="Times New Roman" w:hAnsi="Times New Roman"/>
          <w:b w:val="0"/>
          <w:bCs/>
          <w:sz w:val="20"/>
        </w:rPr>
        <w:t xml:space="preserve"> </w:t>
      </w:r>
      <w:r w:rsidRPr="00AC372D">
        <w:rPr>
          <w:rFonts w:ascii="Times New Roman" w:hAnsi="Times New Roman"/>
          <w:sz w:val="20"/>
        </w:rPr>
        <w:t>nghệ</w:t>
      </w:r>
      <w:r w:rsidRPr="00AC372D">
        <w:rPr>
          <w:rFonts w:ascii="Times New Roman" w:hAnsi="Times New Roman"/>
          <w:b w:val="0"/>
          <w:bCs/>
          <w:sz w:val="20"/>
        </w:rPr>
        <w:t>: Python class tổ chức theo Service Pattern trong FastAPI.</w:t>
      </w:r>
    </w:p>
    <w:p w14:paraId="7F64E58B" w14:textId="0C48FC07" w:rsidR="00AC372D" w:rsidRDefault="00AC372D" w:rsidP="00AC372D">
      <w:r>
        <w:rPr>
          <w:rFonts w:ascii="Arial" w:hAnsi="Arial" w:cs="Arial"/>
          <w:b/>
          <w:bCs/>
          <w:noProof/>
          <w:color w:val="000000"/>
          <w:bdr w:val="none" w:sz="0" w:space="0" w:color="auto" w:frame="1"/>
        </w:rPr>
        <w:drawing>
          <wp:inline distT="0" distB="0" distL="0" distR="0" wp14:anchorId="47E9417A" wp14:editId="2DF91715">
            <wp:extent cx="5943600" cy="4110990"/>
            <wp:effectExtent l="0" t="0" r="0" b="3810"/>
            <wp:docPr id="2140107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110990"/>
                    </a:xfrm>
                    <a:prstGeom prst="rect">
                      <a:avLst/>
                    </a:prstGeom>
                    <a:noFill/>
                    <a:ln>
                      <a:noFill/>
                    </a:ln>
                  </pic:spPr>
                </pic:pic>
              </a:graphicData>
            </a:graphic>
          </wp:inline>
        </w:drawing>
      </w:r>
    </w:p>
    <w:p w14:paraId="111A5D38" w14:textId="77777777" w:rsidR="00AC372D" w:rsidRDefault="00AC372D" w:rsidP="00AC372D"/>
    <w:p w14:paraId="3F2BB48D" w14:textId="2032ECA1" w:rsidR="00AC372D" w:rsidRDefault="00AC372D" w:rsidP="00AC372D">
      <w:pPr>
        <w:pStyle w:val="Heading2"/>
      </w:pPr>
      <w:r>
        <w:t xml:space="preserve">Mô hình YOLO (YOLOv8 / PyTorch) </w:t>
      </w:r>
    </w:p>
    <w:p w14:paraId="0ABA6669" w14:textId="48A86A8D" w:rsidR="00AC372D" w:rsidRDefault="00AC372D" w:rsidP="00AC372D">
      <w:pPr>
        <w:ind w:firstLine="720"/>
      </w:pPr>
      <w:r>
        <w:t>Thực hiện nhận diện côn trùng từ ảnh đầu vào, trả về nhãn loài và tọa độ bounding box. Chạy phía server để đảm bảo độ chính xác và không phụ thuộc cấu hình thiết bị.</w:t>
      </w:r>
    </w:p>
    <w:p w14:paraId="2BF76DD0" w14:textId="77777777" w:rsidR="00AC372D" w:rsidRDefault="00AC372D" w:rsidP="00AC372D">
      <w:pPr>
        <w:pStyle w:val="ListParagraph"/>
        <w:numPr>
          <w:ilvl w:val="0"/>
          <w:numId w:val="58"/>
        </w:numPr>
      </w:pPr>
      <w:r w:rsidRPr="00AC372D">
        <w:rPr>
          <w:b/>
          <w:bCs/>
        </w:rPr>
        <w:t>Responsibility</w:t>
      </w:r>
      <w:r>
        <w:t>: Phân tích ảnh, phát hiện và phân loại côn trùng, trả về kết quả nhận diện.</w:t>
      </w:r>
    </w:p>
    <w:p w14:paraId="4E3C89B9" w14:textId="77777777" w:rsidR="00AC372D" w:rsidRDefault="00AC372D" w:rsidP="00AC372D">
      <w:pPr>
        <w:pStyle w:val="ListParagraph"/>
        <w:numPr>
          <w:ilvl w:val="0"/>
          <w:numId w:val="58"/>
        </w:numPr>
      </w:pPr>
      <w:r w:rsidRPr="00AC372D">
        <w:rPr>
          <w:b/>
          <w:bCs/>
        </w:rPr>
        <w:t>Interface</w:t>
      </w:r>
      <w:r>
        <w:t xml:space="preserve">: Nhận ảnh dạng bytes từ View Controller, trả về JSON chứa tên loài, confidence score và tọa </w:t>
      </w:r>
      <w:r>
        <w:lastRenderedPageBreak/>
        <w:t>độ bounding box {label, confidence, x, y, width, height}.</w:t>
      </w:r>
    </w:p>
    <w:p w14:paraId="037C4ACA" w14:textId="77777777" w:rsidR="00AC372D" w:rsidRDefault="00AC372D" w:rsidP="00AC372D">
      <w:pPr>
        <w:pStyle w:val="ListParagraph"/>
        <w:numPr>
          <w:ilvl w:val="0"/>
          <w:numId w:val="58"/>
        </w:numPr>
      </w:pPr>
      <w:r w:rsidRPr="00AC372D">
        <w:rPr>
          <w:b/>
          <w:bCs/>
        </w:rPr>
        <w:t>Dependencies</w:t>
      </w:r>
      <w:r>
        <w:t>: View Controller.</w:t>
      </w:r>
    </w:p>
    <w:p w14:paraId="5C2B37FC" w14:textId="524DCCEC" w:rsidR="00AC372D" w:rsidRDefault="00AC372D" w:rsidP="00AC372D">
      <w:pPr>
        <w:pStyle w:val="ListParagraph"/>
        <w:numPr>
          <w:ilvl w:val="0"/>
          <w:numId w:val="58"/>
        </w:numPr>
      </w:pPr>
      <w:r w:rsidRPr="00AC372D">
        <w:rPr>
          <w:b/>
          <w:bCs/>
        </w:rPr>
        <w:t>Công</w:t>
      </w:r>
      <w:r>
        <w:t xml:space="preserve"> </w:t>
      </w:r>
      <w:r w:rsidRPr="00AC372D">
        <w:rPr>
          <w:b/>
          <w:bCs/>
        </w:rPr>
        <w:t>nghệ</w:t>
      </w:r>
      <w:r>
        <w:t>: YOLOv8 (Ultralytics), PyTorch. Khuyến nghị chạy trên GPU để đảm bảo thời gian xử lý dưới 5 giây theo yêu cầu phi chức năng.</w:t>
      </w:r>
    </w:p>
    <w:p w14:paraId="374DC104" w14:textId="43695842" w:rsidR="00D55CD1" w:rsidRDefault="00D55CD1" w:rsidP="00D55CD1">
      <w:r>
        <w:rPr>
          <w:rFonts w:ascii="Arial" w:hAnsi="Arial" w:cs="Arial"/>
          <w:noProof/>
          <w:color w:val="000000"/>
          <w:bdr w:val="none" w:sz="0" w:space="0" w:color="auto" w:frame="1"/>
        </w:rPr>
        <w:drawing>
          <wp:inline distT="0" distB="0" distL="0" distR="0" wp14:anchorId="53E09CCA" wp14:editId="5BC0BC72">
            <wp:extent cx="5943600" cy="3228975"/>
            <wp:effectExtent l="0" t="0" r="0" b="9525"/>
            <wp:docPr id="642600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228975"/>
                    </a:xfrm>
                    <a:prstGeom prst="rect">
                      <a:avLst/>
                    </a:prstGeom>
                    <a:noFill/>
                    <a:ln>
                      <a:noFill/>
                    </a:ln>
                  </pic:spPr>
                </pic:pic>
              </a:graphicData>
            </a:graphic>
          </wp:inline>
        </w:drawing>
      </w:r>
    </w:p>
    <w:p w14:paraId="221AC673" w14:textId="59470A0F" w:rsidR="00AC372D" w:rsidRPr="00AC372D" w:rsidRDefault="00AC372D" w:rsidP="00AC372D">
      <w:pPr>
        <w:pStyle w:val="Heading2"/>
      </w:pPr>
      <w:r w:rsidRPr="00AC372D">
        <w:t>Chatbot Agent (LangChain / RAG)</w:t>
      </w:r>
    </w:p>
    <w:p w14:paraId="633E5D36" w14:textId="77777777" w:rsidR="00AC372D" w:rsidRPr="00AC372D" w:rsidRDefault="00AC372D" w:rsidP="00AC372D">
      <w:pPr>
        <w:ind w:firstLine="720"/>
      </w:pPr>
      <w:r w:rsidRPr="00AC372D">
        <w:t>Xử lý câu hỏi tư vấn bằng ngôn ngữ tự nhiên. Sử dụng RAG pipeline để truy xuất tri thức từ Vector Database, sau đó kết hợp với LLM Provider API để sinh câu trả lời phù hợp ngữ cảnh.</w:t>
      </w:r>
    </w:p>
    <w:p w14:paraId="6A8ACC83" w14:textId="77777777" w:rsidR="00AC372D" w:rsidRPr="00AC372D" w:rsidRDefault="00AC372D" w:rsidP="00AC372D">
      <w:pPr>
        <w:numPr>
          <w:ilvl w:val="0"/>
          <w:numId w:val="59"/>
        </w:numPr>
      </w:pPr>
      <w:r w:rsidRPr="00AC372D">
        <w:rPr>
          <w:b/>
          <w:bCs/>
        </w:rPr>
        <w:t>Responsibility</w:t>
      </w:r>
      <w:r w:rsidRPr="00AC372D">
        <w:rPr>
          <w:i/>
          <w:iCs/>
        </w:rPr>
        <w:t>:</w:t>
      </w:r>
      <w:r w:rsidRPr="00AC372D">
        <w:t xml:space="preserve"> Chuyển câu hỏi thành embedding, truy xuất context liên quan, tổng hợp prompt và gọi LLM sinh câu trả lời.</w:t>
      </w:r>
    </w:p>
    <w:p w14:paraId="69D4AD02" w14:textId="77777777" w:rsidR="00AC372D" w:rsidRPr="00AC372D" w:rsidRDefault="00AC372D" w:rsidP="00AC372D">
      <w:pPr>
        <w:numPr>
          <w:ilvl w:val="0"/>
          <w:numId w:val="59"/>
        </w:numPr>
      </w:pPr>
      <w:r w:rsidRPr="00AC372D">
        <w:rPr>
          <w:b/>
          <w:bCs/>
        </w:rPr>
        <w:t>Interface</w:t>
      </w:r>
      <w:r w:rsidRPr="00AC372D">
        <w:rPr>
          <w:i/>
          <w:iCs/>
        </w:rPr>
        <w:t>:</w:t>
      </w:r>
      <w:r w:rsidRPr="00AC372D">
        <w:t xml:space="preserve"> Nhận câu hỏi văn bản và ngữ cảnh nhận diện từ View Controller, trả về chuỗi văn bản câu trả lời.</w:t>
      </w:r>
    </w:p>
    <w:p w14:paraId="1EFE0364" w14:textId="77777777" w:rsidR="00AC372D" w:rsidRPr="00AC372D" w:rsidRDefault="00AC372D" w:rsidP="00AC372D">
      <w:pPr>
        <w:numPr>
          <w:ilvl w:val="0"/>
          <w:numId w:val="59"/>
        </w:numPr>
      </w:pPr>
      <w:r w:rsidRPr="00AC372D">
        <w:rPr>
          <w:b/>
          <w:bCs/>
        </w:rPr>
        <w:t>Dependencies</w:t>
      </w:r>
      <w:r w:rsidRPr="00AC372D">
        <w:rPr>
          <w:i/>
          <w:iCs/>
        </w:rPr>
        <w:t>:</w:t>
      </w:r>
      <w:r w:rsidRPr="00AC372D">
        <w:t xml:space="preserve"> Vector Database, LLM Provider API.</w:t>
      </w:r>
    </w:p>
    <w:p w14:paraId="11D4C8C1" w14:textId="77777777" w:rsidR="00AC372D" w:rsidRPr="00AC372D" w:rsidRDefault="00AC372D" w:rsidP="00AC372D">
      <w:pPr>
        <w:numPr>
          <w:ilvl w:val="0"/>
          <w:numId w:val="59"/>
        </w:numPr>
      </w:pPr>
      <w:r w:rsidRPr="00AC372D">
        <w:rPr>
          <w:b/>
          <w:bCs/>
        </w:rPr>
        <w:t>Công</w:t>
      </w:r>
      <w:r w:rsidRPr="00AC372D">
        <w:rPr>
          <w:i/>
          <w:iCs/>
        </w:rPr>
        <w:t xml:space="preserve"> </w:t>
      </w:r>
      <w:r w:rsidRPr="00AC372D">
        <w:rPr>
          <w:b/>
          <w:bCs/>
        </w:rPr>
        <w:t>nghệ</w:t>
      </w:r>
      <w:r w:rsidRPr="00AC372D">
        <w:rPr>
          <w:i/>
          <w:iCs/>
        </w:rPr>
        <w:t>:</w:t>
      </w:r>
      <w:r w:rsidRPr="00AC372D">
        <w:t xml:space="preserve"> LangChain, thư viện embedding của Google hoặc OpenAI.</w:t>
      </w:r>
    </w:p>
    <w:p w14:paraId="0B431BAA" w14:textId="682577B8" w:rsidR="00AC372D" w:rsidRPr="00AC372D" w:rsidRDefault="00D55CD1" w:rsidP="00AC372D">
      <w:r>
        <w:rPr>
          <w:rFonts w:ascii="Arial" w:hAnsi="Arial" w:cs="Arial"/>
          <w:b/>
          <w:bCs/>
          <w:noProof/>
          <w:color w:val="000000"/>
          <w:bdr w:val="none" w:sz="0" w:space="0" w:color="auto" w:frame="1"/>
        </w:rPr>
        <w:lastRenderedPageBreak/>
        <w:drawing>
          <wp:inline distT="0" distB="0" distL="0" distR="0" wp14:anchorId="1EF863FE" wp14:editId="7BADF5EF">
            <wp:extent cx="5943600" cy="3990975"/>
            <wp:effectExtent l="0" t="0" r="0" b="9525"/>
            <wp:docPr id="17379498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990975"/>
                    </a:xfrm>
                    <a:prstGeom prst="rect">
                      <a:avLst/>
                    </a:prstGeom>
                    <a:noFill/>
                    <a:ln>
                      <a:noFill/>
                    </a:ln>
                  </pic:spPr>
                </pic:pic>
              </a:graphicData>
            </a:graphic>
          </wp:inline>
        </w:drawing>
      </w:r>
    </w:p>
    <w:p w14:paraId="39D7D83E" w14:textId="6182281A" w:rsidR="00432005" w:rsidRPr="00432005" w:rsidRDefault="00432005" w:rsidP="00432005">
      <w:pPr>
        <w:pStyle w:val="Heading2"/>
        <w:rPr>
          <w:bCs/>
        </w:rPr>
      </w:pPr>
      <w:r w:rsidRPr="00432005">
        <w:t>Database (</w:t>
      </w:r>
      <w:r w:rsidR="00D55CD1" w:rsidRPr="00D55CD1">
        <w:t>Firebase Cloud Firestore &amp; Storage</w:t>
      </w:r>
      <w:r w:rsidR="00AC372D">
        <w:t>)</w:t>
      </w:r>
      <w:r w:rsidRPr="00432005">
        <w:t> </w:t>
      </w:r>
    </w:p>
    <w:p w14:paraId="288F892F" w14:textId="77777777" w:rsidR="00432005" w:rsidRPr="00432005" w:rsidRDefault="00432005" w:rsidP="00AC372D">
      <w:pPr>
        <w:ind w:firstLine="720"/>
      </w:pPr>
      <w:r w:rsidRPr="00432005">
        <w:t>Lưu trữ toàn bộ dữ liệu có cấu trúc của hệ thống bao gồm tài khoản người dùng, lịch sử nhận diện và nội dung bách khoa toàn thư về côn trùng.</w:t>
      </w:r>
    </w:p>
    <w:p w14:paraId="258EA592" w14:textId="6E4D7D1F" w:rsidR="00432005" w:rsidRPr="00432005" w:rsidRDefault="00432005" w:rsidP="00AC372D">
      <w:pPr>
        <w:numPr>
          <w:ilvl w:val="0"/>
          <w:numId w:val="27"/>
        </w:numPr>
        <w:tabs>
          <w:tab w:val="clear" w:pos="720"/>
          <w:tab w:val="num" w:pos="1080"/>
        </w:tabs>
        <w:ind w:left="1080"/>
      </w:pPr>
      <w:r w:rsidRPr="00432005">
        <w:rPr>
          <w:b/>
          <w:bCs/>
        </w:rPr>
        <w:t>Responsibility</w:t>
      </w:r>
      <w:r w:rsidRPr="00432005">
        <w:rPr>
          <w:i/>
          <w:iCs/>
        </w:rPr>
        <w:t>:</w:t>
      </w:r>
      <w:r w:rsidRPr="00432005">
        <w:t xml:space="preserve"> Lưu trữ và cung cấp dữ liệu có cấu trúc cho hệ thống</w:t>
      </w:r>
      <w:r w:rsidR="00D55CD1">
        <w:t xml:space="preserve">, </w:t>
      </w:r>
      <w:r w:rsidR="00D55CD1" w:rsidRPr="00D55CD1">
        <w:t>Lưu trữ hình ảnh người dùng chụp thông qua Firebase Cloud Storage.</w:t>
      </w:r>
    </w:p>
    <w:p w14:paraId="50B15D89" w14:textId="77777777" w:rsidR="00D55CD1" w:rsidRDefault="00432005" w:rsidP="00AC372D">
      <w:pPr>
        <w:numPr>
          <w:ilvl w:val="0"/>
          <w:numId w:val="27"/>
        </w:numPr>
        <w:tabs>
          <w:tab w:val="clear" w:pos="720"/>
          <w:tab w:val="num" w:pos="1080"/>
        </w:tabs>
        <w:ind w:left="1080"/>
      </w:pPr>
      <w:r w:rsidRPr="00432005">
        <w:rPr>
          <w:b/>
          <w:bCs/>
        </w:rPr>
        <w:t>Interface</w:t>
      </w:r>
      <w:r w:rsidRPr="00432005">
        <w:rPr>
          <w:i/>
          <w:iCs/>
        </w:rPr>
        <w:t>:</w:t>
      </w:r>
      <w:r w:rsidRPr="00432005">
        <w:t xml:space="preserve"> </w:t>
      </w:r>
      <w:r w:rsidR="00D55CD1" w:rsidRPr="00D55CD1">
        <w:t>Mobile App truy xuất trực tiếp qua Firebase SDK (các quyền Read/Write cơ bản). Backend truy xuất qua Firebase Admin SDK (các tác vụ cập nhật logic AI).</w:t>
      </w:r>
    </w:p>
    <w:p w14:paraId="01EBB9F2" w14:textId="7FDCB24E" w:rsidR="00432005" w:rsidRPr="00432005" w:rsidRDefault="00432005" w:rsidP="00AC372D">
      <w:pPr>
        <w:numPr>
          <w:ilvl w:val="0"/>
          <w:numId w:val="27"/>
        </w:numPr>
        <w:tabs>
          <w:tab w:val="clear" w:pos="720"/>
          <w:tab w:val="num" w:pos="1080"/>
        </w:tabs>
        <w:ind w:left="1080"/>
      </w:pPr>
      <w:r w:rsidRPr="00432005">
        <w:rPr>
          <w:b/>
          <w:bCs/>
        </w:rPr>
        <w:t>Dependencies</w:t>
      </w:r>
      <w:r w:rsidRPr="00432005">
        <w:rPr>
          <w:i/>
          <w:iCs/>
        </w:rPr>
        <w:t>:</w:t>
      </w:r>
      <w:r w:rsidRPr="00432005">
        <w:t xml:space="preserve"> Không phụ thuộc component nào khác trong hệ thống.</w:t>
      </w:r>
    </w:p>
    <w:p w14:paraId="51FC4135" w14:textId="1944A408" w:rsidR="00432005" w:rsidRPr="00432005" w:rsidRDefault="00432005" w:rsidP="00432005">
      <w:pPr>
        <w:numPr>
          <w:ilvl w:val="0"/>
          <w:numId w:val="27"/>
        </w:numPr>
        <w:tabs>
          <w:tab w:val="clear" w:pos="720"/>
          <w:tab w:val="num" w:pos="1080"/>
        </w:tabs>
        <w:ind w:left="1080"/>
      </w:pPr>
      <w:r w:rsidRPr="00432005">
        <w:rPr>
          <w:b/>
          <w:bCs/>
        </w:rPr>
        <w:t>Công</w:t>
      </w:r>
      <w:r w:rsidRPr="00432005">
        <w:rPr>
          <w:i/>
          <w:iCs/>
        </w:rPr>
        <w:t xml:space="preserve"> </w:t>
      </w:r>
      <w:r w:rsidRPr="00432005">
        <w:rPr>
          <w:b/>
          <w:bCs/>
        </w:rPr>
        <w:t>nghệ</w:t>
      </w:r>
      <w:r w:rsidRPr="00432005">
        <w:rPr>
          <w:i/>
          <w:iCs/>
        </w:rPr>
        <w:t>:</w:t>
      </w:r>
      <w:r w:rsidRPr="00432005">
        <w:t xml:space="preserve"> </w:t>
      </w:r>
      <w:r w:rsidR="00D55CD1" w:rsidRPr="00D55CD1">
        <w:t>Firebase Cloud Firestore (lưu trữ văn bản, thông tin tài khoản) và Firebase Cloud Storage (lưu trữ ảnh). Kết nối qua Firebase SDK cho Mobile và Firebase Admin SDK cho Python backend.</w:t>
      </w:r>
      <w:r w:rsidRPr="00432005">
        <w:rPr>
          <w:b/>
          <w:bCs/>
        </w:rPr>
        <w:lastRenderedPageBreak/>
        <w:drawing>
          <wp:inline distT="0" distB="0" distL="0" distR="0" wp14:anchorId="02560A5A" wp14:editId="6A1DA2A1">
            <wp:extent cx="5734050" cy="3609975"/>
            <wp:effectExtent l="0" t="0" r="0" b="9525"/>
            <wp:docPr id="19172428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4050" cy="3609975"/>
                    </a:xfrm>
                    <a:prstGeom prst="rect">
                      <a:avLst/>
                    </a:prstGeom>
                    <a:noFill/>
                    <a:ln>
                      <a:noFill/>
                    </a:ln>
                  </pic:spPr>
                </pic:pic>
              </a:graphicData>
            </a:graphic>
          </wp:inline>
        </w:drawing>
      </w:r>
    </w:p>
    <w:p w14:paraId="555E72F5" w14:textId="49554E86" w:rsidR="00432005" w:rsidRPr="00432005" w:rsidRDefault="00432005" w:rsidP="00AC372D">
      <w:pPr>
        <w:pStyle w:val="ListParagraph"/>
        <w:numPr>
          <w:ilvl w:val="1"/>
          <w:numId w:val="27"/>
        </w:numPr>
      </w:pPr>
      <w:r w:rsidRPr="00AC372D">
        <w:rPr>
          <w:b/>
          <w:bCs/>
        </w:rPr>
        <w:t>USER (Người dùng):</w:t>
      </w:r>
    </w:p>
    <w:p w14:paraId="236CFFA4" w14:textId="77777777" w:rsidR="00432005" w:rsidRPr="00432005" w:rsidRDefault="00432005" w:rsidP="00432005">
      <w:pPr>
        <w:numPr>
          <w:ilvl w:val="0"/>
          <w:numId w:val="28"/>
        </w:numPr>
        <w:tabs>
          <w:tab w:val="num" w:pos="720"/>
        </w:tabs>
      </w:pPr>
      <w:r w:rsidRPr="00432005">
        <w:t>Vai trò: Đại diện cho các tài khoản cá nhân truy cập vào ứng dụng BugScanner.</w:t>
      </w:r>
    </w:p>
    <w:p w14:paraId="2797F9DE" w14:textId="77777777" w:rsidR="00432005" w:rsidRPr="00432005" w:rsidRDefault="00432005" w:rsidP="00432005">
      <w:pPr>
        <w:numPr>
          <w:ilvl w:val="0"/>
          <w:numId w:val="28"/>
        </w:numPr>
        <w:tabs>
          <w:tab w:val="num" w:pos="720"/>
        </w:tabs>
      </w:pPr>
      <w:r w:rsidRPr="00432005">
        <w:t>Chức năng: Lưu trữ thông tin định danh và thông tin xác thực của người dùng. Nó giúp hệ thống biết được ai đang sử dụng ứng dụng và quản lý quyền truy cập, đồng thời tăng trải nghiệm cá nhân hoá.</w:t>
      </w:r>
    </w:p>
    <w:p w14:paraId="0C597179" w14:textId="178C5F15" w:rsidR="00432005" w:rsidRPr="00432005" w:rsidRDefault="00432005" w:rsidP="00AC372D">
      <w:pPr>
        <w:pStyle w:val="ListParagraph"/>
        <w:numPr>
          <w:ilvl w:val="1"/>
          <w:numId w:val="27"/>
        </w:numPr>
      </w:pPr>
      <w:r w:rsidRPr="00AC372D">
        <w:rPr>
          <w:b/>
          <w:bCs/>
        </w:rPr>
        <w:t>INSECT (Côn trùng - Dữ liệu bách khoa):</w:t>
      </w:r>
    </w:p>
    <w:p w14:paraId="5E62EECB" w14:textId="77777777" w:rsidR="00432005" w:rsidRPr="00432005" w:rsidRDefault="00432005" w:rsidP="00432005">
      <w:pPr>
        <w:numPr>
          <w:ilvl w:val="0"/>
          <w:numId w:val="29"/>
        </w:numPr>
        <w:tabs>
          <w:tab w:val="num" w:pos="720"/>
        </w:tabs>
      </w:pPr>
      <w:r w:rsidRPr="00432005">
        <w:t>Vai trò: Đóng vai trò là "cuốn từ điển" cốt lõi của hệ thống, chứa kho tri thức về các loài côn trùng.</w:t>
      </w:r>
    </w:p>
    <w:p w14:paraId="146FD8A9" w14:textId="77777777" w:rsidR="00432005" w:rsidRPr="00432005" w:rsidRDefault="00432005" w:rsidP="00432005">
      <w:pPr>
        <w:numPr>
          <w:ilvl w:val="0"/>
          <w:numId w:val="29"/>
        </w:numPr>
        <w:tabs>
          <w:tab w:val="num" w:pos="720"/>
        </w:tabs>
      </w:pPr>
      <w:r w:rsidRPr="00432005">
        <w:t>Chức năng: Lưu trữ các thuộc tính cố định như đặc điểm sinh học, môi trường sống, và đặc biệt là mức độ gây hại cùng biện pháp xử lý. Thực thể này vừa cung cấp dữ liệu cho chức năng tra cứu bách khoa, vừa cung cấp nội dung trả về khi AI nhận diện xong.</w:t>
      </w:r>
    </w:p>
    <w:p w14:paraId="21D788FD" w14:textId="53CE7D48" w:rsidR="00432005" w:rsidRPr="00432005" w:rsidRDefault="00432005" w:rsidP="00AC372D">
      <w:pPr>
        <w:pStyle w:val="ListParagraph"/>
        <w:numPr>
          <w:ilvl w:val="1"/>
          <w:numId w:val="27"/>
        </w:numPr>
      </w:pPr>
      <w:r w:rsidRPr="00AC372D">
        <w:rPr>
          <w:b/>
          <w:bCs/>
        </w:rPr>
        <w:t>IDENTIFICATION_HISTORY (Lịch sử nhận diện):</w:t>
      </w:r>
    </w:p>
    <w:p w14:paraId="64AF1139" w14:textId="77777777" w:rsidR="00432005" w:rsidRPr="00432005" w:rsidRDefault="00432005" w:rsidP="00432005">
      <w:pPr>
        <w:numPr>
          <w:ilvl w:val="0"/>
          <w:numId w:val="30"/>
        </w:numPr>
        <w:tabs>
          <w:tab w:val="num" w:pos="720"/>
        </w:tabs>
      </w:pPr>
      <w:r w:rsidRPr="00432005">
        <w:t>Vai trò: Là một thực thể trung gian, đóng vai trò cầu nối giải quyết mối quan hệ nhiều - nhiều (N:N) giữa USER và INSECT.</w:t>
      </w:r>
    </w:p>
    <w:p w14:paraId="2B34A434" w14:textId="77777777" w:rsidR="00432005" w:rsidRPr="00432005" w:rsidRDefault="00432005" w:rsidP="00432005">
      <w:pPr>
        <w:numPr>
          <w:ilvl w:val="0"/>
          <w:numId w:val="30"/>
        </w:numPr>
        <w:tabs>
          <w:tab w:val="num" w:pos="720"/>
        </w:tabs>
      </w:pPr>
      <w:r w:rsidRPr="00432005">
        <w:t>Chức năng: Ghi nhận lại chi tiết của mỗi lần người dùng sử dụng camera để quét một con côn trùng. Nó lưu giữ lại bức ảnh thực tế ngoài đồng ruộng của nông dân, kết quả phán đoán của mô hình AI, và liên kết kết quả đó với đúng tài khoản người dùng và đúng loài côn trùng trong bách khoa toàn thư.</w:t>
      </w:r>
    </w:p>
    <w:p w14:paraId="1D8C3955" w14:textId="070DBD63" w:rsidR="00432005" w:rsidRPr="00432005" w:rsidRDefault="00432005" w:rsidP="00432005">
      <w:pPr>
        <w:pStyle w:val="Heading2"/>
      </w:pPr>
      <w:r w:rsidRPr="00432005">
        <w:t>Vector Database (Qdrant) </w:t>
      </w:r>
    </w:p>
    <w:p w14:paraId="27802E93" w14:textId="77777777" w:rsidR="00432005" w:rsidRPr="00432005" w:rsidRDefault="00432005" w:rsidP="00AC372D">
      <w:pPr>
        <w:ind w:left="360"/>
      </w:pPr>
      <w:r w:rsidRPr="00432005">
        <w:t>Lưu trữ embedding từ kho tri thức chuyên môn về côn trùng và nông nghiệp, phục vụ cơ chế RAG của Chatbot Agent.</w:t>
      </w:r>
    </w:p>
    <w:p w14:paraId="7B8775D2" w14:textId="77777777" w:rsidR="00432005" w:rsidRPr="00432005" w:rsidRDefault="00432005" w:rsidP="00AC372D">
      <w:pPr>
        <w:numPr>
          <w:ilvl w:val="0"/>
          <w:numId w:val="31"/>
        </w:numPr>
        <w:tabs>
          <w:tab w:val="clear" w:pos="720"/>
          <w:tab w:val="num" w:pos="1080"/>
        </w:tabs>
        <w:ind w:left="1080"/>
      </w:pPr>
      <w:r w:rsidRPr="00432005">
        <w:rPr>
          <w:b/>
          <w:bCs/>
        </w:rPr>
        <w:t>Responsibility</w:t>
      </w:r>
      <w:r w:rsidRPr="00432005">
        <w:rPr>
          <w:i/>
          <w:iCs/>
        </w:rPr>
        <w:t>:</w:t>
      </w:r>
      <w:r w:rsidRPr="00432005">
        <w:t xml:space="preserve"> Lưu trữ vector embedding và thực hiện similarity search theo ngữ nghĩa.</w:t>
      </w:r>
    </w:p>
    <w:p w14:paraId="16BFF0E1" w14:textId="77777777" w:rsidR="00432005" w:rsidRPr="00432005" w:rsidRDefault="00432005" w:rsidP="00AC372D">
      <w:pPr>
        <w:numPr>
          <w:ilvl w:val="0"/>
          <w:numId w:val="31"/>
        </w:numPr>
        <w:tabs>
          <w:tab w:val="clear" w:pos="720"/>
          <w:tab w:val="num" w:pos="1080"/>
        </w:tabs>
        <w:ind w:left="1080"/>
      </w:pPr>
      <w:r w:rsidRPr="00432005">
        <w:rPr>
          <w:b/>
          <w:bCs/>
        </w:rPr>
        <w:t>Interface</w:t>
      </w:r>
      <w:r w:rsidRPr="00432005">
        <w:rPr>
          <w:i/>
          <w:iCs/>
        </w:rPr>
        <w:t>:</w:t>
      </w:r>
      <w:r w:rsidRPr="00432005">
        <w:t xml:space="preserve"> Nhận vector query từ Chatbot Agent, trả về top-k đoạn văn bản liên quan kèm similarity score.</w:t>
      </w:r>
    </w:p>
    <w:p w14:paraId="5C889751" w14:textId="77777777" w:rsidR="00432005" w:rsidRPr="00432005" w:rsidRDefault="00432005" w:rsidP="00AC372D">
      <w:pPr>
        <w:numPr>
          <w:ilvl w:val="0"/>
          <w:numId w:val="31"/>
        </w:numPr>
        <w:tabs>
          <w:tab w:val="clear" w:pos="720"/>
          <w:tab w:val="num" w:pos="1080"/>
        </w:tabs>
        <w:ind w:left="1080"/>
      </w:pPr>
      <w:r w:rsidRPr="00432005">
        <w:rPr>
          <w:b/>
          <w:bCs/>
        </w:rPr>
        <w:t>Dependencies</w:t>
      </w:r>
      <w:r w:rsidRPr="00432005">
        <w:rPr>
          <w:i/>
          <w:iCs/>
        </w:rPr>
        <w:t>:</w:t>
      </w:r>
      <w:r w:rsidRPr="00432005">
        <w:t xml:space="preserve"> Không phụ thuộc component nào khác trong hệ thống.</w:t>
      </w:r>
    </w:p>
    <w:p w14:paraId="7F21E560" w14:textId="446E87D8" w:rsidR="00432005" w:rsidRPr="00432005" w:rsidRDefault="00432005" w:rsidP="00AC372D">
      <w:pPr>
        <w:numPr>
          <w:ilvl w:val="0"/>
          <w:numId w:val="31"/>
        </w:numPr>
        <w:tabs>
          <w:tab w:val="clear" w:pos="720"/>
          <w:tab w:val="num" w:pos="1080"/>
        </w:tabs>
        <w:ind w:left="1080"/>
      </w:pPr>
      <w:r w:rsidRPr="00432005">
        <w:rPr>
          <w:b/>
          <w:bCs/>
        </w:rPr>
        <w:t>Công</w:t>
      </w:r>
      <w:r w:rsidRPr="00432005">
        <w:rPr>
          <w:i/>
          <w:iCs/>
        </w:rPr>
        <w:t xml:space="preserve"> </w:t>
      </w:r>
      <w:r w:rsidRPr="00432005">
        <w:rPr>
          <w:b/>
          <w:bCs/>
        </w:rPr>
        <w:t>nghệ</w:t>
      </w:r>
      <w:r w:rsidRPr="00432005">
        <w:rPr>
          <w:i/>
          <w:iCs/>
        </w:rPr>
        <w:t>:</w:t>
      </w:r>
      <w:r w:rsidRPr="00432005">
        <w:t xml:space="preserve"> </w:t>
      </w:r>
      <w:r w:rsidR="00D55CD1" w:rsidRPr="00D55CD1">
        <w:t>Qdrant (standalone - triển khai qua Qdrant Cloud).</w:t>
      </w:r>
    </w:p>
    <w:p w14:paraId="526983BE" w14:textId="742B0443" w:rsidR="00432005" w:rsidRPr="00432005" w:rsidRDefault="00432005" w:rsidP="00432005">
      <w:pPr>
        <w:pStyle w:val="Heading2"/>
      </w:pPr>
      <w:r w:rsidRPr="00432005">
        <w:t>LLM Provider API (Gemini / GPT) </w:t>
      </w:r>
    </w:p>
    <w:p w14:paraId="34EFF135" w14:textId="77777777" w:rsidR="00432005" w:rsidRPr="00432005" w:rsidRDefault="00432005" w:rsidP="00AC372D">
      <w:pPr>
        <w:ind w:left="360"/>
      </w:pPr>
      <w:r w:rsidRPr="00432005">
        <w:t>Dịch vụ mô hình ngôn ngữ lớn bên ngoài, nhận prompt từ Chatbot Agent và sinh câu trả lời tự nhiên.</w:t>
      </w:r>
    </w:p>
    <w:p w14:paraId="74054848" w14:textId="77777777" w:rsidR="00432005" w:rsidRPr="00432005" w:rsidRDefault="00432005" w:rsidP="00AC372D">
      <w:pPr>
        <w:numPr>
          <w:ilvl w:val="0"/>
          <w:numId w:val="32"/>
        </w:numPr>
        <w:tabs>
          <w:tab w:val="clear" w:pos="720"/>
          <w:tab w:val="num" w:pos="1080"/>
        </w:tabs>
        <w:ind w:left="1080"/>
      </w:pPr>
      <w:r w:rsidRPr="00432005">
        <w:rPr>
          <w:b/>
          <w:bCs/>
        </w:rPr>
        <w:t>Responsibility</w:t>
      </w:r>
      <w:r w:rsidRPr="00432005">
        <w:rPr>
          <w:i/>
          <w:iCs/>
        </w:rPr>
        <w:t>:</w:t>
      </w:r>
      <w:r w:rsidRPr="00432005">
        <w:t xml:space="preserve"> Sinh văn bản câu trả lời dựa trên prompt và context được cung cấp.</w:t>
      </w:r>
    </w:p>
    <w:p w14:paraId="09B2DDAF" w14:textId="77777777" w:rsidR="00432005" w:rsidRPr="00432005" w:rsidRDefault="00432005" w:rsidP="00AC372D">
      <w:pPr>
        <w:numPr>
          <w:ilvl w:val="0"/>
          <w:numId w:val="32"/>
        </w:numPr>
        <w:tabs>
          <w:tab w:val="clear" w:pos="720"/>
          <w:tab w:val="num" w:pos="1080"/>
        </w:tabs>
        <w:ind w:left="1080"/>
      </w:pPr>
      <w:r w:rsidRPr="00432005">
        <w:rPr>
          <w:b/>
          <w:bCs/>
        </w:rPr>
        <w:t>Interface</w:t>
      </w:r>
      <w:r w:rsidRPr="00432005">
        <w:rPr>
          <w:i/>
          <w:iCs/>
        </w:rPr>
        <w:t>:</w:t>
      </w:r>
      <w:r w:rsidRPr="00432005">
        <w:t xml:space="preserve"> REST API bên ngoài nhận prompt, trả về văn bản.</w:t>
      </w:r>
    </w:p>
    <w:p w14:paraId="2DEF28DD" w14:textId="77777777" w:rsidR="00432005" w:rsidRPr="00432005" w:rsidRDefault="00432005" w:rsidP="00AC372D">
      <w:pPr>
        <w:numPr>
          <w:ilvl w:val="0"/>
          <w:numId w:val="32"/>
        </w:numPr>
        <w:tabs>
          <w:tab w:val="clear" w:pos="720"/>
          <w:tab w:val="num" w:pos="1080"/>
        </w:tabs>
        <w:ind w:left="1080"/>
      </w:pPr>
      <w:r w:rsidRPr="00432005">
        <w:rPr>
          <w:b/>
          <w:bCs/>
        </w:rPr>
        <w:lastRenderedPageBreak/>
        <w:t>Dependencies</w:t>
      </w:r>
      <w:r w:rsidRPr="00432005">
        <w:rPr>
          <w:i/>
          <w:iCs/>
        </w:rPr>
        <w:t>:</w:t>
      </w:r>
      <w:r w:rsidRPr="00432005">
        <w:t xml:space="preserve"> Không phụ thuộc component nào trong hệ thống nội bộ.</w:t>
      </w:r>
    </w:p>
    <w:p w14:paraId="4AFF7928" w14:textId="77777777" w:rsidR="00432005" w:rsidRPr="00432005" w:rsidRDefault="00432005" w:rsidP="00AC372D">
      <w:pPr>
        <w:numPr>
          <w:ilvl w:val="0"/>
          <w:numId w:val="32"/>
        </w:numPr>
        <w:tabs>
          <w:tab w:val="clear" w:pos="720"/>
          <w:tab w:val="num" w:pos="1080"/>
        </w:tabs>
        <w:ind w:left="1080"/>
      </w:pPr>
      <w:r w:rsidRPr="00432005">
        <w:rPr>
          <w:b/>
          <w:bCs/>
        </w:rPr>
        <w:t>Công</w:t>
      </w:r>
      <w:r w:rsidRPr="00432005">
        <w:rPr>
          <w:i/>
          <w:iCs/>
        </w:rPr>
        <w:t xml:space="preserve"> </w:t>
      </w:r>
      <w:r w:rsidRPr="00432005">
        <w:rPr>
          <w:b/>
          <w:bCs/>
        </w:rPr>
        <w:t>nghệ</w:t>
      </w:r>
      <w:r w:rsidRPr="00432005">
        <w:rPr>
          <w:i/>
          <w:iCs/>
        </w:rPr>
        <w:t>:</w:t>
      </w:r>
      <w:r w:rsidRPr="00432005">
        <w:t xml:space="preserve"> Google Gemini Pro (ưu tiên — hỗ trợ tiếng Việt tốt, có free tier) hoặc OpenAI GPT-4o làm phương án dự phòng.</w:t>
      </w:r>
    </w:p>
    <w:p w14:paraId="45D7C953" w14:textId="7EF1C974" w:rsidR="00432005" w:rsidRPr="00432005" w:rsidRDefault="00432005" w:rsidP="00432005">
      <w:pPr>
        <w:pStyle w:val="Heading2"/>
      </w:pPr>
      <w:r w:rsidRPr="00432005">
        <w:t>Mạng xã hội API (Facebook / Zalo) </w:t>
      </w:r>
    </w:p>
    <w:p w14:paraId="02534E2C" w14:textId="77777777" w:rsidR="00432005" w:rsidRPr="00432005" w:rsidRDefault="00432005" w:rsidP="00AC372D">
      <w:pPr>
        <w:ind w:left="360"/>
      </w:pPr>
      <w:r w:rsidRPr="00432005">
        <w:t>Dịch vụ bên ngoài cho phép Mobile App chia sẻ kết quả nhận diện trực tiếp lên mạng xã hội mà không cần đi qua backend.</w:t>
      </w:r>
    </w:p>
    <w:p w14:paraId="50EA995E" w14:textId="77777777" w:rsidR="00432005" w:rsidRPr="00432005" w:rsidRDefault="00432005" w:rsidP="00AC372D">
      <w:pPr>
        <w:numPr>
          <w:ilvl w:val="0"/>
          <w:numId w:val="33"/>
        </w:numPr>
        <w:tabs>
          <w:tab w:val="clear" w:pos="720"/>
          <w:tab w:val="num" w:pos="1080"/>
        </w:tabs>
        <w:ind w:left="1080"/>
      </w:pPr>
      <w:r w:rsidRPr="00432005">
        <w:rPr>
          <w:b/>
          <w:bCs/>
        </w:rPr>
        <w:t>Responsibility</w:t>
      </w:r>
      <w:r w:rsidRPr="00432005">
        <w:rPr>
          <w:i/>
          <w:iCs/>
        </w:rPr>
        <w:t>:</w:t>
      </w:r>
      <w:r w:rsidRPr="00432005">
        <w:t xml:space="preserve"> Tiếp nhận nội dung chia sẻ từ Mobile App và đăng lên nền tảng tương ứng.</w:t>
      </w:r>
    </w:p>
    <w:p w14:paraId="530A8B82" w14:textId="77777777" w:rsidR="00432005" w:rsidRPr="00432005" w:rsidRDefault="00432005" w:rsidP="00AC372D">
      <w:pPr>
        <w:numPr>
          <w:ilvl w:val="0"/>
          <w:numId w:val="33"/>
        </w:numPr>
        <w:tabs>
          <w:tab w:val="clear" w:pos="720"/>
          <w:tab w:val="num" w:pos="1080"/>
        </w:tabs>
        <w:ind w:left="1080"/>
      </w:pPr>
      <w:r w:rsidRPr="00432005">
        <w:rPr>
          <w:b/>
          <w:bCs/>
        </w:rPr>
        <w:t>Interface</w:t>
      </w:r>
      <w:r w:rsidRPr="00432005">
        <w:rPr>
          <w:i/>
          <w:iCs/>
        </w:rPr>
        <w:t>:</w:t>
      </w:r>
      <w:r w:rsidRPr="00432005">
        <w:t xml:space="preserve"> REST API / SDK bên ngoài, được gọi trực tiếp từ Flutter app.</w:t>
      </w:r>
    </w:p>
    <w:p w14:paraId="5696DB55" w14:textId="77777777" w:rsidR="00432005" w:rsidRPr="00432005" w:rsidRDefault="00432005" w:rsidP="00AC372D">
      <w:pPr>
        <w:numPr>
          <w:ilvl w:val="0"/>
          <w:numId w:val="33"/>
        </w:numPr>
        <w:tabs>
          <w:tab w:val="clear" w:pos="720"/>
          <w:tab w:val="num" w:pos="1080"/>
        </w:tabs>
        <w:ind w:left="1080"/>
      </w:pPr>
      <w:r w:rsidRPr="00432005">
        <w:rPr>
          <w:b/>
          <w:bCs/>
        </w:rPr>
        <w:t>Dependencies</w:t>
      </w:r>
      <w:r w:rsidRPr="00432005">
        <w:rPr>
          <w:i/>
          <w:iCs/>
        </w:rPr>
        <w:t>:</w:t>
      </w:r>
      <w:r w:rsidRPr="00432005">
        <w:t xml:space="preserve"> Không phụ thuộc component nào trong hệ thống nội bộ.</w:t>
      </w:r>
    </w:p>
    <w:p w14:paraId="7469354D" w14:textId="4BCD4A70" w:rsidR="00432005" w:rsidRPr="00432005" w:rsidRDefault="00432005" w:rsidP="00AC372D">
      <w:pPr>
        <w:numPr>
          <w:ilvl w:val="0"/>
          <w:numId w:val="33"/>
        </w:numPr>
        <w:tabs>
          <w:tab w:val="clear" w:pos="720"/>
          <w:tab w:val="num" w:pos="1080"/>
        </w:tabs>
        <w:ind w:left="1080"/>
      </w:pPr>
      <w:r w:rsidRPr="00432005">
        <w:rPr>
          <w:b/>
          <w:bCs/>
        </w:rPr>
        <w:t>Công</w:t>
      </w:r>
      <w:r w:rsidRPr="00432005">
        <w:rPr>
          <w:i/>
          <w:iCs/>
        </w:rPr>
        <w:t xml:space="preserve"> </w:t>
      </w:r>
      <w:r w:rsidRPr="00432005">
        <w:rPr>
          <w:b/>
          <w:bCs/>
        </w:rPr>
        <w:t>nghệ</w:t>
      </w:r>
      <w:r w:rsidRPr="00432005">
        <w:rPr>
          <w:i/>
          <w:iCs/>
        </w:rPr>
        <w:t>:</w:t>
      </w:r>
      <w:r w:rsidRPr="00432005">
        <w:t xml:space="preserve"> </w:t>
      </w:r>
      <w:r w:rsidR="00D55CD1" w:rsidRPr="00D55CD1">
        <w:t>Facebook SDK và Zalo SDK (tích hợp qua cơ chế Native Interop của Kotlin Multiplatform cho Android và iOS).</w:t>
      </w:r>
    </w:p>
    <w:p w14:paraId="032EBA9F" w14:textId="4564F232" w:rsidR="00432005" w:rsidRPr="00432005" w:rsidRDefault="00432005" w:rsidP="00432005">
      <w:pPr>
        <w:pStyle w:val="Heading2"/>
      </w:pPr>
      <w:r w:rsidRPr="00432005">
        <w:t>Cách các component kết nối</w:t>
      </w:r>
    </w:p>
    <w:p w14:paraId="32BA0BC0" w14:textId="3746A25F" w:rsidR="00432005" w:rsidRPr="00432005" w:rsidRDefault="00432005" w:rsidP="00D55CD1">
      <w:pPr>
        <w:pStyle w:val="ListParagraph"/>
        <w:numPr>
          <w:ilvl w:val="0"/>
          <w:numId w:val="60"/>
        </w:numPr>
      </w:pPr>
      <w:r w:rsidRPr="00D55CD1">
        <w:rPr>
          <w:b/>
          <w:bCs/>
        </w:rPr>
        <w:t>Mobile App → API Gateway</w:t>
      </w:r>
      <w:r w:rsidRPr="00432005">
        <w:t xml:space="preserve"> </w:t>
      </w:r>
      <w:r w:rsidR="00D55CD1" w:rsidRPr="00D55CD1">
        <w:t>Giao tiếp qua HTTPS/REST. Mobile App dùng Ktor gửi request chứa ảnh chụp/câu hỏi lên Gateway. Riêng các thao tác như xem lịch sử, tra cứu bách khoa, đăng nhập sẽ kết nối thẳng từ Mobile App đến Firebase.</w:t>
      </w:r>
    </w:p>
    <w:p w14:paraId="2661A21D" w14:textId="77777777" w:rsidR="00432005" w:rsidRPr="00432005" w:rsidRDefault="00432005" w:rsidP="00D55CD1">
      <w:pPr>
        <w:pStyle w:val="ListParagraph"/>
        <w:numPr>
          <w:ilvl w:val="0"/>
          <w:numId w:val="60"/>
        </w:numPr>
      </w:pPr>
      <w:r w:rsidRPr="00D55CD1">
        <w:rPr>
          <w:b/>
          <w:bCs/>
        </w:rPr>
        <w:t>API Gateway → View Controller</w:t>
      </w:r>
      <w:r w:rsidRPr="00432005">
        <w:t xml:space="preserve"> Kết nối </w:t>
      </w:r>
      <w:r w:rsidRPr="00D55CD1">
        <w:rPr>
          <w:b/>
          <w:bCs/>
        </w:rPr>
        <w:t>internal function call</w:t>
      </w:r>
      <w:r w:rsidRPr="00432005">
        <w:t xml:space="preserve"> trong cùng một Python process (FastAPI router chuyển request đến service class tương ứng). Không qua network, không có độ trễ thêm.</w:t>
      </w:r>
    </w:p>
    <w:p w14:paraId="0A950975" w14:textId="77777777" w:rsidR="00432005" w:rsidRPr="00432005" w:rsidRDefault="00432005" w:rsidP="00D55CD1">
      <w:pPr>
        <w:pStyle w:val="ListParagraph"/>
        <w:numPr>
          <w:ilvl w:val="0"/>
          <w:numId w:val="60"/>
        </w:numPr>
      </w:pPr>
      <w:r w:rsidRPr="00D55CD1">
        <w:rPr>
          <w:b/>
          <w:bCs/>
        </w:rPr>
        <w:t>View Controller → Mô hình YOLO</w:t>
      </w:r>
      <w:r w:rsidRPr="00432005">
        <w:t xml:space="preserve"> Giao tiếp qua </w:t>
      </w:r>
      <w:r w:rsidRPr="00D55CD1">
        <w:rPr>
          <w:b/>
          <w:bCs/>
        </w:rPr>
        <w:t>internal Python call</w:t>
      </w:r>
      <w:r w:rsidRPr="00432005">
        <w:t xml:space="preserve"> nếu YOLO được đóng gói chung trong backend, hoặc qua </w:t>
      </w:r>
      <w:r w:rsidRPr="00D55CD1">
        <w:rPr>
          <w:b/>
          <w:bCs/>
        </w:rPr>
        <w:t>HTTP/REST</w:t>
      </w:r>
      <w:r w:rsidRPr="00432005">
        <w:t xml:space="preserve"> nếu tách thành inference service riêng. View Controller gửi ảnh dạng bytes, nhận về JSON chứa label và bounding box.</w:t>
      </w:r>
    </w:p>
    <w:p w14:paraId="12987598" w14:textId="77777777" w:rsidR="00432005" w:rsidRPr="00432005" w:rsidRDefault="00432005" w:rsidP="00D55CD1">
      <w:pPr>
        <w:pStyle w:val="ListParagraph"/>
        <w:numPr>
          <w:ilvl w:val="0"/>
          <w:numId w:val="60"/>
        </w:numPr>
      </w:pPr>
      <w:r w:rsidRPr="00D55CD1">
        <w:rPr>
          <w:b/>
          <w:bCs/>
        </w:rPr>
        <w:t>View Controller → Chatbot Agent</w:t>
      </w:r>
      <w:r w:rsidRPr="00432005">
        <w:t xml:space="preserve"> Kết nối </w:t>
      </w:r>
      <w:r w:rsidRPr="00D55CD1">
        <w:rPr>
          <w:b/>
          <w:bCs/>
        </w:rPr>
        <w:t>internal function call</w:t>
      </w:r>
      <w:r w:rsidRPr="00432005">
        <w:t>. View Controller truyền câu hỏi và ngữ cảnh nhận diện (nếu có) vào Chatbot Agent, nhận về chuỗi văn bản câu trả lời.</w:t>
      </w:r>
    </w:p>
    <w:p w14:paraId="7DE40282" w14:textId="77777777" w:rsidR="00432005" w:rsidRPr="00432005" w:rsidRDefault="00432005" w:rsidP="00D55CD1">
      <w:pPr>
        <w:pStyle w:val="ListParagraph"/>
        <w:numPr>
          <w:ilvl w:val="0"/>
          <w:numId w:val="60"/>
        </w:numPr>
      </w:pPr>
      <w:r w:rsidRPr="00D55CD1">
        <w:rPr>
          <w:b/>
          <w:bCs/>
        </w:rPr>
        <w:t>Chatbot Agent → Vector Database</w:t>
      </w:r>
      <w:r w:rsidRPr="00432005">
        <w:t xml:space="preserve"> Giao tiếp qua </w:t>
      </w:r>
      <w:r w:rsidRPr="00D55CD1">
        <w:rPr>
          <w:b/>
          <w:bCs/>
        </w:rPr>
        <w:t>SDK/HTTP client</w:t>
      </w:r>
      <w:r w:rsidRPr="00432005">
        <w:t xml:space="preserve"> của Qdrant hoặc pgvector extension. Chatbot Agent chuyển câu hỏi thành embedding vector rồi thực hiện similarity search, nhận về top-k đoạn văn bản liên quan nhất.</w:t>
      </w:r>
    </w:p>
    <w:p w14:paraId="2F414192" w14:textId="77777777" w:rsidR="00432005" w:rsidRPr="00432005" w:rsidRDefault="00432005" w:rsidP="00D55CD1">
      <w:pPr>
        <w:pStyle w:val="ListParagraph"/>
        <w:numPr>
          <w:ilvl w:val="0"/>
          <w:numId w:val="60"/>
        </w:numPr>
      </w:pPr>
      <w:r w:rsidRPr="00D55CD1">
        <w:rPr>
          <w:b/>
          <w:bCs/>
        </w:rPr>
        <w:t>Chatbot Agent → LLM Provider API</w:t>
      </w:r>
      <w:r w:rsidRPr="00432005">
        <w:t xml:space="preserve"> Giao tiếp qua </w:t>
      </w:r>
      <w:r w:rsidRPr="00D55CD1">
        <w:rPr>
          <w:b/>
          <w:bCs/>
        </w:rPr>
        <w:t>HTTPS/REST API</w:t>
      </w:r>
      <w:r w:rsidRPr="00432005">
        <w:t xml:space="preserve"> bên ngoài. Chatbot Agent gửi prompt (gồm system instruction, context từ Vector Database và câu hỏi người dùng), nhận về văn bản câu trả lời.</w:t>
      </w:r>
    </w:p>
    <w:p w14:paraId="56EC9D14" w14:textId="77777777" w:rsidR="006952B5" w:rsidRDefault="00432005" w:rsidP="00D55CD1">
      <w:pPr>
        <w:pStyle w:val="ListParagraph"/>
        <w:numPr>
          <w:ilvl w:val="0"/>
          <w:numId w:val="60"/>
        </w:numPr>
      </w:pPr>
      <w:r w:rsidRPr="006952B5">
        <w:rPr>
          <w:b/>
          <w:bCs/>
        </w:rPr>
        <w:t>View Controller → Database</w:t>
      </w:r>
      <w:r w:rsidRPr="00432005">
        <w:t xml:space="preserve"> </w:t>
      </w:r>
      <w:r w:rsidR="006952B5" w:rsidRPr="006952B5">
        <w:t>Kết nối qua Firebase Admin SDK (Python library) đến Firebase. View Controller đọc dữ liệu bách khoa toàn thư để trích xuất ngữ cảnh cho AI, đồng thời ghi (Write) kết quả nhận diện mới vào bộ sưu tập Lịch sử quét (Identification_History) của người dùng.</w:t>
      </w:r>
    </w:p>
    <w:p w14:paraId="601D9866" w14:textId="0E2E425F" w:rsidR="00432005" w:rsidRPr="00432005" w:rsidRDefault="00432005" w:rsidP="00D55CD1">
      <w:pPr>
        <w:pStyle w:val="ListParagraph"/>
        <w:numPr>
          <w:ilvl w:val="0"/>
          <w:numId w:val="60"/>
        </w:numPr>
      </w:pPr>
      <w:r w:rsidRPr="006952B5">
        <w:rPr>
          <w:b/>
          <w:bCs/>
        </w:rPr>
        <w:t>Mobile App → Mạng xã hội API</w:t>
      </w:r>
      <w:r w:rsidRPr="00432005">
        <w:t xml:space="preserve"> </w:t>
      </w:r>
      <w:r w:rsidR="006952B5" w:rsidRPr="006952B5">
        <w:t>Kết nối trực tiếp từ client qua HTTPS, không đi qua backend. Kotlin Multiplatform sử dụng cơ chế expect/actual để gọi Facebook SDK và Zalo SDK gốc của nền tảng (Android/iOS) nhằm chia sẻ ảnh và kết quả.</w:t>
      </w:r>
    </w:p>
    <w:p w14:paraId="6A6C617C" w14:textId="3096DED0" w:rsidR="00432005" w:rsidRPr="00432005" w:rsidRDefault="00432005" w:rsidP="00AC372D">
      <w:pPr>
        <w:pStyle w:val="Heading2"/>
      </w:pPr>
      <w:r w:rsidRPr="00432005">
        <w:t>ML Model Design and Analysis</w:t>
      </w:r>
    </w:p>
    <w:p w14:paraId="5AE4C97B" w14:textId="77777777" w:rsidR="00432005" w:rsidRPr="00432005" w:rsidRDefault="00432005" w:rsidP="00432005">
      <w:r w:rsidRPr="00432005">
        <w:t>Phần này mô tả chi tiết các mô hình học máy cốt lõi được tích hợp trong hệ thống BugScanner. Các mô hình này đóng vai trò xử lý logic thông minh, từ việc nhận diện hình ảnh đến tư vấn biện pháp xử lý cho người dùng.</w:t>
      </w:r>
    </w:p>
    <w:p w14:paraId="1612620E" w14:textId="2381DB9F" w:rsidR="00432005" w:rsidRPr="00D55CD1" w:rsidRDefault="00432005" w:rsidP="00D55CD1">
      <w:pPr>
        <w:pStyle w:val="ListParagraph"/>
        <w:numPr>
          <w:ilvl w:val="0"/>
          <w:numId w:val="61"/>
        </w:numPr>
        <w:rPr>
          <w:b/>
          <w:bCs/>
        </w:rPr>
      </w:pPr>
      <w:r w:rsidRPr="00D55CD1">
        <w:rPr>
          <w:b/>
          <w:bCs/>
        </w:rPr>
        <w:t>Mô hình Thị giác máy tính (Insect Detection &amp; Identification)</w:t>
      </w:r>
    </w:p>
    <w:p w14:paraId="5A487BEA" w14:textId="77777777" w:rsidR="00432005" w:rsidRPr="00432005" w:rsidRDefault="00432005" w:rsidP="00432005">
      <w:pPr>
        <w:numPr>
          <w:ilvl w:val="0"/>
          <w:numId w:val="35"/>
        </w:numPr>
      </w:pPr>
      <w:r w:rsidRPr="00432005">
        <w:rPr>
          <w:b/>
          <w:bCs/>
        </w:rPr>
        <w:t>Tên mô hình:</w:t>
      </w:r>
      <w:r w:rsidRPr="00432005">
        <w:t xml:space="preserve"> YOLO (You Only Look Once).</w:t>
      </w:r>
    </w:p>
    <w:p w14:paraId="29C6AF21" w14:textId="77777777" w:rsidR="00432005" w:rsidRPr="00432005" w:rsidRDefault="00432005" w:rsidP="00432005">
      <w:pPr>
        <w:numPr>
          <w:ilvl w:val="0"/>
          <w:numId w:val="35"/>
        </w:numPr>
      </w:pPr>
      <w:r w:rsidRPr="00432005">
        <w:rPr>
          <w:b/>
          <w:bCs/>
        </w:rPr>
        <w:t>Phiên bản dự kiến:</w:t>
      </w:r>
      <w:r w:rsidRPr="00432005">
        <w:t xml:space="preserve"> YOLOv8.</w:t>
      </w:r>
    </w:p>
    <w:p w14:paraId="463946C6" w14:textId="77777777" w:rsidR="00432005" w:rsidRPr="00432005" w:rsidRDefault="00432005" w:rsidP="00432005">
      <w:pPr>
        <w:numPr>
          <w:ilvl w:val="0"/>
          <w:numId w:val="35"/>
        </w:numPr>
        <w:rPr>
          <w:b/>
          <w:bCs/>
        </w:rPr>
      </w:pPr>
      <w:r w:rsidRPr="00432005">
        <w:rPr>
          <w:b/>
          <w:bCs/>
        </w:rPr>
        <w:t>Cơ chế hoạt động:</w:t>
      </w:r>
    </w:p>
    <w:p w14:paraId="1E5D0634" w14:textId="77777777" w:rsidR="00432005" w:rsidRPr="00432005" w:rsidRDefault="00432005" w:rsidP="00432005">
      <w:pPr>
        <w:numPr>
          <w:ilvl w:val="0"/>
          <w:numId w:val="36"/>
        </w:numPr>
        <w:tabs>
          <w:tab w:val="num" w:pos="720"/>
        </w:tabs>
      </w:pPr>
      <w:r w:rsidRPr="00432005">
        <w:t>Mô hình sử dụng một mạng thần kinh sâu duy nhất để dự đoán đồng thời các khung bao (bounding boxes) và xác suất phân lớp cho các đối tượng từ hình ảnh gốc.</w:t>
      </w:r>
    </w:p>
    <w:p w14:paraId="71C3BE6C" w14:textId="77777777" w:rsidR="00432005" w:rsidRPr="00432005" w:rsidRDefault="00432005" w:rsidP="00432005">
      <w:pPr>
        <w:numPr>
          <w:ilvl w:val="0"/>
          <w:numId w:val="36"/>
        </w:numPr>
        <w:tabs>
          <w:tab w:val="num" w:pos="720"/>
        </w:tabs>
      </w:pPr>
      <w:r w:rsidRPr="00432005">
        <w:t>Hình ảnh đầu vào được chia thành một lưới (grid); nếu tâm của con côn trùng nằm trong một ô lưới, ô đó sẽ chịu trách nhiệm dự đoán loài và vị trí của nó.</w:t>
      </w:r>
    </w:p>
    <w:p w14:paraId="7D6D24A6" w14:textId="77777777" w:rsidR="00432005" w:rsidRPr="00432005" w:rsidRDefault="00432005" w:rsidP="00432005">
      <w:pPr>
        <w:numPr>
          <w:ilvl w:val="0"/>
          <w:numId w:val="37"/>
        </w:numPr>
        <w:rPr>
          <w:b/>
          <w:bCs/>
        </w:rPr>
      </w:pPr>
      <w:r w:rsidRPr="00432005">
        <w:rPr>
          <w:b/>
          <w:bCs/>
        </w:rPr>
        <w:t>Lý do lựa chọn:</w:t>
      </w:r>
    </w:p>
    <w:p w14:paraId="5F23F867" w14:textId="77777777" w:rsidR="00432005" w:rsidRPr="00432005" w:rsidRDefault="00432005" w:rsidP="00432005">
      <w:pPr>
        <w:numPr>
          <w:ilvl w:val="0"/>
          <w:numId w:val="38"/>
        </w:numPr>
        <w:tabs>
          <w:tab w:val="num" w:pos="720"/>
        </w:tabs>
      </w:pPr>
      <w:r w:rsidRPr="00432005">
        <w:rPr>
          <w:b/>
          <w:bCs/>
        </w:rPr>
        <w:t>Tốc độ xử lý:</w:t>
      </w:r>
      <w:r w:rsidRPr="00432005">
        <w:t xml:space="preserve"> Khả năng nhận diện trong thời gian thực, đáp ứng yêu cầu phản hồi dưới 5 giây trên thiết bị di động.</w:t>
      </w:r>
    </w:p>
    <w:p w14:paraId="01FD6A41" w14:textId="77777777" w:rsidR="00432005" w:rsidRPr="00432005" w:rsidRDefault="00432005" w:rsidP="00432005">
      <w:pPr>
        <w:numPr>
          <w:ilvl w:val="0"/>
          <w:numId w:val="38"/>
        </w:numPr>
        <w:tabs>
          <w:tab w:val="num" w:pos="720"/>
        </w:tabs>
      </w:pPr>
      <w:r w:rsidRPr="00432005">
        <w:rPr>
          <w:b/>
          <w:bCs/>
        </w:rPr>
        <w:lastRenderedPageBreak/>
        <w:t>Tính khả thi:</w:t>
      </w:r>
      <w:r w:rsidRPr="00432005">
        <w:t xml:space="preserve"> Cân bằng tốt giữa độ chính xác và tài nguyên tính toán, phù hợp để huấn luyện trên Google Colab và triển khai trên server có cấu hình vừa phải.</w:t>
      </w:r>
    </w:p>
    <w:p w14:paraId="71E1E320" w14:textId="77777777" w:rsidR="00432005" w:rsidRPr="00432005" w:rsidRDefault="00432005" w:rsidP="00432005">
      <w:pPr>
        <w:numPr>
          <w:ilvl w:val="0"/>
          <w:numId w:val="39"/>
        </w:numPr>
        <w:rPr>
          <w:b/>
          <w:bCs/>
        </w:rPr>
      </w:pPr>
      <w:r w:rsidRPr="00432005">
        <w:rPr>
          <w:b/>
          <w:bCs/>
        </w:rPr>
        <w:t>Ưu điểm:</w:t>
      </w:r>
    </w:p>
    <w:p w14:paraId="01D34695" w14:textId="77777777" w:rsidR="00432005" w:rsidRPr="00432005" w:rsidRDefault="00432005" w:rsidP="00432005">
      <w:pPr>
        <w:numPr>
          <w:ilvl w:val="0"/>
          <w:numId w:val="40"/>
        </w:numPr>
        <w:tabs>
          <w:tab w:val="num" w:pos="720"/>
        </w:tabs>
      </w:pPr>
      <w:r w:rsidRPr="00432005">
        <w:t>Xử lý hình ảnh ở quy mô toàn cục, giúp hạn chế sai sót do nhầm lẫn giữa con vật và môi trường xung quanh.</w:t>
      </w:r>
    </w:p>
    <w:p w14:paraId="2147613A" w14:textId="77777777" w:rsidR="00432005" w:rsidRPr="00432005" w:rsidRDefault="00432005" w:rsidP="00432005">
      <w:pPr>
        <w:numPr>
          <w:ilvl w:val="0"/>
          <w:numId w:val="40"/>
        </w:numPr>
        <w:tabs>
          <w:tab w:val="num" w:pos="720"/>
        </w:tabs>
      </w:pPr>
      <w:r w:rsidRPr="00432005">
        <w:t>Độ chính xác cao trong việc xác định tọa độ côn trùng (localization).</w:t>
      </w:r>
    </w:p>
    <w:p w14:paraId="4A69B029" w14:textId="77777777" w:rsidR="00432005" w:rsidRPr="00432005" w:rsidRDefault="00432005" w:rsidP="00432005">
      <w:pPr>
        <w:numPr>
          <w:ilvl w:val="0"/>
          <w:numId w:val="41"/>
        </w:numPr>
        <w:rPr>
          <w:b/>
          <w:bCs/>
        </w:rPr>
      </w:pPr>
      <w:r w:rsidRPr="00432005">
        <w:rPr>
          <w:b/>
          <w:bCs/>
        </w:rPr>
        <w:t>Nhược điểm và Hạn chế:</w:t>
      </w:r>
    </w:p>
    <w:p w14:paraId="5397E751" w14:textId="77777777" w:rsidR="00432005" w:rsidRPr="00432005" w:rsidRDefault="00432005" w:rsidP="00432005">
      <w:pPr>
        <w:numPr>
          <w:ilvl w:val="0"/>
          <w:numId w:val="42"/>
        </w:numPr>
        <w:tabs>
          <w:tab w:val="num" w:pos="720"/>
        </w:tabs>
      </w:pPr>
      <w:r w:rsidRPr="00432005">
        <w:t>Hiệu suất có thể giảm đối với các loài côn trùng có kích thước quá nhỏ hoặc khi chúng tụ tập thành mật độ dày đặc hoặc nằm sát nhau thành cụm.</w:t>
      </w:r>
    </w:p>
    <w:p w14:paraId="0591E0C7" w14:textId="77777777" w:rsidR="00432005" w:rsidRPr="00432005" w:rsidRDefault="00432005" w:rsidP="00432005">
      <w:pPr>
        <w:numPr>
          <w:ilvl w:val="0"/>
          <w:numId w:val="42"/>
        </w:numPr>
        <w:tabs>
          <w:tab w:val="num" w:pos="720"/>
        </w:tabs>
      </w:pPr>
      <w:r w:rsidRPr="00432005">
        <w:t>Độ chính xác phụ thuộc đáng kể vào chất lượng ảnh chụp (ánh sáng, độ nét) của người dùng.</w:t>
      </w:r>
    </w:p>
    <w:p w14:paraId="4868D74F" w14:textId="77777777" w:rsidR="00432005" w:rsidRPr="00D55CD1" w:rsidRDefault="00432005" w:rsidP="00D55CD1">
      <w:pPr>
        <w:pStyle w:val="ListParagraph"/>
        <w:numPr>
          <w:ilvl w:val="0"/>
          <w:numId w:val="61"/>
        </w:numPr>
        <w:rPr>
          <w:b/>
          <w:bCs/>
        </w:rPr>
      </w:pPr>
      <w:r w:rsidRPr="00D55CD1">
        <w:rPr>
          <w:b/>
          <w:bCs/>
        </w:rPr>
        <w:t>Mô hình Chatbot tư vấn (Agricultural Advisory Agent)</w:t>
      </w:r>
    </w:p>
    <w:p w14:paraId="7918C132" w14:textId="77777777" w:rsidR="00432005" w:rsidRPr="00432005" w:rsidRDefault="00432005" w:rsidP="00432005">
      <w:pPr>
        <w:numPr>
          <w:ilvl w:val="0"/>
          <w:numId w:val="44"/>
        </w:numPr>
        <w:rPr>
          <w:b/>
          <w:bCs/>
        </w:rPr>
      </w:pPr>
      <w:r w:rsidRPr="00432005">
        <w:rPr>
          <w:b/>
          <w:bCs/>
        </w:rPr>
        <w:t>Tên giải pháp:</w:t>
      </w:r>
      <w:r w:rsidRPr="00432005">
        <w:t xml:space="preserve"> RAG (Retrieval-Augmented Generation) kết hợp với Large Language Model (Gemini/GPT).</w:t>
      </w:r>
    </w:p>
    <w:p w14:paraId="45B890A7" w14:textId="77777777" w:rsidR="00432005" w:rsidRPr="00432005" w:rsidRDefault="00432005" w:rsidP="00432005">
      <w:pPr>
        <w:numPr>
          <w:ilvl w:val="0"/>
          <w:numId w:val="44"/>
        </w:numPr>
        <w:rPr>
          <w:b/>
          <w:bCs/>
        </w:rPr>
      </w:pPr>
      <w:r w:rsidRPr="00432005">
        <w:rPr>
          <w:b/>
          <w:bCs/>
        </w:rPr>
        <w:t>Cơ chế hoạt động:</w:t>
      </w:r>
    </w:p>
    <w:p w14:paraId="54922950" w14:textId="77777777" w:rsidR="00432005" w:rsidRPr="00432005" w:rsidRDefault="00432005" w:rsidP="00432005">
      <w:pPr>
        <w:numPr>
          <w:ilvl w:val="0"/>
          <w:numId w:val="45"/>
        </w:numPr>
        <w:tabs>
          <w:tab w:val="num" w:pos="720"/>
        </w:tabs>
      </w:pPr>
      <w:r w:rsidRPr="00432005">
        <w:t>Hệ thống sử dụng cơ chế RAG để truy xuất các đoạn văn bản liên quan từ Vector Database (chứa tri thức nông nghiệp và bách khoa toàn thư côn trùng) dựa trên câu hỏi của người dùng.</w:t>
      </w:r>
    </w:p>
    <w:p w14:paraId="0647C951" w14:textId="77777777" w:rsidR="00432005" w:rsidRPr="00432005" w:rsidRDefault="00432005" w:rsidP="00432005">
      <w:pPr>
        <w:numPr>
          <w:ilvl w:val="0"/>
          <w:numId w:val="45"/>
        </w:numPr>
        <w:tabs>
          <w:tab w:val="num" w:pos="720"/>
        </w:tabs>
      </w:pPr>
      <w:r w:rsidRPr="00432005">
        <w:t>Thông tin truy xuất này được làm ngữ cảnh (context) để mô hình LLM sinh ra câu trả lời chính xác và mang tính chuyên môn cao.</w:t>
      </w:r>
    </w:p>
    <w:p w14:paraId="0B02E772" w14:textId="77777777" w:rsidR="00432005" w:rsidRPr="00432005" w:rsidRDefault="00432005" w:rsidP="00432005">
      <w:pPr>
        <w:numPr>
          <w:ilvl w:val="0"/>
          <w:numId w:val="46"/>
        </w:numPr>
        <w:rPr>
          <w:b/>
          <w:bCs/>
        </w:rPr>
      </w:pPr>
      <w:r w:rsidRPr="00432005">
        <w:rPr>
          <w:b/>
          <w:bCs/>
        </w:rPr>
        <w:t>Lý do lựa chọn:</w:t>
      </w:r>
    </w:p>
    <w:p w14:paraId="0975AAAD" w14:textId="77777777" w:rsidR="00432005" w:rsidRPr="00432005" w:rsidRDefault="00432005" w:rsidP="00432005">
      <w:pPr>
        <w:numPr>
          <w:ilvl w:val="0"/>
          <w:numId w:val="47"/>
        </w:numPr>
        <w:tabs>
          <w:tab w:val="num" w:pos="720"/>
        </w:tabs>
      </w:pPr>
      <w:r w:rsidRPr="00432005">
        <w:rPr>
          <w:b/>
          <w:bCs/>
        </w:rPr>
        <w:t xml:space="preserve">Độ tin cậy: </w:t>
      </w:r>
      <w:r w:rsidRPr="00432005">
        <w:t>Hạn chế hiện tượng "ảo giác" (hallucination) của LLM bằng cách ràng buộc câu trả lời trong phạm vi dữ liệu bách khoa toàn thư đã được kiểm chứng.</w:t>
      </w:r>
    </w:p>
    <w:p w14:paraId="02217369" w14:textId="77777777" w:rsidR="00432005" w:rsidRPr="00432005" w:rsidRDefault="00432005" w:rsidP="00432005">
      <w:pPr>
        <w:numPr>
          <w:ilvl w:val="0"/>
          <w:numId w:val="47"/>
        </w:numPr>
        <w:tabs>
          <w:tab w:val="num" w:pos="720"/>
        </w:tabs>
      </w:pPr>
      <w:r w:rsidRPr="00432005">
        <w:rPr>
          <w:b/>
          <w:bCs/>
        </w:rPr>
        <w:t>Tính bản địa:</w:t>
      </w:r>
      <w:r w:rsidRPr="00432005">
        <w:t xml:space="preserve"> Giúp chatbot đưa ra lời khuyên, cung cấp các biện pháp xử lý sâu bệnh đặc thù tại Việt Nam dựa trên dữ liệu thực tế thay vì kiến thức chung chung.</w:t>
      </w:r>
    </w:p>
    <w:p w14:paraId="58553E56" w14:textId="77777777" w:rsidR="00432005" w:rsidRPr="00432005" w:rsidRDefault="00432005" w:rsidP="00432005">
      <w:pPr>
        <w:numPr>
          <w:ilvl w:val="0"/>
          <w:numId w:val="48"/>
        </w:numPr>
        <w:rPr>
          <w:b/>
          <w:bCs/>
        </w:rPr>
      </w:pPr>
      <w:r w:rsidRPr="00432005">
        <w:rPr>
          <w:b/>
          <w:bCs/>
        </w:rPr>
        <w:t>Ưu điểm:</w:t>
      </w:r>
    </w:p>
    <w:p w14:paraId="5945561D" w14:textId="77777777" w:rsidR="00432005" w:rsidRPr="00432005" w:rsidRDefault="00432005" w:rsidP="00432005">
      <w:pPr>
        <w:numPr>
          <w:ilvl w:val="0"/>
          <w:numId w:val="49"/>
        </w:numPr>
        <w:tabs>
          <w:tab w:val="num" w:pos="720"/>
        </w:tabs>
      </w:pPr>
      <w:r w:rsidRPr="00432005">
        <w:t>Dễ dàng cập nhật tri thức mới bằng cách bổ sung vào cơ sở dữ liệu mà không cần huấn luyện lại mô hình ngôn ngữ lớn.</w:t>
      </w:r>
    </w:p>
    <w:p w14:paraId="54058474" w14:textId="77777777" w:rsidR="00432005" w:rsidRPr="00432005" w:rsidRDefault="00432005" w:rsidP="00432005">
      <w:pPr>
        <w:numPr>
          <w:ilvl w:val="0"/>
          <w:numId w:val="49"/>
        </w:numPr>
        <w:tabs>
          <w:tab w:val="num" w:pos="720"/>
        </w:tabs>
      </w:pPr>
      <w:r w:rsidRPr="00432005">
        <w:t>Giao tiếp tự nhiên, thân thiện với đối tượng người dùng là nông dân.</w:t>
      </w:r>
    </w:p>
    <w:p w14:paraId="72B741E2" w14:textId="77777777" w:rsidR="00432005" w:rsidRPr="00432005" w:rsidRDefault="00432005" w:rsidP="00432005">
      <w:pPr>
        <w:numPr>
          <w:ilvl w:val="0"/>
          <w:numId w:val="50"/>
        </w:numPr>
        <w:rPr>
          <w:b/>
          <w:bCs/>
        </w:rPr>
      </w:pPr>
      <w:r w:rsidRPr="00432005">
        <w:rPr>
          <w:b/>
          <w:bCs/>
        </w:rPr>
        <w:t>Nhược điểm và Hạn chế:</w:t>
      </w:r>
    </w:p>
    <w:p w14:paraId="7B6782F1" w14:textId="77777777" w:rsidR="00432005" w:rsidRPr="00432005" w:rsidRDefault="00432005" w:rsidP="00432005">
      <w:pPr>
        <w:numPr>
          <w:ilvl w:val="0"/>
          <w:numId w:val="51"/>
        </w:numPr>
      </w:pPr>
      <w:r w:rsidRPr="00432005">
        <w:t>Tăng độ trễ của hệ thống do quy trình phải trải qua thêm bước truy xuất dữ liệu (retrieval) trước khi phản hồi.</w:t>
      </w:r>
    </w:p>
    <w:p w14:paraId="4D1763E4" w14:textId="77777777" w:rsidR="00432005" w:rsidRPr="00432005" w:rsidRDefault="00432005" w:rsidP="00432005">
      <w:pPr>
        <w:numPr>
          <w:ilvl w:val="0"/>
          <w:numId w:val="51"/>
        </w:numPr>
      </w:pPr>
      <w:r w:rsidRPr="00432005">
        <w:t>Chất lượng câu trả lời phụ thuộc hoàn toàn vào độ chính xác và đầy đủ của kho dữ liệu bách khoa toàn thư ban đầu.</w:t>
      </w:r>
    </w:p>
    <w:p w14:paraId="209E4720" w14:textId="77777777" w:rsidR="00432005" w:rsidRPr="00432005" w:rsidRDefault="00432005" w:rsidP="00432005"/>
    <w:p w14:paraId="543AE60B" w14:textId="38422447" w:rsidR="00444035" w:rsidRDefault="00F34309">
      <w:pPr>
        <w:pStyle w:val="Heading1"/>
      </w:pPr>
      <w:r>
        <w:t>Deployment</w:t>
      </w:r>
      <w:bookmarkEnd w:id="5"/>
      <w:r>
        <w:t xml:space="preserve"> </w:t>
      </w:r>
    </w:p>
    <w:p w14:paraId="1EDFAC71" w14:textId="25FD0A5B" w:rsidR="004153EE" w:rsidRPr="004153EE" w:rsidRDefault="00F34309" w:rsidP="004153EE">
      <w:pPr>
        <w:pStyle w:val="InfoBlue"/>
      </w:pPr>
      <w:r>
        <w:t>[</w:t>
      </w:r>
      <w:r w:rsidR="007C560D">
        <w:t>Leave this section blank for PA</w:t>
      </w:r>
      <w:r w:rsidR="006E3F5A">
        <w:t>3</w:t>
      </w:r>
      <w:r w:rsidR="004153EE">
        <w:t xml:space="preserve"> if you are writing this document for PA</w:t>
      </w:r>
      <w:r w:rsidR="006E3F5A">
        <w:t>4</w:t>
      </w:r>
      <w:r w:rsidR="004153EE">
        <w:t>.</w:t>
      </w:r>
    </w:p>
    <w:p w14:paraId="729809C9" w14:textId="3FBF2565" w:rsidR="00444035" w:rsidRDefault="004153EE">
      <w:pPr>
        <w:pStyle w:val="InfoBlue"/>
      </w:pPr>
      <w:r>
        <w:t>In this section, describe how the system is deployed by mapping the components in Section 4 to machines running them. For example, your mobile app is running on a mobile device (Android, iOS, etc), your server runs all components on the server side including the database</w:t>
      </w:r>
      <w:r w:rsidR="00F34309">
        <w:t>]</w:t>
      </w:r>
    </w:p>
    <w:p w14:paraId="4DBC6366" w14:textId="77777777" w:rsidR="00444035" w:rsidRDefault="00F34309">
      <w:pPr>
        <w:pStyle w:val="Heading1"/>
      </w:pPr>
      <w:bookmarkStart w:id="6" w:name="_Toc468193994"/>
      <w:r>
        <w:t>Implementation View</w:t>
      </w:r>
      <w:bookmarkEnd w:id="6"/>
      <w:r>
        <w:t xml:space="preserve"> </w:t>
      </w:r>
    </w:p>
    <w:p w14:paraId="45BB1079" w14:textId="47FF1647" w:rsidR="003C7318" w:rsidRDefault="007C560D" w:rsidP="003C7318">
      <w:pPr>
        <w:pStyle w:val="InfoBlue"/>
      </w:pPr>
      <w:r>
        <w:t>[Leave this section blank for PA</w:t>
      </w:r>
      <w:r w:rsidR="006E3F5A">
        <w:t>3</w:t>
      </w:r>
      <w:r w:rsidR="003C7318">
        <w:t xml:space="preserve"> if you are writing this document for PA</w:t>
      </w:r>
      <w:r w:rsidR="006E3F5A">
        <w:t>4</w:t>
      </w:r>
      <w:r w:rsidR="003C7318">
        <w:t>.</w:t>
      </w:r>
    </w:p>
    <w:p w14:paraId="4F3E11CD" w14:textId="05887027" w:rsidR="00444035" w:rsidRDefault="003C7318">
      <w:pPr>
        <w:pStyle w:val="InfoBlue"/>
      </w:pPr>
      <w:r>
        <w:t xml:space="preserve">In this section, provide folder structures for your code for all components described in Section 4. </w:t>
      </w:r>
      <w:r w:rsidR="007C560D">
        <w:t>]</w:t>
      </w:r>
    </w:p>
    <w:p w14:paraId="1B3DC5D5" w14:textId="77777777" w:rsidR="00444035" w:rsidRDefault="00444035"/>
    <w:p w14:paraId="2BDB467C" w14:textId="77777777" w:rsidR="004455A2" w:rsidRDefault="004455A2">
      <w:pPr>
        <w:pStyle w:val="InfoBlue"/>
      </w:pPr>
    </w:p>
    <w:sectPr w:rsidR="004455A2">
      <w:headerReference w:type="default" r:id="rId20"/>
      <w:footerReference w:type="default" r:id="rId21"/>
      <w:headerReference w:type="first" r:id="rId22"/>
      <w:footerReference w:type="first" r:id="rId23"/>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79BE5" w14:textId="77777777" w:rsidR="000A4C61" w:rsidRDefault="000A4C61">
      <w:pPr>
        <w:spacing w:line="240" w:lineRule="auto"/>
      </w:pPr>
      <w:r>
        <w:separator/>
      </w:r>
    </w:p>
  </w:endnote>
  <w:endnote w:type="continuationSeparator" w:id="0">
    <w:p w14:paraId="07CD8765" w14:textId="77777777" w:rsidR="000A4C61" w:rsidRDefault="000A4C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3CB29" w14:textId="77777777" w:rsidR="00444035" w:rsidRDefault="00F3430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E45CB38" w14:textId="77777777" w:rsidR="00444035" w:rsidRDefault="004440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444035" w14:paraId="361B7479" w14:textId="77777777">
      <w:tc>
        <w:tcPr>
          <w:tcW w:w="3162" w:type="dxa"/>
          <w:tcBorders>
            <w:top w:val="nil"/>
            <w:left w:val="nil"/>
            <w:bottom w:val="nil"/>
            <w:right w:val="nil"/>
          </w:tcBorders>
        </w:tcPr>
        <w:p w14:paraId="47875E4A" w14:textId="77777777" w:rsidR="00444035" w:rsidRDefault="00F34309">
          <w:pPr>
            <w:ind w:right="360"/>
          </w:pPr>
          <w:r>
            <w:t>Confidential</w:t>
          </w:r>
        </w:p>
      </w:tc>
      <w:tc>
        <w:tcPr>
          <w:tcW w:w="3162" w:type="dxa"/>
          <w:tcBorders>
            <w:top w:val="nil"/>
            <w:left w:val="nil"/>
            <w:bottom w:val="nil"/>
            <w:right w:val="nil"/>
          </w:tcBorders>
        </w:tcPr>
        <w:p w14:paraId="2F39172C" w14:textId="7517B3F9" w:rsidR="00444035" w:rsidRDefault="00F34309">
          <w:pPr>
            <w:jc w:val="center"/>
          </w:pPr>
          <w:r>
            <w:sym w:font="Symbol" w:char="F0D3"/>
          </w:r>
          <w:fldSimple w:instr=" DOCPROPERTY &quot;Company&quot;  \* MERGEFORMAT ">
            <w:r w:rsidR="004455A2">
              <w:t>&lt;Company Name&gt;</w:t>
            </w:r>
          </w:fldSimple>
          <w:r>
            <w:t xml:space="preserve">, </w:t>
          </w:r>
          <w:r>
            <w:fldChar w:fldCharType="begin"/>
          </w:r>
          <w:r>
            <w:instrText xml:space="preserve"> DATE \@ "yyyy" </w:instrText>
          </w:r>
          <w:r>
            <w:fldChar w:fldCharType="separate"/>
          </w:r>
          <w:r w:rsidR="00A350AD">
            <w:rPr>
              <w:noProof/>
            </w:rPr>
            <w:t>2026</w:t>
          </w:r>
          <w:r>
            <w:fldChar w:fldCharType="end"/>
          </w:r>
        </w:p>
      </w:tc>
      <w:tc>
        <w:tcPr>
          <w:tcW w:w="3162" w:type="dxa"/>
          <w:tcBorders>
            <w:top w:val="nil"/>
            <w:left w:val="nil"/>
            <w:bottom w:val="nil"/>
            <w:right w:val="nil"/>
          </w:tcBorders>
        </w:tcPr>
        <w:p w14:paraId="3C3AC81A" w14:textId="77777777" w:rsidR="00444035" w:rsidRDefault="00F34309">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282886">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282886">
            <w:rPr>
              <w:rStyle w:val="PageNumber"/>
              <w:noProof/>
            </w:rPr>
            <w:t>4</w:t>
          </w:r>
          <w:r>
            <w:rPr>
              <w:rStyle w:val="PageNumber"/>
            </w:rPr>
            <w:fldChar w:fldCharType="end"/>
          </w:r>
        </w:p>
      </w:tc>
    </w:tr>
  </w:tbl>
  <w:p w14:paraId="5650166E" w14:textId="77777777" w:rsidR="00444035" w:rsidRDefault="004440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2F1F" w14:textId="77777777" w:rsidR="00444035" w:rsidRDefault="004440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090B8" w14:textId="77777777" w:rsidR="000A4C61" w:rsidRDefault="000A4C61">
      <w:pPr>
        <w:spacing w:line="240" w:lineRule="auto"/>
      </w:pPr>
      <w:r>
        <w:separator/>
      </w:r>
    </w:p>
  </w:footnote>
  <w:footnote w:type="continuationSeparator" w:id="0">
    <w:p w14:paraId="2A269074" w14:textId="77777777" w:rsidR="000A4C61" w:rsidRDefault="000A4C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FA30" w14:textId="77777777" w:rsidR="00444035" w:rsidRDefault="00444035">
    <w:pPr>
      <w:rPr>
        <w:sz w:val="24"/>
      </w:rPr>
    </w:pPr>
  </w:p>
  <w:p w14:paraId="3F04D8EE" w14:textId="77777777" w:rsidR="00444035" w:rsidRDefault="00444035">
    <w:pPr>
      <w:pBdr>
        <w:top w:val="single" w:sz="6" w:space="1" w:color="auto"/>
      </w:pBdr>
      <w:rPr>
        <w:sz w:val="24"/>
      </w:rPr>
    </w:pPr>
  </w:p>
  <w:p w14:paraId="380305F7" w14:textId="4E56B89A" w:rsidR="00444035" w:rsidRDefault="00F34309">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A350AD">
      <w:rPr>
        <w:rFonts w:ascii="Arial" w:hAnsi="Arial"/>
        <w:b/>
        <w:sz w:val="36"/>
      </w:rPr>
      <w:t>BugScanner Team</w:t>
    </w:r>
    <w:r>
      <w:rPr>
        <w:rFonts w:ascii="Arial" w:hAnsi="Arial"/>
        <w:b/>
        <w:sz w:val="36"/>
      </w:rPr>
      <w:fldChar w:fldCharType="end"/>
    </w:r>
  </w:p>
  <w:p w14:paraId="6708B6F6" w14:textId="77777777" w:rsidR="00444035" w:rsidRDefault="00444035">
    <w:pPr>
      <w:pBdr>
        <w:bottom w:val="single" w:sz="6" w:space="1" w:color="auto"/>
      </w:pBdr>
      <w:jc w:val="right"/>
      <w:rPr>
        <w:sz w:val="24"/>
      </w:rPr>
    </w:pPr>
  </w:p>
  <w:p w14:paraId="545FDA3A" w14:textId="77777777" w:rsidR="00444035" w:rsidRDefault="004440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44035" w14:paraId="65D30BEC" w14:textId="77777777">
      <w:tc>
        <w:tcPr>
          <w:tcW w:w="6379" w:type="dxa"/>
        </w:tcPr>
        <w:p w14:paraId="636785AB" w14:textId="00EC1C66" w:rsidR="00444035" w:rsidRDefault="004455A2">
          <w:fldSimple w:instr=" SUBJECT  \* MERGEFORMAT ">
            <w:r w:rsidR="00A350AD">
              <w:t>BugScanner</w:t>
            </w:r>
          </w:fldSimple>
        </w:p>
      </w:tc>
      <w:tc>
        <w:tcPr>
          <w:tcW w:w="3179" w:type="dxa"/>
        </w:tcPr>
        <w:p w14:paraId="157FE078" w14:textId="0B9925E0" w:rsidR="00444035" w:rsidRDefault="00F34309">
          <w:pPr>
            <w:tabs>
              <w:tab w:val="left" w:pos="1135"/>
            </w:tabs>
            <w:spacing w:before="40"/>
            <w:ind w:right="68"/>
          </w:pPr>
          <w:r>
            <w:t xml:space="preserve">  Version:           1.0</w:t>
          </w:r>
        </w:p>
      </w:tc>
    </w:tr>
    <w:tr w:rsidR="00444035" w14:paraId="70636E82" w14:textId="77777777">
      <w:tc>
        <w:tcPr>
          <w:tcW w:w="6379" w:type="dxa"/>
        </w:tcPr>
        <w:p w14:paraId="6C7D3CA4" w14:textId="77777777" w:rsidR="00444035" w:rsidRDefault="004455A2">
          <w:fldSimple w:instr=" TITLE  \* MERGEFORMAT ">
            <w:r>
              <w:t>Software Architecture Document</w:t>
            </w:r>
          </w:fldSimple>
        </w:p>
      </w:tc>
      <w:tc>
        <w:tcPr>
          <w:tcW w:w="3179" w:type="dxa"/>
        </w:tcPr>
        <w:p w14:paraId="1B8C4C9A" w14:textId="476173C0" w:rsidR="00444035" w:rsidRDefault="00F34309">
          <w:r>
            <w:t xml:space="preserve">  Date:  </w:t>
          </w:r>
          <w:r w:rsidR="00A350AD">
            <w:t>15/05/2026</w:t>
          </w:r>
        </w:p>
      </w:tc>
    </w:tr>
    <w:tr w:rsidR="00444035" w14:paraId="7E8D90A3" w14:textId="77777777">
      <w:tc>
        <w:tcPr>
          <w:tcW w:w="9558" w:type="dxa"/>
          <w:gridSpan w:val="2"/>
        </w:tcPr>
        <w:p w14:paraId="319364C4" w14:textId="77777777" w:rsidR="00444035" w:rsidRDefault="00F34309">
          <w:r>
            <w:t>&lt;document identifier&gt;</w:t>
          </w:r>
        </w:p>
      </w:tc>
    </w:tr>
  </w:tbl>
  <w:p w14:paraId="17F2AA77" w14:textId="77777777" w:rsidR="00444035" w:rsidRDefault="004440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6BB7" w14:textId="77777777" w:rsidR="00444035" w:rsidRDefault="004440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875F8B"/>
    <w:multiLevelType w:val="multilevel"/>
    <w:tmpl w:val="4558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F1595"/>
    <w:multiLevelType w:val="multilevel"/>
    <w:tmpl w:val="5410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96D72"/>
    <w:multiLevelType w:val="multilevel"/>
    <w:tmpl w:val="11A67D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7B43C1C"/>
    <w:multiLevelType w:val="multilevel"/>
    <w:tmpl w:val="7CD4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ABD3140"/>
    <w:multiLevelType w:val="hybridMultilevel"/>
    <w:tmpl w:val="620E1E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EE6F29"/>
    <w:multiLevelType w:val="multilevel"/>
    <w:tmpl w:val="94B6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D38B0"/>
    <w:multiLevelType w:val="multilevel"/>
    <w:tmpl w:val="CCE4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45485"/>
    <w:multiLevelType w:val="multilevel"/>
    <w:tmpl w:val="604CC1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19CF4E4A"/>
    <w:multiLevelType w:val="multilevel"/>
    <w:tmpl w:val="80CEE6CE"/>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1BDE3F10"/>
    <w:multiLevelType w:val="multilevel"/>
    <w:tmpl w:val="29A6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052C5"/>
    <w:multiLevelType w:val="multilevel"/>
    <w:tmpl w:val="261A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26965"/>
    <w:multiLevelType w:val="multilevel"/>
    <w:tmpl w:val="44DA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235C4410"/>
    <w:multiLevelType w:val="hybridMultilevel"/>
    <w:tmpl w:val="9E3023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C3F303A"/>
    <w:multiLevelType w:val="multilevel"/>
    <w:tmpl w:val="CB609C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2FAD3676"/>
    <w:multiLevelType w:val="multilevel"/>
    <w:tmpl w:val="2466A3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0B0046A"/>
    <w:multiLevelType w:val="multilevel"/>
    <w:tmpl w:val="EDD21D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37381611"/>
    <w:multiLevelType w:val="multilevel"/>
    <w:tmpl w:val="74BA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760641"/>
    <w:multiLevelType w:val="multilevel"/>
    <w:tmpl w:val="35E8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266D8F"/>
    <w:multiLevelType w:val="hybridMultilevel"/>
    <w:tmpl w:val="D0EEB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097221D"/>
    <w:multiLevelType w:val="multilevel"/>
    <w:tmpl w:val="E388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495CD4"/>
    <w:multiLevelType w:val="multilevel"/>
    <w:tmpl w:val="E886FE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43597E21"/>
    <w:multiLevelType w:val="hybridMultilevel"/>
    <w:tmpl w:val="01709C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222ABF"/>
    <w:multiLevelType w:val="hybridMultilevel"/>
    <w:tmpl w:val="576C5C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4D1C62DD"/>
    <w:multiLevelType w:val="multilevel"/>
    <w:tmpl w:val="EC4EF41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085EF2"/>
    <w:multiLevelType w:val="hybridMultilevel"/>
    <w:tmpl w:val="5058BB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9322E0"/>
    <w:multiLevelType w:val="multilevel"/>
    <w:tmpl w:val="3436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517A0ECC"/>
    <w:multiLevelType w:val="multilevel"/>
    <w:tmpl w:val="00447CE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F559DD"/>
    <w:multiLevelType w:val="multilevel"/>
    <w:tmpl w:val="73EC95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3" w15:restartNumberingAfterBreak="0">
    <w:nsid w:val="545E4FC2"/>
    <w:multiLevelType w:val="hybridMultilevel"/>
    <w:tmpl w:val="05E6CA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7093365"/>
    <w:multiLevelType w:val="multilevel"/>
    <w:tmpl w:val="E91675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58626B75"/>
    <w:multiLevelType w:val="multilevel"/>
    <w:tmpl w:val="5FA46A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59514C98"/>
    <w:multiLevelType w:val="multilevel"/>
    <w:tmpl w:val="31CA71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59740686"/>
    <w:multiLevelType w:val="hybridMultilevel"/>
    <w:tmpl w:val="FE8CE5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5C5E5A3D"/>
    <w:multiLevelType w:val="hybridMultilevel"/>
    <w:tmpl w:val="4A2E49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D5C5AA7"/>
    <w:multiLevelType w:val="multilevel"/>
    <w:tmpl w:val="EAA43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77F476E"/>
    <w:multiLevelType w:val="multilevel"/>
    <w:tmpl w:val="EFB2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DE0D02"/>
    <w:multiLevelType w:val="hybridMultilevel"/>
    <w:tmpl w:val="6E52C9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69B6266A"/>
    <w:multiLevelType w:val="multilevel"/>
    <w:tmpl w:val="DACA03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4"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5" w15:restartNumberingAfterBreak="0">
    <w:nsid w:val="72795423"/>
    <w:multiLevelType w:val="hybridMultilevel"/>
    <w:tmpl w:val="01B039E6"/>
    <w:lvl w:ilvl="0" w:tplc="8F36B090">
      <w:start w:val="2"/>
      <w:numFmt w:val="lowerLetter"/>
      <w:lvlText w:val="%1."/>
      <w:lvlJc w:val="left"/>
      <w:pPr>
        <w:tabs>
          <w:tab w:val="num" w:pos="720"/>
        </w:tabs>
        <w:ind w:left="720" w:hanging="360"/>
      </w:pPr>
    </w:lvl>
    <w:lvl w:ilvl="1" w:tplc="309883C6" w:tentative="1">
      <w:start w:val="1"/>
      <w:numFmt w:val="decimal"/>
      <w:lvlText w:val="%2."/>
      <w:lvlJc w:val="left"/>
      <w:pPr>
        <w:tabs>
          <w:tab w:val="num" w:pos="1440"/>
        </w:tabs>
        <w:ind w:left="1440" w:hanging="360"/>
      </w:pPr>
    </w:lvl>
    <w:lvl w:ilvl="2" w:tplc="CD887FDA" w:tentative="1">
      <w:start w:val="1"/>
      <w:numFmt w:val="decimal"/>
      <w:lvlText w:val="%3."/>
      <w:lvlJc w:val="left"/>
      <w:pPr>
        <w:tabs>
          <w:tab w:val="num" w:pos="2160"/>
        </w:tabs>
        <w:ind w:left="2160" w:hanging="360"/>
      </w:pPr>
    </w:lvl>
    <w:lvl w:ilvl="3" w:tplc="33B04FC8" w:tentative="1">
      <w:start w:val="1"/>
      <w:numFmt w:val="decimal"/>
      <w:lvlText w:val="%4."/>
      <w:lvlJc w:val="left"/>
      <w:pPr>
        <w:tabs>
          <w:tab w:val="num" w:pos="2880"/>
        </w:tabs>
        <w:ind w:left="2880" w:hanging="360"/>
      </w:pPr>
    </w:lvl>
    <w:lvl w:ilvl="4" w:tplc="3E7C990C" w:tentative="1">
      <w:start w:val="1"/>
      <w:numFmt w:val="decimal"/>
      <w:lvlText w:val="%5."/>
      <w:lvlJc w:val="left"/>
      <w:pPr>
        <w:tabs>
          <w:tab w:val="num" w:pos="3600"/>
        </w:tabs>
        <w:ind w:left="3600" w:hanging="360"/>
      </w:pPr>
    </w:lvl>
    <w:lvl w:ilvl="5" w:tplc="0CFEACA6" w:tentative="1">
      <w:start w:val="1"/>
      <w:numFmt w:val="decimal"/>
      <w:lvlText w:val="%6."/>
      <w:lvlJc w:val="left"/>
      <w:pPr>
        <w:tabs>
          <w:tab w:val="num" w:pos="4320"/>
        </w:tabs>
        <w:ind w:left="4320" w:hanging="360"/>
      </w:pPr>
    </w:lvl>
    <w:lvl w:ilvl="6" w:tplc="0FB2716C" w:tentative="1">
      <w:start w:val="1"/>
      <w:numFmt w:val="decimal"/>
      <w:lvlText w:val="%7."/>
      <w:lvlJc w:val="left"/>
      <w:pPr>
        <w:tabs>
          <w:tab w:val="num" w:pos="5040"/>
        </w:tabs>
        <w:ind w:left="5040" w:hanging="360"/>
      </w:pPr>
    </w:lvl>
    <w:lvl w:ilvl="7" w:tplc="C51697A4" w:tentative="1">
      <w:start w:val="1"/>
      <w:numFmt w:val="decimal"/>
      <w:lvlText w:val="%8."/>
      <w:lvlJc w:val="left"/>
      <w:pPr>
        <w:tabs>
          <w:tab w:val="num" w:pos="5760"/>
        </w:tabs>
        <w:ind w:left="5760" w:hanging="360"/>
      </w:pPr>
    </w:lvl>
    <w:lvl w:ilvl="8" w:tplc="18CEF45C" w:tentative="1">
      <w:start w:val="1"/>
      <w:numFmt w:val="decimal"/>
      <w:lvlText w:val="%9."/>
      <w:lvlJc w:val="left"/>
      <w:pPr>
        <w:tabs>
          <w:tab w:val="num" w:pos="6480"/>
        </w:tabs>
        <w:ind w:left="6480" w:hanging="360"/>
      </w:pPr>
    </w:lvl>
  </w:abstractNum>
  <w:abstractNum w:abstractNumId="56"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7"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8"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9" w15:restartNumberingAfterBreak="0">
    <w:nsid w:val="7F1775F4"/>
    <w:multiLevelType w:val="multilevel"/>
    <w:tmpl w:val="E248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713520">
    <w:abstractNumId w:val="0"/>
  </w:num>
  <w:num w:numId="2" w16cid:durableId="1226642674">
    <w:abstractNumId w:val="25"/>
  </w:num>
  <w:num w:numId="3" w16cid:durableId="1931622639">
    <w:abstractNumId w:val="58"/>
  </w:num>
  <w:num w:numId="4" w16cid:durableId="1666395362">
    <w:abstractNumId w:val="42"/>
  </w:num>
  <w:num w:numId="5" w16cid:durableId="1172259007">
    <w:abstractNumId w:val="39"/>
  </w:num>
  <w:num w:numId="6" w16cid:durableId="1812097556">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1746604733">
    <w:abstractNumId w:val="2"/>
  </w:num>
  <w:num w:numId="8" w16cid:durableId="500513752">
    <w:abstractNumId w:val="57"/>
  </w:num>
  <w:num w:numId="9" w16cid:durableId="2104908696">
    <w:abstractNumId w:val="7"/>
  </w:num>
  <w:num w:numId="10" w16cid:durableId="1224489428">
    <w:abstractNumId w:val="26"/>
  </w:num>
  <w:num w:numId="11" w16cid:durableId="2082096635">
    <w:abstractNumId w:val="24"/>
  </w:num>
  <w:num w:numId="12" w16cid:durableId="336348083">
    <w:abstractNumId w:val="56"/>
  </w:num>
  <w:num w:numId="13" w16cid:durableId="1748335126">
    <w:abstractNumId w:val="23"/>
  </w:num>
  <w:num w:numId="14" w16cid:durableId="740829542">
    <w:abstractNumId w:val="12"/>
  </w:num>
  <w:num w:numId="15" w16cid:durableId="1863014526">
    <w:abstractNumId w:val="54"/>
  </w:num>
  <w:num w:numId="16" w16cid:durableId="810902711">
    <w:abstractNumId w:val="35"/>
  </w:num>
  <w:num w:numId="17" w16cid:durableId="1795909145">
    <w:abstractNumId w:val="17"/>
  </w:num>
  <w:num w:numId="18" w16cid:durableId="972904738">
    <w:abstractNumId w:val="32"/>
  </w:num>
  <w:num w:numId="19" w16cid:durableId="1912538448">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2017658749">
    <w:abstractNumId w:val="20"/>
  </w:num>
  <w:num w:numId="21" w16cid:durableId="1867792640">
    <w:abstractNumId w:val="53"/>
  </w:num>
  <w:num w:numId="22" w16cid:durableId="484394938">
    <w:abstractNumId w:val="13"/>
  </w:num>
  <w:num w:numId="23" w16cid:durableId="948466224">
    <w:abstractNumId w:val="47"/>
  </w:num>
  <w:num w:numId="24" w16cid:durableId="1063723063">
    <w:abstractNumId w:val="4"/>
  </w:num>
  <w:num w:numId="25" w16cid:durableId="1386022956">
    <w:abstractNumId w:val="16"/>
  </w:num>
  <w:num w:numId="26" w16cid:durableId="272783074">
    <w:abstractNumId w:val="3"/>
  </w:num>
  <w:num w:numId="27" w16cid:durableId="2107067712">
    <w:abstractNumId w:val="36"/>
  </w:num>
  <w:num w:numId="28" w16cid:durableId="923956122">
    <w:abstractNumId w:val="44"/>
  </w:num>
  <w:num w:numId="29" w16cid:durableId="1121387007">
    <w:abstractNumId w:val="22"/>
  </w:num>
  <w:num w:numId="30" w16cid:durableId="351877242">
    <w:abstractNumId w:val="31"/>
  </w:num>
  <w:num w:numId="31" w16cid:durableId="241181752">
    <w:abstractNumId w:val="50"/>
  </w:num>
  <w:num w:numId="32" w16cid:durableId="36783293">
    <w:abstractNumId w:val="28"/>
  </w:num>
  <w:num w:numId="33" w16cid:durableId="1525631493">
    <w:abstractNumId w:val="40"/>
  </w:num>
  <w:num w:numId="34" w16cid:durableId="1162310373">
    <w:abstractNumId w:val="49"/>
    <w:lvlOverride w:ilvl="0">
      <w:lvl w:ilvl="0">
        <w:numFmt w:val="lowerLetter"/>
        <w:lvlText w:val="%1."/>
        <w:lvlJc w:val="left"/>
      </w:lvl>
    </w:lvlOverride>
  </w:num>
  <w:num w:numId="35" w16cid:durableId="1146974412">
    <w:abstractNumId w:val="38"/>
  </w:num>
  <w:num w:numId="36" w16cid:durableId="734821736">
    <w:abstractNumId w:val="5"/>
  </w:num>
  <w:num w:numId="37" w16cid:durableId="1426801976">
    <w:abstractNumId w:val="30"/>
  </w:num>
  <w:num w:numId="38" w16cid:durableId="1085806153">
    <w:abstractNumId w:val="21"/>
  </w:num>
  <w:num w:numId="39" w16cid:durableId="848061251">
    <w:abstractNumId w:val="15"/>
  </w:num>
  <w:num w:numId="40" w16cid:durableId="1834909211">
    <w:abstractNumId w:val="46"/>
  </w:num>
  <w:num w:numId="41" w16cid:durableId="19867554">
    <w:abstractNumId w:val="10"/>
  </w:num>
  <w:num w:numId="42" w16cid:durableId="719017334">
    <w:abstractNumId w:val="19"/>
  </w:num>
  <w:num w:numId="43" w16cid:durableId="451243906">
    <w:abstractNumId w:val="55"/>
  </w:num>
  <w:num w:numId="44" w16cid:durableId="565575755">
    <w:abstractNumId w:val="9"/>
  </w:num>
  <w:num w:numId="45" w16cid:durableId="819737886">
    <w:abstractNumId w:val="45"/>
  </w:num>
  <w:num w:numId="46" w16cid:durableId="1451633380">
    <w:abstractNumId w:val="6"/>
  </w:num>
  <w:num w:numId="47" w16cid:durableId="1816412875">
    <w:abstractNumId w:val="11"/>
  </w:num>
  <w:num w:numId="48" w16cid:durableId="209802217">
    <w:abstractNumId w:val="27"/>
  </w:num>
  <w:num w:numId="49" w16cid:durableId="96219099">
    <w:abstractNumId w:val="41"/>
  </w:num>
  <w:num w:numId="50" w16cid:durableId="2016958091">
    <w:abstractNumId w:val="14"/>
  </w:num>
  <w:num w:numId="51" w16cid:durableId="600839517">
    <w:abstractNumId w:val="52"/>
  </w:num>
  <w:num w:numId="52" w16cid:durableId="408306579">
    <w:abstractNumId w:val="18"/>
  </w:num>
  <w:num w:numId="53" w16cid:durableId="1379088726">
    <w:abstractNumId w:val="51"/>
  </w:num>
  <w:num w:numId="54" w16cid:durableId="711000669">
    <w:abstractNumId w:val="34"/>
  </w:num>
  <w:num w:numId="55" w16cid:durableId="360127297">
    <w:abstractNumId w:val="33"/>
  </w:num>
  <w:num w:numId="56" w16cid:durableId="1461917001">
    <w:abstractNumId w:val="29"/>
  </w:num>
  <w:num w:numId="57" w16cid:durableId="2028024613">
    <w:abstractNumId w:val="37"/>
  </w:num>
  <w:num w:numId="58" w16cid:durableId="724765118">
    <w:abstractNumId w:val="48"/>
  </w:num>
  <w:num w:numId="59" w16cid:durableId="665666269">
    <w:abstractNumId w:val="59"/>
  </w:num>
  <w:num w:numId="60" w16cid:durableId="613483288">
    <w:abstractNumId w:val="43"/>
  </w:num>
  <w:num w:numId="61" w16cid:durableId="12514260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US" w:vendorID="64" w:dllVersion="4096" w:nlCheck="1" w:checkStyle="0"/>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5A2"/>
    <w:rsid w:val="000A4C61"/>
    <w:rsid w:val="000E7B04"/>
    <w:rsid w:val="001571CD"/>
    <w:rsid w:val="00282886"/>
    <w:rsid w:val="002C07A5"/>
    <w:rsid w:val="003C7318"/>
    <w:rsid w:val="004153EE"/>
    <w:rsid w:val="00432005"/>
    <w:rsid w:val="00444035"/>
    <w:rsid w:val="004455A2"/>
    <w:rsid w:val="00534537"/>
    <w:rsid w:val="00573DA9"/>
    <w:rsid w:val="0067527F"/>
    <w:rsid w:val="006952B5"/>
    <w:rsid w:val="006E3F5A"/>
    <w:rsid w:val="0077006E"/>
    <w:rsid w:val="007C560D"/>
    <w:rsid w:val="008C1910"/>
    <w:rsid w:val="009871B7"/>
    <w:rsid w:val="00A0216D"/>
    <w:rsid w:val="00A350AD"/>
    <w:rsid w:val="00AC372D"/>
    <w:rsid w:val="00AC3F88"/>
    <w:rsid w:val="00BA778C"/>
    <w:rsid w:val="00D55CD1"/>
    <w:rsid w:val="00DB696F"/>
    <w:rsid w:val="00DD1B82"/>
    <w:rsid w:val="00DD4FA1"/>
    <w:rsid w:val="00F34309"/>
    <w:rsid w:val="00F94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D2AEFE"/>
  <w15:chartTrackingRefBased/>
  <w15:docId w15:val="{AE981FFF-CEDF-44E9-A917-2536E1D45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semiHidden/>
    <w:rPr>
      <w:color w:val="0000FF"/>
      <w:u w:val="single"/>
    </w:rPr>
  </w:style>
  <w:style w:type="character" w:styleId="Strong">
    <w:name w:val="Strong"/>
    <w:basedOn w:val="DefaultParagraphFont"/>
    <w:qFormat/>
    <w:rPr>
      <w:b/>
    </w:rPr>
  </w:style>
  <w:style w:type="character" w:styleId="FollowedHyperlink">
    <w:name w:val="FollowedHyperlink"/>
    <w:basedOn w:val="DefaultParagraphFont"/>
    <w:semiHidden/>
    <w:rPr>
      <w:color w:val="800080"/>
      <w:u w:val="single"/>
    </w:rPr>
  </w:style>
  <w:style w:type="table" w:styleId="TableGrid">
    <w:name w:val="Table Grid"/>
    <w:basedOn w:val="TableNormal"/>
    <w:uiPriority w:val="39"/>
    <w:rsid w:val="00A350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C37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ink/ink1.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ink/ink2.xml"/><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H:\All%20Courses\Elements%20of%20Software%20Engineering\Dr.Nguyen%20Vu\project\assignments\tpl\rup_sad.do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5T03:46:16.027"/>
    </inkml:context>
    <inkml:brush xml:id="br0">
      <inkml:brushProperty name="width" value="0.1" units="cm"/>
      <inkml:brushProperty name="height" value="0.1" units="cm"/>
      <inkml:brushProperty name="color" value="#008C3A"/>
    </inkml:brush>
  </inkml:definitions>
  <inkml:trace contextRef="#ctx0" brushRef="#br0">1 1 9830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5T03:46:12.107"/>
    </inkml:context>
    <inkml:brush xml:id="br0">
      <inkml:brushProperty name="width" value="0.1" units="cm"/>
      <inkml:brushProperty name="height" value="0.1" units="cm"/>
      <inkml:brushProperty name="color" value="#008C3A"/>
    </inkml:brush>
  </inkml:definitions>
  <inkml:trace contextRef="#ctx0" brushRef="#br0">1 1 9830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BDB5C-3DDF-4DC3-A0B9-1E3CA5CF2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rup_sad.dot</Template>
  <TotalTime>4</TotalTime>
  <Pages>15</Pages>
  <Words>2381</Words>
  <Characters>13572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Software Architecture Document</vt:lpstr>
    </vt:vector>
  </TitlesOfParts>
  <Company>BugScanner Team</Company>
  <LinksUpToDate>false</LinksUpToDate>
  <CharactersWithSpaces>15922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BugScanner</dc:subject>
  <dc:creator>Huy Nguyen</dc:creator>
  <cp:keywords/>
  <dc:description/>
  <cp:lastModifiedBy>Hiếu Võ Ngọc</cp:lastModifiedBy>
  <cp:revision>2</cp:revision>
  <cp:lastPrinted>1899-12-31T17:00:00Z</cp:lastPrinted>
  <dcterms:created xsi:type="dcterms:W3CDTF">2026-05-15T03:55:00Z</dcterms:created>
  <dcterms:modified xsi:type="dcterms:W3CDTF">2026-05-15T03:55:00Z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ies>
</file>