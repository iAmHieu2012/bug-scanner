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ACBD" w14:textId="1C7CBFE2" w:rsidR="00444035" w:rsidRDefault="00A350AD">
      <w:pPr>
        <w:pStyle w:val="Title"/>
        <w:jc w:val="right"/>
      </w:pPr>
      <w:fldSimple w:instr=" SUBJECT  \* MERGEFORMAT ">
        <w:r>
          <w:t>BugScanner</w:t>
        </w:r>
      </w:fldSimple>
    </w:p>
    <w:p w14:paraId="7BBED1DB" w14:textId="77777777" w:rsidR="00444035" w:rsidRDefault="004455A2">
      <w:pPr>
        <w:pStyle w:val="Title"/>
        <w:jc w:val="right"/>
      </w:pPr>
      <w:fldSimple w:instr=" TITLE  \* MERGEFORMAT ">
        <w:r>
          <w:t>Software Architecture Document</w:t>
        </w:r>
      </w:fldSimple>
    </w:p>
    <w:p w14:paraId="6285C0DB" w14:textId="77777777" w:rsidR="00444035" w:rsidRDefault="00444035">
      <w:pPr>
        <w:pStyle w:val="Title"/>
        <w:jc w:val="right"/>
      </w:pPr>
    </w:p>
    <w:p w14:paraId="40448CF7" w14:textId="54B2D5FC" w:rsidR="00444035" w:rsidRDefault="00F34309">
      <w:pPr>
        <w:pStyle w:val="Title"/>
        <w:jc w:val="right"/>
        <w:rPr>
          <w:sz w:val="28"/>
        </w:rPr>
      </w:pPr>
      <w:r>
        <w:rPr>
          <w:sz w:val="28"/>
        </w:rPr>
        <w:t xml:space="preserve">Version </w:t>
      </w:r>
      <w:r w:rsidR="006E3AB6">
        <w:rPr>
          <w:sz w:val="28"/>
        </w:rPr>
        <w:t>2</w:t>
      </w:r>
      <w:r w:rsidR="00DE739A">
        <w:rPr>
          <w:sz w:val="28"/>
        </w:rPr>
        <w:t>.0</w:t>
      </w:r>
    </w:p>
    <w:p w14:paraId="20E0BFCA" w14:textId="77777777" w:rsidR="00444035" w:rsidRDefault="00444035">
      <w:pPr>
        <w:pStyle w:val="InfoBlue"/>
      </w:pPr>
    </w:p>
    <w:p w14:paraId="692A7CFA" w14:textId="77777777" w:rsidR="00444035" w:rsidRDefault="00444035">
      <w:pPr>
        <w:pStyle w:val="InfoBlue"/>
      </w:pPr>
    </w:p>
    <w:p w14:paraId="2024F8EA" w14:textId="55296E1C" w:rsidR="009871B7" w:rsidRDefault="00F34309" w:rsidP="009871B7">
      <w:pPr>
        <w:pStyle w:val="InfoBlue"/>
      </w:pPr>
      <w:r>
        <w:t>.</w:t>
      </w:r>
    </w:p>
    <w:p w14:paraId="23FDC3B8" w14:textId="77777777" w:rsidR="009871B7" w:rsidRDefault="009871B7" w:rsidP="009871B7">
      <w:pPr>
        <w:pStyle w:val="InfoBlue"/>
      </w:pPr>
    </w:p>
    <w:p w14:paraId="33DB6085" w14:textId="77777777" w:rsidR="00444035" w:rsidRDefault="00444035">
      <w:pPr>
        <w:pStyle w:val="Title"/>
        <w:rPr>
          <w:sz w:val="28"/>
        </w:rPr>
      </w:pPr>
    </w:p>
    <w:p w14:paraId="0212AA68" w14:textId="77777777" w:rsidR="00444035" w:rsidRDefault="00444035">
      <w:pPr>
        <w:sectPr w:rsidR="00444035">
          <w:headerReference w:type="default" r:id="rId8"/>
          <w:footerReference w:type="even" r:id="rId9"/>
          <w:pgSz w:w="12240" w:h="15840" w:code="1"/>
          <w:pgMar w:top="1440" w:right="1440" w:bottom="1440" w:left="1440" w:header="720" w:footer="720" w:gutter="0"/>
          <w:cols w:space="720"/>
          <w:vAlign w:val="center"/>
        </w:sectPr>
      </w:pPr>
    </w:p>
    <w:p w14:paraId="21201453" w14:textId="77777777" w:rsidR="00444035" w:rsidRDefault="00F34309">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14:paraId="2600A71D" w14:textId="77777777" w:rsidTr="0096509B">
        <w:tc>
          <w:tcPr>
            <w:tcW w:w="2304" w:type="dxa"/>
          </w:tcPr>
          <w:p w14:paraId="66B88500" w14:textId="77777777" w:rsidR="00444035" w:rsidRDefault="00F34309">
            <w:pPr>
              <w:pStyle w:val="Tabletext"/>
              <w:jc w:val="center"/>
              <w:rPr>
                <w:b/>
              </w:rPr>
            </w:pPr>
            <w:r>
              <w:rPr>
                <w:b/>
              </w:rPr>
              <w:t>Date</w:t>
            </w:r>
          </w:p>
        </w:tc>
        <w:tc>
          <w:tcPr>
            <w:tcW w:w="1152" w:type="dxa"/>
          </w:tcPr>
          <w:p w14:paraId="4FD34177" w14:textId="77777777" w:rsidR="00444035" w:rsidRDefault="00F34309">
            <w:pPr>
              <w:pStyle w:val="Tabletext"/>
              <w:jc w:val="center"/>
              <w:rPr>
                <w:b/>
              </w:rPr>
            </w:pPr>
            <w:r>
              <w:rPr>
                <w:b/>
              </w:rPr>
              <w:t>Version</w:t>
            </w:r>
          </w:p>
        </w:tc>
        <w:tc>
          <w:tcPr>
            <w:tcW w:w="3744" w:type="dxa"/>
          </w:tcPr>
          <w:p w14:paraId="768364B8" w14:textId="77777777" w:rsidR="00444035" w:rsidRDefault="00F34309">
            <w:pPr>
              <w:pStyle w:val="Tabletext"/>
              <w:jc w:val="center"/>
              <w:rPr>
                <w:b/>
              </w:rPr>
            </w:pPr>
            <w:r>
              <w:rPr>
                <w:b/>
              </w:rPr>
              <w:t>Description</w:t>
            </w:r>
          </w:p>
        </w:tc>
        <w:tc>
          <w:tcPr>
            <w:tcW w:w="2304" w:type="dxa"/>
          </w:tcPr>
          <w:p w14:paraId="29BBD5AA" w14:textId="77777777" w:rsidR="00444035" w:rsidRDefault="00F34309">
            <w:pPr>
              <w:pStyle w:val="Tabletext"/>
              <w:jc w:val="center"/>
              <w:rPr>
                <w:b/>
              </w:rPr>
            </w:pPr>
            <w:r>
              <w:rPr>
                <w:b/>
              </w:rPr>
              <w:t>Author</w:t>
            </w:r>
          </w:p>
        </w:tc>
      </w:tr>
      <w:tr w:rsidR="00444035" w14:paraId="452CEFC9" w14:textId="77777777" w:rsidTr="0096509B">
        <w:tc>
          <w:tcPr>
            <w:tcW w:w="2304" w:type="dxa"/>
          </w:tcPr>
          <w:p w14:paraId="0217BA89" w14:textId="4C42F705" w:rsidR="00444035" w:rsidRDefault="00A350AD">
            <w:pPr>
              <w:pStyle w:val="Tabletext"/>
            </w:pPr>
            <w:r>
              <w:t>15/05/2026</w:t>
            </w:r>
          </w:p>
        </w:tc>
        <w:tc>
          <w:tcPr>
            <w:tcW w:w="1152" w:type="dxa"/>
          </w:tcPr>
          <w:p w14:paraId="635BD9AE" w14:textId="77BA94DD" w:rsidR="00444035" w:rsidRDefault="00A350AD">
            <w:pPr>
              <w:pStyle w:val="Tabletext"/>
            </w:pPr>
            <w:r>
              <w:t>1.0</w:t>
            </w:r>
          </w:p>
        </w:tc>
        <w:tc>
          <w:tcPr>
            <w:tcW w:w="3744" w:type="dxa"/>
          </w:tcPr>
          <w:p w14:paraId="55BAE618" w14:textId="6D62772A" w:rsidR="00444035" w:rsidRDefault="00A350AD">
            <w:pPr>
              <w:pStyle w:val="Tabletext"/>
            </w:pPr>
            <w:r>
              <w:t>Mô tả kiến trúc sử dụng trong phần mềm BugScanner</w:t>
            </w:r>
          </w:p>
        </w:tc>
        <w:tc>
          <w:tcPr>
            <w:tcW w:w="2304" w:type="dxa"/>
          </w:tcPr>
          <w:p w14:paraId="7E19F730" w14:textId="222D6FF7" w:rsidR="00444035" w:rsidRDefault="00A350AD">
            <w:pPr>
              <w:pStyle w:val="Tabletext"/>
            </w:pPr>
            <w:r>
              <w:t>BugScanner Team</w:t>
            </w:r>
          </w:p>
        </w:tc>
      </w:tr>
      <w:tr w:rsidR="0096509B" w14:paraId="489B4A6C" w14:textId="77777777" w:rsidTr="0096509B">
        <w:tc>
          <w:tcPr>
            <w:tcW w:w="2304" w:type="dxa"/>
          </w:tcPr>
          <w:p w14:paraId="67F7DBE4" w14:textId="383EF6D5" w:rsidR="0096509B" w:rsidRDefault="0096509B" w:rsidP="0096509B">
            <w:pPr>
              <w:pStyle w:val="Tabletext"/>
            </w:pPr>
            <w:r>
              <w:t>16/05/2026</w:t>
            </w:r>
          </w:p>
        </w:tc>
        <w:tc>
          <w:tcPr>
            <w:tcW w:w="1152" w:type="dxa"/>
          </w:tcPr>
          <w:p w14:paraId="2ABBACEB" w14:textId="117C20C9" w:rsidR="0096509B" w:rsidRDefault="0096509B" w:rsidP="0096509B">
            <w:pPr>
              <w:pStyle w:val="Tabletext"/>
            </w:pPr>
            <w:r>
              <w:t>1.1</w:t>
            </w:r>
          </w:p>
        </w:tc>
        <w:tc>
          <w:tcPr>
            <w:tcW w:w="3744" w:type="dxa"/>
          </w:tcPr>
          <w:p w14:paraId="7CE58D35" w14:textId="767F5918" w:rsidR="0096509B" w:rsidRDefault="0096509B" w:rsidP="0096509B">
            <w:pPr>
              <w:pStyle w:val="Tabletext"/>
            </w:pPr>
            <w:r>
              <w:t>Mô tả kiến trúc sử dụng trong phần mềm BugScanner</w:t>
            </w:r>
          </w:p>
        </w:tc>
        <w:tc>
          <w:tcPr>
            <w:tcW w:w="2304" w:type="dxa"/>
          </w:tcPr>
          <w:p w14:paraId="0D67224B" w14:textId="3BD5DAD9" w:rsidR="0096509B" w:rsidRDefault="0096509B" w:rsidP="0096509B">
            <w:pPr>
              <w:pStyle w:val="Tabletext"/>
            </w:pPr>
            <w:r>
              <w:t>Võ Ngọc Hiếu</w:t>
            </w:r>
          </w:p>
        </w:tc>
      </w:tr>
      <w:tr w:rsidR="0096509B" w14:paraId="4124F2A6" w14:textId="77777777" w:rsidTr="0096509B">
        <w:tc>
          <w:tcPr>
            <w:tcW w:w="2304" w:type="dxa"/>
          </w:tcPr>
          <w:p w14:paraId="0882ED66" w14:textId="55500BB0" w:rsidR="0096509B" w:rsidRDefault="00C046B1" w:rsidP="0096509B">
            <w:pPr>
              <w:pStyle w:val="Tabletext"/>
            </w:pPr>
            <w:r>
              <w:t>0</w:t>
            </w:r>
            <w:r w:rsidR="00DE739A">
              <w:t>4</w:t>
            </w:r>
            <w:r>
              <w:t>/06/2026</w:t>
            </w:r>
          </w:p>
        </w:tc>
        <w:tc>
          <w:tcPr>
            <w:tcW w:w="1152" w:type="dxa"/>
          </w:tcPr>
          <w:p w14:paraId="21DA2591" w14:textId="50C93C21" w:rsidR="0096509B" w:rsidRDefault="00DE739A" w:rsidP="0096509B">
            <w:pPr>
              <w:pStyle w:val="Tabletext"/>
            </w:pPr>
            <w:r>
              <w:t>2.0</w:t>
            </w:r>
          </w:p>
        </w:tc>
        <w:tc>
          <w:tcPr>
            <w:tcW w:w="3744" w:type="dxa"/>
          </w:tcPr>
          <w:p w14:paraId="48DFF867" w14:textId="23C813BE" w:rsidR="0096509B" w:rsidRDefault="00C046B1" w:rsidP="0096509B">
            <w:pPr>
              <w:pStyle w:val="Tabletext"/>
            </w:pPr>
            <w:r w:rsidRPr="00C046B1">
              <w:t>Bổ sung Section 5 (Deployment) và Section 6 (Implementation View)</w:t>
            </w:r>
            <w:r w:rsidR="00452357">
              <w:t>; Cập nhật ML Model Design &amp; Analysis</w:t>
            </w:r>
          </w:p>
        </w:tc>
        <w:tc>
          <w:tcPr>
            <w:tcW w:w="2304" w:type="dxa"/>
          </w:tcPr>
          <w:p w14:paraId="53496142" w14:textId="7208C3AE" w:rsidR="0096509B" w:rsidRDefault="00452357" w:rsidP="0096509B">
            <w:pPr>
              <w:pStyle w:val="Tabletext"/>
            </w:pPr>
            <w:r>
              <w:t>BugScanner Team</w:t>
            </w:r>
          </w:p>
        </w:tc>
      </w:tr>
      <w:tr w:rsidR="0096509B" w14:paraId="0C4D27B2" w14:textId="77777777" w:rsidTr="0096509B">
        <w:tc>
          <w:tcPr>
            <w:tcW w:w="2304" w:type="dxa"/>
          </w:tcPr>
          <w:p w14:paraId="417DA3B2" w14:textId="77777777" w:rsidR="0096509B" w:rsidRDefault="0096509B" w:rsidP="0096509B">
            <w:pPr>
              <w:pStyle w:val="Tabletext"/>
            </w:pPr>
          </w:p>
        </w:tc>
        <w:tc>
          <w:tcPr>
            <w:tcW w:w="1152" w:type="dxa"/>
          </w:tcPr>
          <w:p w14:paraId="0BFDB1E5" w14:textId="77777777" w:rsidR="0096509B" w:rsidRDefault="0096509B" w:rsidP="0096509B">
            <w:pPr>
              <w:pStyle w:val="Tabletext"/>
            </w:pPr>
          </w:p>
        </w:tc>
        <w:tc>
          <w:tcPr>
            <w:tcW w:w="3744" w:type="dxa"/>
          </w:tcPr>
          <w:p w14:paraId="1E9E4395" w14:textId="77777777" w:rsidR="0096509B" w:rsidRDefault="0096509B" w:rsidP="0096509B">
            <w:pPr>
              <w:pStyle w:val="Tabletext"/>
            </w:pPr>
          </w:p>
        </w:tc>
        <w:tc>
          <w:tcPr>
            <w:tcW w:w="2304" w:type="dxa"/>
          </w:tcPr>
          <w:p w14:paraId="3893771B" w14:textId="77777777" w:rsidR="0096509B" w:rsidRDefault="0096509B" w:rsidP="0096509B">
            <w:pPr>
              <w:pStyle w:val="Tabletext"/>
            </w:pPr>
          </w:p>
        </w:tc>
      </w:tr>
    </w:tbl>
    <w:p w14:paraId="06F885D3" w14:textId="77777777" w:rsidR="00444035" w:rsidRDefault="00444035"/>
    <w:p w14:paraId="07329EF0" w14:textId="77777777" w:rsidR="00444035" w:rsidRDefault="00F34309">
      <w:pPr>
        <w:pStyle w:val="Title"/>
      </w:pPr>
      <w:r>
        <w:br w:type="page"/>
      </w:r>
      <w:r>
        <w:lastRenderedPageBreak/>
        <w:t>Table of Contents</w:t>
      </w:r>
    </w:p>
    <w:p w14:paraId="7C72409F" w14:textId="52BB583B" w:rsidR="000F7EA0" w:rsidRDefault="00F34309">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0F7EA0">
        <w:rPr>
          <w:noProof/>
        </w:rPr>
        <w:t>1.</w:t>
      </w:r>
      <w:r w:rsidR="000F7EA0">
        <w:rPr>
          <w:rFonts w:asciiTheme="minorHAnsi" w:eastAsiaTheme="minorEastAsia" w:hAnsiTheme="minorHAnsi" w:cstheme="minorBidi"/>
          <w:noProof/>
          <w:kern w:val="2"/>
          <w:sz w:val="24"/>
          <w:szCs w:val="24"/>
          <w14:ligatures w14:val="standardContextual"/>
        </w:rPr>
        <w:tab/>
      </w:r>
      <w:r w:rsidR="000F7EA0">
        <w:rPr>
          <w:noProof/>
        </w:rPr>
        <w:t>Introduction</w:t>
      </w:r>
      <w:r w:rsidR="000F7EA0">
        <w:rPr>
          <w:noProof/>
        </w:rPr>
        <w:tab/>
      </w:r>
      <w:r w:rsidR="000F7EA0">
        <w:rPr>
          <w:noProof/>
        </w:rPr>
        <w:fldChar w:fldCharType="begin"/>
      </w:r>
      <w:r w:rsidR="000F7EA0">
        <w:rPr>
          <w:noProof/>
        </w:rPr>
        <w:instrText xml:space="preserve"> PAGEREF _Toc231438921 \h </w:instrText>
      </w:r>
      <w:r w:rsidR="000F7EA0">
        <w:rPr>
          <w:noProof/>
        </w:rPr>
      </w:r>
      <w:r w:rsidR="000F7EA0">
        <w:rPr>
          <w:noProof/>
        </w:rPr>
        <w:fldChar w:fldCharType="separate"/>
      </w:r>
      <w:r w:rsidR="000F7EA0">
        <w:rPr>
          <w:noProof/>
        </w:rPr>
        <w:t>4</w:t>
      </w:r>
      <w:r w:rsidR="000F7EA0">
        <w:rPr>
          <w:noProof/>
        </w:rPr>
        <w:fldChar w:fldCharType="end"/>
      </w:r>
    </w:p>
    <w:p w14:paraId="46261517" w14:textId="19EC75F9" w:rsidR="000F7EA0" w:rsidRDefault="000F7EA0">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Architectural Goals and Constraints</w:t>
      </w:r>
      <w:r>
        <w:rPr>
          <w:noProof/>
        </w:rPr>
        <w:tab/>
      </w:r>
      <w:r>
        <w:rPr>
          <w:noProof/>
        </w:rPr>
        <w:fldChar w:fldCharType="begin"/>
      </w:r>
      <w:r>
        <w:rPr>
          <w:noProof/>
        </w:rPr>
        <w:instrText xml:space="preserve"> PAGEREF _Toc231438922 \h </w:instrText>
      </w:r>
      <w:r>
        <w:rPr>
          <w:noProof/>
        </w:rPr>
      </w:r>
      <w:r>
        <w:rPr>
          <w:noProof/>
        </w:rPr>
        <w:fldChar w:fldCharType="separate"/>
      </w:r>
      <w:r>
        <w:rPr>
          <w:noProof/>
        </w:rPr>
        <w:t>4</w:t>
      </w:r>
      <w:r>
        <w:rPr>
          <w:noProof/>
        </w:rPr>
        <w:fldChar w:fldCharType="end"/>
      </w:r>
    </w:p>
    <w:p w14:paraId="3E03DA9D" w14:textId="209D1916"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Architectural Goals</w:t>
      </w:r>
      <w:r>
        <w:rPr>
          <w:noProof/>
        </w:rPr>
        <w:tab/>
      </w:r>
      <w:r>
        <w:rPr>
          <w:noProof/>
        </w:rPr>
        <w:fldChar w:fldCharType="begin"/>
      </w:r>
      <w:r>
        <w:rPr>
          <w:noProof/>
        </w:rPr>
        <w:instrText xml:space="preserve"> PAGEREF _Toc231438923 \h </w:instrText>
      </w:r>
      <w:r>
        <w:rPr>
          <w:noProof/>
        </w:rPr>
      </w:r>
      <w:r>
        <w:rPr>
          <w:noProof/>
        </w:rPr>
        <w:fldChar w:fldCharType="separate"/>
      </w:r>
      <w:r>
        <w:rPr>
          <w:noProof/>
        </w:rPr>
        <w:t>5</w:t>
      </w:r>
      <w:r>
        <w:rPr>
          <w:noProof/>
        </w:rPr>
        <w:fldChar w:fldCharType="end"/>
      </w:r>
    </w:p>
    <w:p w14:paraId="34E688E9" w14:textId="0E5F4837"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Architectural Constraints</w:t>
      </w:r>
      <w:r>
        <w:rPr>
          <w:noProof/>
        </w:rPr>
        <w:tab/>
      </w:r>
      <w:r>
        <w:rPr>
          <w:noProof/>
        </w:rPr>
        <w:fldChar w:fldCharType="begin"/>
      </w:r>
      <w:r>
        <w:rPr>
          <w:noProof/>
        </w:rPr>
        <w:instrText xml:space="preserve"> PAGEREF _Toc231438924 \h </w:instrText>
      </w:r>
      <w:r>
        <w:rPr>
          <w:noProof/>
        </w:rPr>
      </w:r>
      <w:r>
        <w:rPr>
          <w:noProof/>
        </w:rPr>
        <w:fldChar w:fldCharType="separate"/>
      </w:r>
      <w:r>
        <w:rPr>
          <w:noProof/>
        </w:rPr>
        <w:t>5</w:t>
      </w:r>
      <w:r>
        <w:rPr>
          <w:noProof/>
        </w:rPr>
        <w:fldChar w:fldCharType="end"/>
      </w:r>
    </w:p>
    <w:p w14:paraId="0B1F1E40" w14:textId="69295023" w:rsidR="000F7EA0" w:rsidRDefault="000F7EA0">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Use-Case Model</w:t>
      </w:r>
      <w:r>
        <w:rPr>
          <w:noProof/>
        </w:rPr>
        <w:tab/>
      </w:r>
      <w:r>
        <w:rPr>
          <w:noProof/>
        </w:rPr>
        <w:fldChar w:fldCharType="begin"/>
      </w:r>
      <w:r>
        <w:rPr>
          <w:noProof/>
        </w:rPr>
        <w:instrText xml:space="preserve"> PAGEREF _Toc231438925 \h </w:instrText>
      </w:r>
      <w:r>
        <w:rPr>
          <w:noProof/>
        </w:rPr>
      </w:r>
      <w:r>
        <w:rPr>
          <w:noProof/>
        </w:rPr>
        <w:fldChar w:fldCharType="separate"/>
      </w:r>
      <w:r>
        <w:rPr>
          <w:noProof/>
        </w:rPr>
        <w:t>6</w:t>
      </w:r>
      <w:r>
        <w:rPr>
          <w:noProof/>
        </w:rPr>
        <w:fldChar w:fldCharType="end"/>
      </w:r>
    </w:p>
    <w:p w14:paraId="43D83B4A" w14:textId="62FB134A" w:rsidR="000F7EA0" w:rsidRDefault="000F7EA0">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Logical View</w:t>
      </w:r>
      <w:r>
        <w:rPr>
          <w:noProof/>
        </w:rPr>
        <w:tab/>
      </w:r>
      <w:r>
        <w:rPr>
          <w:noProof/>
        </w:rPr>
        <w:fldChar w:fldCharType="begin"/>
      </w:r>
      <w:r>
        <w:rPr>
          <w:noProof/>
        </w:rPr>
        <w:instrText xml:space="preserve"> PAGEREF _Toc231438926 \h </w:instrText>
      </w:r>
      <w:r>
        <w:rPr>
          <w:noProof/>
        </w:rPr>
      </w:r>
      <w:r>
        <w:rPr>
          <w:noProof/>
        </w:rPr>
        <w:fldChar w:fldCharType="separate"/>
      </w:r>
      <w:r>
        <w:rPr>
          <w:noProof/>
        </w:rPr>
        <w:t>7</w:t>
      </w:r>
      <w:r>
        <w:rPr>
          <w:noProof/>
        </w:rPr>
        <w:fldChar w:fldCharType="end"/>
      </w:r>
    </w:p>
    <w:p w14:paraId="59676F02" w14:textId="43E28C04"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Mobile App</w:t>
      </w:r>
      <w:r>
        <w:rPr>
          <w:noProof/>
        </w:rPr>
        <w:tab/>
      </w:r>
      <w:r>
        <w:rPr>
          <w:noProof/>
        </w:rPr>
        <w:fldChar w:fldCharType="begin"/>
      </w:r>
      <w:r>
        <w:rPr>
          <w:noProof/>
        </w:rPr>
        <w:instrText xml:space="preserve"> PAGEREF _Toc231438927 \h </w:instrText>
      </w:r>
      <w:r>
        <w:rPr>
          <w:noProof/>
        </w:rPr>
      </w:r>
      <w:r>
        <w:rPr>
          <w:noProof/>
        </w:rPr>
        <w:fldChar w:fldCharType="separate"/>
      </w:r>
      <w:r>
        <w:rPr>
          <w:noProof/>
        </w:rPr>
        <w:t>8</w:t>
      </w:r>
      <w:r>
        <w:rPr>
          <w:noProof/>
        </w:rPr>
        <w:fldChar w:fldCharType="end"/>
      </w:r>
    </w:p>
    <w:p w14:paraId="701A737E" w14:textId="6D6EA2C4"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sidRPr="006B6BE0">
        <w:rPr>
          <w:bCs/>
          <w:noProof/>
        </w:rPr>
        <w:t>Kiến trúc Serverless &amp; Client-Heavy</w:t>
      </w:r>
      <w:r>
        <w:rPr>
          <w:noProof/>
        </w:rPr>
        <w:tab/>
      </w:r>
      <w:r>
        <w:rPr>
          <w:noProof/>
        </w:rPr>
        <w:fldChar w:fldCharType="begin"/>
      </w:r>
      <w:r>
        <w:rPr>
          <w:noProof/>
        </w:rPr>
        <w:instrText xml:space="preserve"> PAGEREF _Toc231438928 \h </w:instrText>
      </w:r>
      <w:r>
        <w:rPr>
          <w:noProof/>
        </w:rPr>
      </w:r>
      <w:r>
        <w:rPr>
          <w:noProof/>
        </w:rPr>
        <w:fldChar w:fldCharType="separate"/>
      </w:r>
      <w:r>
        <w:rPr>
          <w:noProof/>
        </w:rPr>
        <w:t>8</w:t>
      </w:r>
      <w:r>
        <w:rPr>
          <w:noProof/>
        </w:rPr>
        <w:fldChar w:fldCharType="end"/>
      </w:r>
    </w:p>
    <w:p w14:paraId="41CDABD3" w14:textId="36E4CCA3"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Mô hình YOLO (On-device Inference)</w:t>
      </w:r>
      <w:r>
        <w:rPr>
          <w:noProof/>
        </w:rPr>
        <w:tab/>
      </w:r>
      <w:r>
        <w:rPr>
          <w:noProof/>
        </w:rPr>
        <w:fldChar w:fldCharType="begin"/>
      </w:r>
      <w:r>
        <w:rPr>
          <w:noProof/>
        </w:rPr>
        <w:instrText xml:space="preserve"> PAGEREF _Toc231438929 \h </w:instrText>
      </w:r>
      <w:r>
        <w:rPr>
          <w:noProof/>
        </w:rPr>
      </w:r>
      <w:r>
        <w:rPr>
          <w:noProof/>
        </w:rPr>
        <w:fldChar w:fldCharType="separate"/>
      </w:r>
      <w:r>
        <w:rPr>
          <w:noProof/>
        </w:rPr>
        <w:t>9</w:t>
      </w:r>
      <w:r>
        <w:rPr>
          <w:noProof/>
        </w:rPr>
        <w:fldChar w:fldCharType="end"/>
      </w:r>
    </w:p>
    <w:p w14:paraId="0A458BA8" w14:textId="39247918"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Chatbot Agent</w:t>
      </w:r>
      <w:r>
        <w:rPr>
          <w:noProof/>
        </w:rPr>
        <w:tab/>
      </w:r>
      <w:r>
        <w:rPr>
          <w:noProof/>
        </w:rPr>
        <w:fldChar w:fldCharType="begin"/>
      </w:r>
      <w:r>
        <w:rPr>
          <w:noProof/>
        </w:rPr>
        <w:instrText xml:space="preserve"> PAGEREF _Toc231438930 \h </w:instrText>
      </w:r>
      <w:r>
        <w:rPr>
          <w:noProof/>
        </w:rPr>
      </w:r>
      <w:r>
        <w:rPr>
          <w:noProof/>
        </w:rPr>
        <w:fldChar w:fldCharType="separate"/>
      </w:r>
      <w:r>
        <w:rPr>
          <w:noProof/>
        </w:rPr>
        <w:t>9</w:t>
      </w:r>
      <w:r>
        <w:rPr>
          <w:noProof/>
        </w:rPr>
        <w:fldChar w:fldCharType="end"/>
      </w:r>
    </w:p>
    <w:p w14:paraId="290B62E1" w14:textId="71CC2F76"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sidRPr="006B6BE0">
        <w:rPr>
          <w:bCs/>
          <w:noProof/>
        </w:rPr>
        <w:t>4.5</w:t>
      </w:r>
      <w:r>
        <w:rPr>
          <w:rFonts w:asciiTheme="minorHAnsi" w:eastAsiaTheme="minorEastAsia" w:hAnsiTheme="minorHAnsi" w:cstheme="minorBidi"/>
          <w:noProof/>
          <w:kern w:val="2"/>
          <w:sz w:val="24"/>
          <w:szCs w:val="24"/>
          <w14:ligatures w14:val="standardContextual"/>
        </w:rPr>
        <w:tab/>
      </w:r>
      <w:r>
        <w:rPr>
          <w:noProof/>
        </w:rPr>
        <w:t>Database (Firebase Cloud Firestore &amp; Storage)</w:t>
      </w:r>
      <w:r>
        <w:rPr>
          <w:noProof/>
        </w:rPr>
        <w:tab/>
      </w:r>
      <w:r>
        <w:rPr>
          <w:noProof/>
        </w:rPr>
        <w:fldChar w:fldCharType="begin"/>
      </w:r>
      <w:r>
        <w:rPr>
          <w:noProof/>
        </w:rPr>
        <w:instrText xml:space="preserve"> PAGEREF _Toc231438931 \h </w:instrText>
      </w:r>
      <w:r>
        <w:rPr>
          <w:noProof/>
        </w:rPr>
      </w:r>
      <w:r>
        <w:rPr>
          <w:noProof/>
        </w:rPr>
        <w:fldChar w:fldCharType="separate"/>
      </w:r>
      <w:r>
        <w:rPr>
          <w:noProof/>
        </w:rPr>
        <w:t>9</w:t>
      </w:r>
      <w:r>
        <w:rPr>
          <w:noProof/>
        </w:rPr>
        <w:fldChar w:fldCharType="end"/>
      </w:r>
    </w:p>
    <w:p w14:paraId="34DD2A14" w14:textId="27DD7035"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4.6</w:t>
      </w:r>
      <w:r>
        <w:rPr>
          <w:rFonts w:asciiTheme="minorHAnsi" w:eastAsiaTheme="minorEastAsia" w:hAnsiTheme="minorHAnsi" w:cstheme="minorBidi"/>
          <w:noProof/>
          <w:kern w:val="2"/>
          <w:sz w:val="24"/>
          <w:szCs w:val="24"/>
          <w14:ligatures w14:val="standardContextual"/>
        </w:rPr>
        <w:tab/>
      </w:r>
      <w:r w:rsidRPr="006B6BE0">
        <w:rPr>
          <w:bCs/>
          <w:noProof/>
        </w:rPr>
        <w:t>LLM &amp; Inference API (Groq / Gemini)</w:t>
      </w:r>
      <w:r>
        <w:rPr>
          <w:noProof/>
        </w:rPr>
        <w:t>.</w:t>
      </w:r>
      <w:r>
        <w:rPr>
          <w:noProof/>
        </w:rPr>
        <w:tab/>
      </w:r>
      <w:r>
        <w:rPr>
          <w:noProof/>
        </w:rPr>
        <w:fldChar w:fldCharType="begin"/>
      </w:r>
      <w:r>
        <w:rPr>
          <w:noProof/>
        </w:rPr>
        <w:instrText xml:space="preserve"> PAGEREF _Toc231438932 \h </w:instrText>
      </w:r>
      <w:r>
        <w:rPr>
          <w:noProof/>
        </w:rPr>
      </w:r>
      <w:r>
        <w:rPr>
          <w:noProof/>
        </w:rPr>
        <w:fldChar w:fldCharType="separate"/>
      </w:r>
      <w:r>
        <w:rPr>
          <w:noProof/>
        </w:rPr>
        <w:t>10</w:t>
      </w:r>
      <w:r>
        <w:rPr>
          <w:noProof/>
        </w:rPr>
        <w:fldChar w:fldCharType="end"/>
      </w:r>
    </w:p>
    <w:p w14:paraId="23A42107" w14:textId="5E339193"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4.7</w:t>
      </w:r>
      <w:r>
        <w:rPr>
          <w:rFonts w:asciiTheme="minorHAnsi" w:eastAsiaTheme="minorEastAsia" w:hAnsiTheme="minorHAnsi" w:cstheme="minorBidi"/>
          <w:noProof/>
          <w:kern w:val="2"/>
          <w:sz w:val="24"/>
          <w:szCs w:val="24"/>
          <w14:ligatures w14:val="standardContextual"/>
        </w:rPr>
        <w:tab/>
      </w:r>
      <w:r>
        <w:rPr>
          <w:noProof/>
        </w:rPr>
        <w:t>Mạng xã hội API (Facebook / Zalo)</w:t>
      </w:r>
      <w:r>
        <w:rPr>
          <w:noProof/>
        </w:rPr>
        <w:tab/>
      </w:r>
      <w:r>
        <w:rPr>
          <w:noProof/>
        </w:rPr>
        <w:fldChar w:fldCharType="begin"/>
      </w:r>
      <w:r>
        <w:rPr>
          <w:noProof/>
        </w:rPr>
        <w:instrText xml:space="preserve"> PAGEREF _Toc231438933 \h </w:instrText>
      </w:r>
      <w:r>
        <w:rPr>
          <w:noProof/>
        </w:rPr>
      </w:r>
      <w:r>
        <w:rPr>
          <w:noProof/>
        </w:rPr>
        <w:fldChar w:fldCharType="separate"/>
      </w:r>
      <w:r>
        <w:rPr>
          <w:noProof/>
        </w:rPr>
        <w:t>11</w:t>
      </w:r>
      <w:r>
        <w:rPr>
          <w:noProof/>
        </w:rPr>
        <w:fldChar w:fldCharType="end"/>
      </w:r>
    </w:p>
    <w:p w14:paraId="6A93C243" w14:textId="5C24AD05"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4.8</w:t>
      </w:r>
      <w:r>
        <w:rPr>
          <w:rFonts w:asciiTheme="minorHAnsi" w:eastAsiaTheme="minorEastAsia" w:hAnsiTheme="minorHAnsi" w:cstheme="minorBidi"/>
          <w:noProof/>
          <w:kern w:val="2"/>
          <w:sz w:val="24"/>
          <w:szCs w:val="24"/>
          <w14:ligatures w14:val="standardContextual"/>
        </w:rPr>
        <w:tab/>
      </w:r>
      <w:r>
        <w:rPr>
          <w:noProof/>
        </w:rPr>
        <w:t>Cách các component kết nối</w:t>
      </w:r>
      <w:r>
        <w:rPr>
          <w:noProof/>
        </w:rPr>
        <w:tab/>
      </w:r>
      <w:r>
        <w:rPr>
          <w:noProof/>
        </w:rPr>
        <w:fldChar w:fldCharType="begin"/>
      </w:r>
      <w:r>
        <w:rPr>
          <w:noProof/>
        </w:rPr>
        <w:instrText xml:space="preserve"> PAGEREF _Toc231438934 \h </w:instrText>
      </w:r>
      <w:r>
        <w:rPr>
          <w:noProof/>
        </w:rPr>
      </w:r>
      <w:r>
        <w:rPr>
          <w:noProof/>
        </w:rPr>
        <w:fldChar w:fldCharType="separate"/>
      </w:r>
      <w:r>
        <w:rPr>
          <w:noProof/>
        </w:rPr>
        <w:t>11</w:t>
      </w:r>
      <w:r>
        <w:rPr>
          <w:noProof/>
        </w:rPr>
        <w:fldChar w:fldCharType="end"/>
      </w:r>
    </w:p>
    <w:p w14:paraId="41907170" w14:textId="7750BAA9"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4.9</w:t>
      </w:r>
      <w:r>
        <w:rPr>
          <w:rFonts w:asciiTheme="minorHAnsi" w:eastAsiaTheme="minorEastAsia" w:hAnsiTheme="minorHAnsi" w:cstheme="minorBidi"/>
          <w:noProof/>
          <w:kern w:val="2"/>
          <w:sz w:val="24"/>
          <w:szCs w:val="24"/>
          <w14:ligatures w14:val="standardContextual"/>
        </w:rPr>
        <w:tab/>
      </w:r>
      <w:r>
        <w:rPr>
          <w:noProof/>
        </w:rPr>
        <w:t>ML Model Design and Analysis</w:t>
      </w:r>
      <w:r>
        <w:rPr>
          <w:noProof/>
        </w:rPr>
        <w:tab/>
      </w:r>
      <w:r>
        <w:rPr>
          <w:noProof/>
        </w:rPr>
        <w:fldChar w:fldCharType="begin"/>
      </w:r>
      <w:r>
        <w:rPr>
          <w:noProof/>
        </w:rPr>
        <w:instrText xml:space="preserve"> PAGEREF _Toc231438935 \h </w:instrText>
      </w:r>
      <w:r>
        <w:rPr>
          <w:noProof/>
        </w:rPr>
      </w:r>
      <w:r>
        <w:rPr>
          <w:noProof/>
        </w:rPr>
        <w:fldChar w:fldCharType="separate"/>
      </w:r>
      <w:r>
        <w:rPr>
          <w:noProof/>
        </w:rPr>
        <w:t>11</w:t>
      </w:r>
      <w:r>
        <w:rPr>
          <w:noProof/>
        </w:rPr>
        <w:fldChar w:fldCharType="end"/>
      </w:r>
    </w:p>
    <w:p w14:paraId="5D5C9B25" w14:textId="34A04124" w:rsidR="000F7EA0" w:rsidRDefault="000F7EA0">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Deployment</w:t>
      </w:r>
      <w:r>
        <w:rPr>
          <w:noProof/>
        </w:rPr>
        <w:tab/>
      </w:r>
      <w:r>
        <w:rPr>
          <w:noProof/>
        </w:rPr>
        <w:fldChar w:fldCharType="begin"/>
      </w:r>
      <w:r>
        <w:rPr>
          <w:noProof/>
        </w:rPr>
        <w:instrText xml:space="preserve"> PAGEREF _Toc231438936 \h </w:instrText>
      </w:r>
      <w:r>
        <w:rPr>
          <w:noProof/>
        </w:rPr>
      </w:r>
      <w:r>
        <w:rPr>
          <w:noProof/>
        </w:rPr>
        <w:fldChar w:fldCharType="separate"/>
      </w:r>
      <w:r>
        <w:rPr>
          <w:noProof/>
        </w:rPr>
        <w:t>13</w:t>
      </w:r>
      <w:r>
        <w:rPr>
          <w:noProof/>
        </w:rPr>
        <w:fldChar w:fldCharType="end"/>
      </w:r>
    </w:p>
    <w:p w14:paraId="44B8C2E4" w14:textId="479DCEFD"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Sơ đồ triển khai</w:t>
      </w:r>
      <w:r>
        <w:rPr>
          <w:noProof/>
        </w:rPr>
        <w:tab/>
      </w:r>
      <w:r>
        <w:rPr>
          <w:noProof/>
        </w:rPr>
        <w:fldChar w:fldCharType="begin"/>
      </w:r>
      <w:r>
        <w:rPr>
          <w:noProof/>
        </w:rPr>
        <w:instrText xml:space="preserve"> PAGEREF _Toc231438937 \h </w:instrText>
      </w:r>
      <w:r>
        <w:rPr>
          <w:noProof/>
        </w:rPr>
      </w:r>
      <w:r>
        <w:rPr>
          <w:noProof/>
        </w:rPr>
        <w:fldChar w:fldCharType="separate"/>
      </w:r>
      <w:r>
        <w:rPr>
          <w:noProof/>
        </w:rPr>
        <w:t>13</w:t>
      </w:r>
      <w:r>
        <w:rPr>
          <w:noProof/>
        </w:rPr>
        <w:fldChar w:fldCharType="end"/>
      </w:r>
    </w:p>
    <w:p w14:paraId="7F19869B" w14:textId="763B2462"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Mô tả các node</w:t>
      </w:r>
      <w:r>
        <w:rPr>
          <w:noProof/>
        </w:rPr>
        <w:tab/>
      </w:r>
      <w:r>
        <w:rPr>
          <w:noProof/>
        </w:rPr>
        <w:fldChar w:fldCharType="begin"/>
      </w:r>
      <w:r>
        <w:rPr>
          <w:noProof/>
        </w:rPr>
        <w:instrText xml:space="preserve"> PAGEREF _Toc231438938 \h </w:instrText>
      </w:r>
      <w:r>
        <w:rPr>
          <w:noProof/>
        </w:rPr>
      </w:r>
      <w:r>
        <w:rPr>
          <w:noProof/>
        </w:rPr>
        <w:fldChar w:fldCharType="separate"/>
      </w:r>
      <w:r>
        <w:rPr>
          <w:noProof/>
        </w:rPr>
        <w:t>13</w:t>
      </w:r>
      <w:r>
        <w:rPr>
          <w:noProof/>
        </w:rPr>
        <w:fldChar w:fldCharType="end"/>
      </w:r>
    </w:p>
    <w:p w14:paraId="114DEA16" w14:textId="6A0C6972" w:rsidR="000F7EA0" w:rsidRDefault="000F7EA0">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Implementation View</w:t>
      </w:r>
      <w:r>
        <w:rPr>
          <w:noProof/>
        </w:rPr>
        <w:tab/>
      </w:r>
      <w:r>
        <w:rPr>
          <w:noProof/>
        </w:rPr>
        <w:fldChar w:fldCharType="begin"/>
      </w:r>
      <w:r>
        <w:rPr>
          <w:noProof/>
        </w:rPr>
        <w:instrText xml:space="preserve"> PAGEREF _Toc231438939 \h </w:instrText>
      </w:r>
      <w:r>
        <w:rPr>
          <w:noProof/>
        </w:rPr>
      </w:r>
      <w:r>
        <w:rPr>
          <w:noProof/>
        </w:rPr>
        <w:fldChar w:fldCharType="separate"/>
      </w:r>
      <w:r>
        <w:rPr>
          <w:noProof/>
        </w:rPr>
        <w:t>14</w:t>
      </w:r>
      <w:r>
        <w:rPr>
          <w:noProof/>
        </w:rPr>
        <w:fldChar w:fldCharType="end"/>
      </w:r>
    </w:p>
    <w:p w14:paraId="751A188B" w14:textId="2E264B95"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Cấu trúc tổng thể của Repository</w:t>
      </w:r>
      <w:r>
        <w:rPr>
          <w:noProof/>
        </w:rPr>
        <w:tab/>
      </w:r>
      <w:r>
        <w:rPr>
          <w:noProof/>
        </w:rPr>
        <w:fldChar w:fldCharType="begin"/>
      </w:r>
      <w:r>
        <w:rPr>
          <w:noProof/>
        </w:rPr>
        <w:instrText xml:space="preserve"> PAGEREF _Toc231438940 \h </w:instrText>
      </w:r>
      <w:r>
        <w:rPr>
          <w:noProof/>
        </w:rPr>
      </w:r>
      <w:r>
        <w:rPr>
          <w:noProof/>
        </w:rPr>
        <w:fldChar w:fldCharType="separate"/>
      </w:r>
      <w:r>
        <w:rPr>
          <w:noProof/>
        </w:rPr>
        <w:t>14</w:t>
      </w:r>
      <w:r>
        <w:rPr>
          <w:noProof/>
        </w:rPr>
        <w:fldChar w:fldCharType="end"/>
      </w:r>
    </w:p>
    <w:p w14:paraId="052C8270" w14:textId="262876FE" w:rsidR="000F7EA0" w:rsidRDefault="000F7EA0">
      <w:pPr>
        <w:pStyle w:val="TOC2"/>
        <w:tabs>
          <w:tab w:val="left" w:pos="1000"/>
        </w:tabs>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Cấu trúc mã nguồn chi tiết</w:t>
      </w:r>
      <w:r>
        <w:rPr>
          <w:noProof/>
        </w:rPr>
        <w:tab/>
      </w:r>
      <w:r>
        <w:rPr>
          <w:noProof/>
        </w:rPr>
        <w:fldChar w:fldCharType="begin"/>
      </w:r>
      <w:r>
        <w:rPr>
          <w:noProof/>
        </w:rPr>
        <w:instrText xml:space="preserve"> PAGEREF _Toc231438941 \h </w:instrText>
      </w:r>
      <w:r>
        <w:rPr>
          <w:noProof/>
        </w:rPr>
      </w:r>
      <w:r>
        <w:rPr>
          <w:noProof/>
        </w:rPr>
        <w:fldChar w:fldCharType="separate"/>
      </w:r>
      <w:r>
        <w:rPr>
          <w:noProof/>
        </w:rPr>
        <w:t>15</w:t>
      </w:r>
      <w:r>
        <w:rPr>
          <w:noProof/>
        </w:rPr>
        <w:fldChar w:fldCharType="end"/>
      </w:r>
    </w:p>
    <w:p w14:paraId="1794B292" w14:textId="6668FDA9" w:rsidR="000F7EA0" w:rsidRDefault="000F7EA0">
      <w:pPr>
        <w:pStyle w:val="TOC1"/>
        <w:tabs>
          <w:tab w:val="left" w:pos="432"/>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sidRPr="006B6BE0">
        <w:rPr>
          <w:bCs/>
          <w:noProof/>
        </w:rPr>
        <w:t>Hướng phát triển tương lai (Future Enhancements)</w:t>
      </w:r>
      <w:r>
        <w:rPr>
          <w:noProof/>
        </w:rPr>
        <w:tab/>
      </w:r>
      <w:r>
        <w:rPr>
          <w:noProof/>
        </w:rPr>
        <w:fldChar w:fldCharType="begin"/>
      </w:r>
      <w:r>
        <w:rPr>
          <w:noProof/>
        </w:rPr>
        <w:instrText xml:space="preserve"> PAGEREF _Toc231438942 \h </w:instrText>
      </w:r>
      <w:r>
        <w:rPr>
          <w:noProof/>
        </w:rPr>
      </w:r>
      <w:r>
        <w:rPr>
          <w:noProof/>
        </w:rPr>
        <w:fldChar w:fldCharType="separate"/>
      </w:r>
      <w:r>
        <w:rPr>
          <w:noProof/>
        </w:rPr>
        <w:t>15</w:t>
      </w:r>
      <w:r>
        <w:rPr>
          <w:noProof/>
        </w:rPr>
        <w:fldChar w:fldCharType="end"/>
      </w:r>
    </w:p>
    <w:p w14:paraId="3E934123" w14:textId="515847C7" w:rsidR="000F7EA0" w:rsidRDefault="000F7EA0">
      <w:pPr>
        <w:pStyle w:val="TOC1"/>
        <w:rPr>
          <w:rFonts w:asciiTheme="minorHAnsi" w:eastAsiaTheme="minorEastAsia" w:hAnsiTheme="minorHAnsi" w:cstheme="minorBidi"/>
          <w:noProof/>
          <w:kern w:val="2"/>
          <w:sz w:val="24"/>
          <w:szCs w:val="24"/>
          <w14:ligatures w14:val="standardContextual"/>
        </w:rPr>
      </w:pPr>
      <w:r w:rsidRPr="006B6BE0">
        <w:rPr>
          <w:noProof/>
        </w:rPr>
        <w:t>Tích hợp Kiến trúc RAG (Retrieval-Augmented Generation) với Vector Database: Mặc dù hiện tại Chatbot đã xử lý tốt ngữ cảnh nhờ dữ liệu từ Firestore, nhưng để mở rộng thành một trợ lý nông nghiệp chuyên sâu, hệ thống dự kiến sẽ tích hợp Qdrant Cloud.</w:t>
      </w:r>
      <w:r>
        <w:rPr>
          <w:noProof/>
        </w:rPr>
        <w:tab/>
      </w:r>
      <w:r>
        <w:rPr>
          <w:noProof/>
        </w:rPr>
        <w:fldChar w:fldCharType="begin"/>
      </w:r>
      <w:r>
        <w:rPr>
          <w:noProof/>
        </w:rPr>
        <w:instrText xml:space="preserve"> PAGEREF _Toc231438943 \h </w:instrText>
      </w:r>
      <w:r>
        <w:rPr>
          <w:noProof/>
        </w:rPr>
      </w:r>
      <w:r>
        <w:rPr>
          <w:noProof/>
        </w:rPr>
        <w:fldChar w:fldCharType="separate"/>
      </w:r>
      <w:r>
        <w:rPr>
          <w:noProof/>
        </w:rPr>
        <w:t>15</w:t>
      </w:r>
      <w:r>
        <w:rPr>
          <w:noProof/>
        </w:rPr>
        <w:fldChar w:fldCharType="end"/>
      </w:r>
    </w:p>
    <w:p w14:paraId="522E4293" w14:textId="3236BB1A" w:rsidR="00444035" w:rsidRDefault="00F34309">
      <w:pPr>
        <w:pStyle w:val="Title"/>
      </w:pPr>
      <w:r>
        <w:fldChar w:fldCharType="end"/>
      </w:r>
      <w:r>
        <w:br w:type="page"/>
      </w:r>
      <w:fldSimple w:instr=" TITLE  \* MERGEFORMAT ">
        <w:r w:rsidR="004455A2">
          <w:t>Software Architecture Document</w:t>
        </w:r>
      </w:fldSimple>
      <w:r>
        <w:t xml:space="preserve"> </w:t>
      </w:r>
    </w:p>
    <w:p w14:paraId="53BCED4C" w14:textId="77777777" w:rsidR="00444035" w:rsidRDefault="00F34309">
      <w:pPr>
        <w:pStyle w:val="Heading1"/>
      </w:pPr>
      <w:bookmarkStart w:id="0" w:name="_Toc456598586"/>
      <w:bookmarkStart w:id="1" w:name="_Toc231438921"/>
      <w:r>
        <w:t>Introduction</w:t>
      </w:r>
      <w:bookmarkEnd w:id="0"/>
      <w:bookmarkEnd w:id="1"/>
    </w:p>
    <w:p w14:paraId="03836E11" w14:textId="587196BD" w:rsidR="00A350AD" w:rsidRPr="00A350AD" w:rsidRDefault="00A350AD" w:rsidP="00A350AD">
      <w:pPr>
        <w:pStyle w:val="BodyText"/>
      </w:pPr>
      <w:r w:rsidRPr="00A350AD">
        <w:t>Tài liệu Thiết kế kiến trúc phần mềm này cung cấp một cái nhìn tổng thể về kiến trúc của dự án BugScanner. Nội dung tài liệu tập trung vào việc mô tả các kiến trúc phần mềm khác nhau để truyền tải các quyết định quan trọng về cấu trúc và việc vận hành của hệ thống.</w:t>
      </w:r>
    </w:p>
    <w:p w14:paraId="642230A1" w14:textId="77777777" w:rsidR="00A350AD" w:rsidRPr="00A350AD" w:rsidRDefault="00A350AD" w:rsidP="00A350AD">
      <w:pPr>
        <w:pStyle w:val="BodyText"/>
      </w:pPr>
      <w:r w:rsidRPr="00A350AD">
        <w:rPr>
          <w:b/>
          <w:bCs/>
        </w:rPr>
        <w:t>Mục đích</w:t>
      </w:r>
      <w:r w:rsidRPr="00A350AD">
        <w:t>: Tài liệu này định hướng cho nhóm về cách thức hệ thống được tổ chức, các thành phần chính và sự tương tác giữa các thành phần này để đạt được mục tiêu nhận diện côn trùng và đưa ra thông tin về chúng.</w:t>
      </w:r>
    </w:p>
    <w:p w14:paraId="0EB08202" w14:textId="77777777" w:rsidR="00A350AD" w:rsidRDefault="00A350AD" w:rsidP="00A350AD">
      <w:pPr>
        <w:pStyle w:val="BodyText"/>
      </w:pPr>
      <w:r w:rsidRPr="00A350AD">
        <w:rPr>
          <w:b/>
          <w:bCs/>
        </w:rPr>
        <w:t>Phạm vi</w:t>
      </w:r>
      <w:r w:rsidRPr="00A350AD">
        <w:t>: Kiến trúc này bao quát toàn bộ ứng dụng di động (ưu tiên Android), mô hình xử lý thị giác máy tính (YOLO), chatbot tư vấn (LLM) và cơ sở dữ liệu bách khoa toàn thư về côn trùng.</w:t>
      </w:r>
    </w:p>
    <w:p w14:paraId="7F8E945E" w14:textId="1C3FE0B2" w:rsidR="00A350AD" w:rsidRDefault="00A350AD" w:rsidP="00A350AD">
      <w:pPr>
        <w:pStyle w:val="BodyText"/>
        <w:rPr>
          <w:b/>
          <w:bCs/>
        </w:rPr>
      </w:pPr>
      <w:r>
        <w:rPr>
          <w:b/>
          <w:bCs/>
        </w:rPr>
        <w:t>Các định nghĩa, từ viết tắt, từ rút gọn</w:t>
      </w:r>
      <w:r w:rsidRPr="00A350AD">
        <w:rPr>
          <w:b/>
          <w:bCs/>
        </w:rPr>
        <w:t>:</w:t>
      </w:r>
    </w:p>
    <w:tbl>
      <w:tblPr>
        <w:tblStyle w:val="TableGrid"/>
        <w:tblW w:w="8673" w:type="dxa"/>
        <w:tblInd w:w="704" w:type="dxa"/>
        <w:tblLook w:val="04A0" w:firstRow="1" w:lastRow="0" w:firstColumn="1" w:lastColumn="0" w:noHBand="0" w:noVBand="1"/>
      </w:tblPr>
      <w:tblGrid>
        <w:gridCol w:w="1559"/>
        <w:gridCol w:w="7114"/>
      </w:tblGrid>
      <w:tr w:rsidR="00A350AD" w:rsidRPr="00A350AD" w14:paraId="025A5760" w14:textId="77777777" w:rsidTr="00AC372D">
        <w:trPr>
          <w:trHeight w:val="460"/>
        </w:trPr>
        <w:tc>
          <w:tcPr>
            <w:tcW w:w="1559" w:type="dxa"/>
            <w:hideMark/>
          </w:tcPr>
          <w:p w14:paraId="1ACF4EDA" w14:textId="77777777" w:rsidR="00A350AD" w:rsidRPr="00A350AD" w:rsidRDefault="00A350AD" w:rsidP="00A350AD">
            <w:pPr>
              <w:widowControl/>
              <w:spacing w:line="240" w:lineRule="auto"/>
              <w:ind w:left="140" w:right="140"/>
            </w:pPr>
            <w:r w:rsidRPr="00A350AD">
              <w:rPr>
                <w:b/>
                <w:bCs/>
                <w:color w:val="1F1F1F"/>
              </w:rPr>
              <w:t>Thuật ngữ</w:t>
            </w:r>
          </w:p>
        </w:tc>
        <w:tc>
          <w:tcPr>
            <w:tcW w:w="7114" w:type="dxa"/>
            <w:hideMark/>
          </w:tcPr>
          <w:p w14:paraId="1E10B772" w14:textId="77777777" w:rsidR="00A350AD" w:rsidRPr="00A350AD" w:rsidRDefault="00A350AD" w:rsidP="00A350AD">
            <w:pPr>
              <w:widowControl/>
              <w:spacing w:line="240" w:lineRule="auto"/>
              <w:ind w:left="140" w:right="140"/>
            </w:pPr>
            <w:r w:rsidRPr="00A350AD">
              <w:rPr>
                <w:b/>
                <w:bCs/>
                <w:color w:val="1F1F1F"/>
              </w:rPr>
              <w:t>Định nghĩa / Tên đầy đủ</w:t>
            </w:r>
          </w:p>
        </w:tc>
      </w:tr>
      <w:tr w:rsidR="00A350AD" w:rsidRPr="00A350AD" w14:paraId="65683AC6" w14:textId="77777777" w:rsidTr="00AC372D">
        <w:trPr>
          <w:trHeight w:val="460"/>
        </w:trPr>
        <w:tc>
          <w:tcPr>
            <w:tcW w:w="1559" w:type="dxa"/>
            <w:hideMark/>
          </w:tcPr>
          <w:p w14:paraId="5ED6B1E0" w14:textId="77777777" w:rsidR="00A350AD" w:rsidRPr="00A350AD" w:rsidRDefault="00A350AD" w:rsidP="00A350AD">
            <w:pPr>
              <w:widowControl/>
              <w:spacing w:line="240" w:lineRule="auto"/>
              <w:ind w:left="140" w:right="140"/>
            </w:pPr>
            <w:r w:rsidRPr="00A350AD">
              <w:rPr>
                <w:b/>
                <w:bCs/>
                <w:color w:val="1F1F1F"/>
              </w:rPr>
              <w:t>AI</w:t>
            </w:r>
          </w:p>
        </w:tc>
        <w:tc>
          <w:tcPr>
            <w:tcW w:w="7114" w:type="dxa"/>
            <w:hideMark/>
          </w:tcPr>
          <w:p w14:paraId="6D72BA76" w14:textId="77777777" w:rsidR="00A350AD" w:rsidRPr="00A350AD" w:rsidRDefault="00A350AD" w:rsidP="00A350AD">
            <w:pPr>
              <w:widowControl/>
              <w:spacing w:line="240" w:lineRule="auto"/>
              <w:ind w:left="140" w:right="140"/>
            </w:pPr>
            <w:r w:rsidRPr="00A350AD">
              <w:rPr>
                <w:b/>
                <w:bCs/>
                <w:color w:val="1F1F1F"/>
              </w:rPr>
              <w:t>Artificial Intelligence</w:t>
            </w:r>
            <w:r w:rsidRPr="00A350AD">
              <w:rPr>
                <w:color w:val="1F1F1F"/>
              </w:rPr>
              <w:t xml:space="preserve"> - Trí tuệ nhân tạo.</w:t>
            </w:r>
          </w:p>
        </w:tc>
      </w:tr>
      <w:tr w:rsidR="00A350AD" w:rsidRPr="00A350AD" w14:paraId="171EA9D0" w14:textId="77777777" w:rsidTr="00AC372D">
        <w:trPr>
          <w:trHeight w:val="460"/>
        </w:trPr>
        <w:tc>
          <w:tcPr>
            <w:tcW w:w="1559" w:type="dxa"/>
            <w:hideMark/>
          </w:tcPr>
          <w:p w14:paraId="6AA3AC26" w14:textId="77777777" w:rsidR="00A350AD" w:rsidRPr="00A350AD" w:rsidRDefault="00A350AD" w:rsidP="00A350AD">
            <w:pPr>
              <w:widowControl/>
              <w:spacing w:line="240" w:lineRule="auto"/>
              <w:ind w:left="140" w:right="140"/>
            </w:pPr>
            <w:r w:rsidRPr="00A350AD">
              <w:rPr>
                <w:b/>
                <w:bCs/>
                <w:color w:val="1F1F1F"/>
              </w:rPr>
              <w:t>YOLO</w:t>
            </w:r>
          </w:p>
        </w:tc>
        <w:tc>
          <w:tcPr>
            <w:tcW w:w="7114" w:type="dxa"/>
            <w:hideMark/>
          </w:tcPr>
          <w:p w14:paraId="24100F10" w14:textId="77777777" w:rsidR="00A350AD" w:rsidRPr="00A350AD" w:rsidRDefault="00A350AD" w:rsidP="00A350AD">
            <w:pPr>
              <w:widowControl/>
              <w:spacing w:line="240" w:lineRule="auto"/>
              <w:ind w:left="140" w:right="140"/>
            </w:pPr>
            <w:r w:rsidRPr="00A350AD">
              <w:rPr>
                <w:b/>
                <w:bCs/>
                <w:color w:val="1F1F1F"/>
              </w:rPr>
              <w:t>You Only Look Once</w:t>
            </w:r>
            <w:r w:rsidRPr="00A350AD">
              <w:rPr>
                <w:color w:val="1F1F1F"/>
              </w:rPr>
              <w:t xml:space="preserve"> - Một thuật toán học sâu hiện đại dùng để nhận diện đối tượng trong thời gian thực, được sử dụng cho tính năng quét côn trùng.</w:t>
            </w:r>
          </w:p>
        </w:tc>
      </w:tr>
      <w:tr w:rsidR="00A350AD" w:rsidRPr="00A350AD" w14:paraId="53D138EF" w14:textId="77777777" w:rsidTr="00AC372D">
        <w:trPr>
          <w:trHeight w:val="460"/>
        </w:trPr>
        <w:tc>
          <w:tcPr>
            <w:tcW w:w="1559" w:type="dxa"/>
            <w:hideMark/>
          </w:tcPr>
          <w:p w14:paraId="0E65519B" w14:textId="77777777" w:rsidR="00A350AD" w:rsidRPr="00A350AD" w:rsidRDefault="00A350AD" w:rsidP="00A350AD">
            <w:pPr>
              <w:widowControl/>
              <w:spacing w:line="240" w:lineRule="auto"/>
              <w:ind w:left="140" w:right="140"/>
            </w:pPr>
            <w:r w:rsidRPr="00A350AD">
              <w:rPr>
                <w:b/>
                <w:bCs/>
                <w:color w:val="1F1F1F"/>
              </w:rPr>
              <w:t>LLM</w:t>
            </w:r>
          </w:p>
        </w:tc>
        <w:tc>
          <w:tcPr>
            <w:tcW w:w="7114" w:type="dxa"/>
            <w:hideMark/>
          </w:tcPr>
          <w:p w14:paraId="5FF84DE5" w14:textId="77777777" w:rsidR="00A350AD" w:rsidRPr="00A350AD" w:rsidRDefault="00A350AD" w:rsidP="00A350AD">
            <w:pPr>
              <w:widowControl/>
              <w:spacing w:line="240" w:lineRule="auto"/>
              <w:ind w:left="140" w:right="140"/>
            </w:pPr>
            <w:r w:rsidRPr="00A350AD">
              <w:rPr>
                <w:b/>
                <w:bCs/>
                <w:color w:val="1F1F1F"/>
              </w:rPr>
              <w:t>Large Language Model</w:t>
            </w:r>
            <w:r w:rsidRPr="00A350AD">
              <w:rPr>
                <w:color w:val="1F1F1F"/>
              </w:rPr>
              <w:t xml:space="preserve"> - Mô hình ngôn ngữ lớn, nền tảng cho tính năng Chatbot tư vấn nông nghiệp.</w:t>
            </w:r>
          </w:p>
        </w:tc>
      </w:tr>
      <w:tr w:rsidR="00A350AD" w:rsidRPr="00A350AD" w14:paraId="082C9855" w14:textId="77777777" w:rsidTr="00AC372D">
        <w:trPr>
          <w:trHeight w:val="460"/>
        </w:trPr>
        <w:tc>
          <w:tcPr>
            <w:tcW w:w="1559" w:type="dxa"/>
            <w:hideMark/>
          </w:tcPr>
          <w:p w14:paraId="1C821480" w14:textId="77777777" w:rsidR="00A350AD" w:rsidRPr="00A350AD" w:rsidRDefault="00A350AD" w:rsidP="00A350AD">
            <w:pPr>
              <w:widowControl/>
              <w:spacing w:line="240" w:lineRule="auto"/>
              <w:ind w:left="140" w:right="140"/>
            </w:pPr>
            <w:r w:rsidRPr="00A350AD">
              <w:rPr>
                <w:b/>
                <w:bCs/>
                <w:color w:val="1F1F1F"/>
              </w:rPr>
              <w:t>RUP</w:t>
            </w:r>
          </w:p>
        </w:tc>
        <w:tc>
          <w:tcPr>
            <w:tcW w:w="7114" w:type="dxa"/>
            <w:hideMark/>
          </w:tcPr>
          <w:p w14:paraId="455926A6" w14:textId="77777777" w:rsidR="00A350AD" w:rsidRPr="00A350AD" w:rsidRDefault="00A350AD" w:rsidP="00A350AD">
            <w:pPr>
              <w:widowControl/>
              <w:spacing w:line="240" w:lineRule="auto"/>
              <w:ind w:left="140" w:right="140"/>
            </w:pPr>
            <w:r w:rsidRPr="00A350AD">
              <w:rPr>
                <w:b/>
                <w:bCs/>
                <w:color w:val="1F1F1F"/>
              </w:rPr>
              <w:t>Rational Unified Process</w:t>
            </w:r>
            <w:r w:rsidRPr="00A350AD">
              <w:rPr>
                <w:color w:val="1F1F1F"/>
              </w:rPr>
              <w:t xml:space="preserve"> - Quy trình phần mềm thống nhất, mô hình phát triển mà dự án đang tuân thủ.</w:t>
            </w:r>
          </w:p>
        </w:tc>
      </w:tr>
      <w:tr w:rsidR="00A350AD" w:rsidRPr="00A350AD" w14:paraId="044B7820" w14:textId="77777777" w:rsidTr="00AC372D">
        <w:trPr>
          <w:trHeight w:val="460"/>
        </w:trPr>
        <w:tc>
          <w:tcPr>
            <w:tcW w:w="1559" w:type="dxa"/>
            <w:hideMark/>
          </w:tcPr>
          <w:p w14:paraId="31DCA92E" w14:textId="77777777" w:rsidR="00A350AD" w:rsidRPr="00A350AD" w:rsidRDefault="00A350AD" w:rsidP="00A350AD">
            <w:pPr>
              <w:widowControl/>
              <w:spacing w:line="240" w:lineRule="auto"/>
              <w:ind w:left="140" w:right="140"/>
            </w:pPr>
            <w:r w:rsidRPr="00A350AD">
              <w:rPr>
                <w:b/>
                <w:bCs/>
                <w:color w:val="1F1F1F"/>
              </w:rPr>
              <w:t>SAD</w:t>
            </w:r>
          </w:p>
        </w:tc>
        <w:tc>
          <w:tcPr>
            <w:tcW w:w="7114" w:type="dxa"/>
            <w:hideMark/>
          </w:tcPr>
          <w:p w14:paraId="79531B4E" w14:textId="77777777" w:rsidR="00A350AD" w:rsidRPr="00A350AD" w:rsidRDefault="00A350AD" w:rsidP="00A350AD">
            <w:pPr>
              <w:widowControl/>
              <w:spacing w:line="240" w:lineRule="auto"/>
              <w:ind w:left="140" w:right="140"/>
            </w:pPr>
            <w:r w:rsidRPr="00A350AD">
              <w:rPr>
                <w:b/>
                <w:bCs/>
                <w:color w:val="1F1F1F"/>
              </w:rPr>
              <w:t>Software Architecture Document</w:t>
            </w:r>
            <w:r w:rsidRPr="00A350AD">
              <w:rPr>
                <w:color w:val="1F1F1F"/>
              </w:rPr>
              <w:t xml:space="preserve"> - Tài liệu thiết kế kiến trúc phần mềm.</w:t>
            </w:r>
          </w:p>
        </w:tc>
      </w:tr>
      <w:tr w:rsidR="00A350AD" w:rsidRPr="00A350AD" w14:paraId="37858539" w14:textId="77777777" w:rsidTr="00AC372D">
        <w:trPr>
          <w:trHeight w:val="460"/>
        </w:trPr>
        <w:tc>
          <w:tcPr>
            <w:tcW w:w="1559" w:type="dxa"/>
            <w:hideMark/>
          </w:tcPr>
          <w:p w14:paraId="5E4C0F9B" w14:textId="77777777" w:rsidR="00A350AD" w:rsidRPr="00A350AD" w:rsidRDefault="00A350AD" w:rsidP="00A350AD">
            <w:pPr>
              <w:widowControl/>
              <w:spacing w:line="240" w:lineRule="auto"/>
              <w:ind w:left="140" w:right="140"/>
            </w:pPr>
            <w:r w:rsidRPr="00A350AD">
              <w:rPr>
                <w:b/>
                <w:bCs/>
                <w:color w:val="1F1F1F"/>
              </w:rPr>
              <w:t>SDP</w:t>
            </w:r>
          </w:p>
        </w:tc>
        <w:tc>
          <w:tcPr>
            <w:tcW w:w="7114" w:type="dxa"/>
            <w:hideMark/>
          </w:tcPr>
          <w:p w14:paraId="26FF9F0D" w14:textId="77777777" w:rsidR="00A350AD" w:rsidRPr="00A350AD" w:rsidRDefault="00A350AD" w:rsidP="00A350AD">
            <w:pPr>
              <w:widowControl/>
              <w:spacing w:line="240" w:lineRule="auto"/>
              <w:ind w:left="140" w:right="140"/>
            </w:pPr>
            <w:r w:rsidRPr="00A350AD">
              <w:rPr>
                <w:b/>
                <w:bCs/>
                <w:color w:val="1F1F1F"/>
              </w:rPr>
              <w:t>Software Development Plan</w:t>
            </w:r>
            <w:r w:rsidRPr="00A350AD">
              <w:rPr>
                <w:color w:val="1F1F1F"/>
              </w:rPr>
              <w:t xml:space="preserve"> - Kế hoạch phát triển phần mềm.</w:t>
            </w:r>
          </w:p>
        </w:tc>
      </w:tr>
      <w:tr w:rsidR="00A350AD" w:rsidRPr="00A350AD" w14:paraId="107E4D6F" w14:textId="77777777" w:rsidTr="00AC372D">
        <w:trPr>
          <w:trHeight w:val="460"/>
        </w:trPr>
        <w:tc>
          <w:tcPr>
            <w:tcW w:w="1559" w:type="dxa"/>
            <w:hideMark/>
          </w:tcPr>
          <w:p w14:paraId="1854AAD6" w14:textId="77777777" w:rsidR="00A350AD" w:rsidRPr="00A350AD" w:rsidRDefault="00A350AD" w:rsidP="00A350AD">
            <w:pPr>
              <w:widowControl/>
              <w:spacing w:line="240" w:lineRule="auto"/>
              <w:ind w:left="140" w:right="140"/>
            </w:pPr>
            <w:r w:rsidRPr="00A350AD">
              <w:rPr>
                <w:b/>
                <w:bCs/>
                <w:color w:val="1F1F1F"/>
              </w:rPr>
              <w:t>VD</w:t>
            </w:r>
          </w:p>
        </w:tc>
        <w:tc>
          <w:tcPr>
            <w:tcW w:w="7114" w:type="dxa"/>
            <w:hideMark/>
          </w:tcPr>
          <w:p w14:paraId="032A8007" w14:textId="77777777" w:rsidR="00A350AD" w:rsidRPr="00A350AD" w:rsidRDefault="00A350AD" w:rsidP="00A350AD">
            <w:pPr>
              <w:widowControl/>
              <w:spacing w:line="240" w:lineRule="auto"/>
              <w:ind w:left="140" w:right="140"/>
            </w:pPr>
            <w:r w:rsidRPr="00A350AD">
              <w:rPr>
                <w:b/>
                <w:bCs/>
                <w:color w:val="1F1F1F"/>
              </w:rPr>
              <w:t>Vision Document</w:t>
            </w:r>
            <w:r w:rsidRPr="00A350AD">
              <w:rPr>
                <w:color w:val="1F1F1F"/>
              </w:rPr>
              <w:t xml:space="preserve"> - Tài liệu tầm nhìn dự án.</w:t>
            </w:r>
          </w:p>
        </w:tc>
      </w:tr>
      <w:tr w:rsidR="00A350AD" w:rsidRPr="00A350AD" w14:paraId="1C95F04B" w14:textId="77777777" w:rsidTr="00AC372D">
        <w:trPr>
          <w:trHeight w:val="460"/>
        </w:trPr>
        <w:tc>
          <w:tcPr>
            <w:tcW w:w="1559" w:type="dxa"/>
            <w:hideMark/>
          </w:tcPr>
          <w:p w14:paraId="586D5A57" w14:textId="77777777" w:rsidR="00A350AD" w:rsidRPr="00A350AD" w:rsidRDefault="00A350AD" w:rsidP="00A350AD">
            <w:pPr>
              <w:widowControl/>
              <w:spacing w:line="240" w:lineRule="auto"/>
              <w:ind w:left="140" w:right="140"/>
            </w:pPr>
            <w:r w:rsidRPr="00A350AD">
              <w:rPr>
                <w:b/>
                <w:bCs/>
                <w:color w:val="1F1F1F"/>
              </w:rPr>
              <w:t>Sprint</w:t>
            </w:r>
          </w:p>
        </w:tc>
        <w:tc>
          <w:tcPr>
            <w:tcW w:w="7114" w:type="dxa"/>
            <w:hideMark/>
          </w:tcPr>
          <w:p w14:paraId="762FA33A" w14:textId="77777777" w:rsidR="00A350AD" w:rsidRPr="00A350AD" w:rsidRDefault="00A350AD" w:rsidP="00A350AD">
            <w:pPr>
              <w:widowControl/>
              <w:spacing w:line="240" w:lineRule="auto"/>
              <w:ind w:left="140" w:right="140"/>
            </w:pPr>
            <w:r w:rsidRPr="00A350AD">
              <w:rPr>
                <w:color w:val="1F1F1F"/>
              </w:rPr>
              <w:t>Một vòng lặp phát triển trong dự án (kéo dài 2 tuần).</w:t>
            </w:r>
          </w:p>
        </w:tc>
      </w:tr>
      <w:tr w:rsidR="00A350AD" w:rsidRPr="00A350AD" w14:paraId="79B5CE71" w14:textId="77777777" w:rsidTr="00AC372D">
        <w:trPr>
          <w:trHeight w:val="460"/>
        </w:trPr>
        <w:tc>
          <w:tcPr>
            <w:tcW w:w="1559" w:type="dxa"/>
            <w:hideMark/>
          </w:tcPr>
          <w:p w14:paraId="3F30296A" w14:textId="77777777" w:rsidR="00A350AD" w:rsidRPr="00A350AD" w:rsidRDefault="00A350AD" w:rsidP="00A350AD">
            <w:pPr>
              <w:widowControl/>
              <w:spacing w:line="240" w:lineRule="auto"/>
              <w:ind w:left="140" w:right="140"/>
            </w:pPr>
            <w:r w:rsidRPr="00A350AD">
              <w:rPr>
                <w:b/>
                <w:bCs/>
                <w:color w:val="1F1F1F"/>
              </w:rPr>
              <w:t>UI/UX</w:t>
            </w:r>
          </w:p>
        </w:tc>
        <w:tc>
          <w:tcPr>
            <w:tcW w:w="7114" w:type="dxa"/>
            <w:hideMark/>
          </w:tcPr>
          <w:p w14:paraId="35B19BE1" w14:textId="77777777" w:rsidR="00A350AD" w:rsidRPr="00A350AD" w:rsidRDefault="00A350AD" w:rsidP="00A350AD">
            <w:pPr>
              <w:widowControl/>
              <w:spacing w:line="240" w:lineRule="auto"/>
              <w:ind w:left="140" w:right="140"/>
            </w:pPr>
            <w:r w:rsidRPr="00A350AD">
              <w:rPr>
                <w:b/>
                <w:bCs/>
                <w:color w:val="1F1F1F"/>
              </w:rPr>
              <w:t>User Interface/User Experience</w:t>
            </w:r>
            <w:r w:rsidRPr="00A350AD">
              <w:rPr>
                <w:color w:val="1F1F1F"/>
              </w:rPr>
              <w:t xml:space="preserve"> - Giao diện và trải nghiệm người dùng.</w:t>
            </w:r>
          </w:p>
        </w:tc>
      </w:tr>
      <w:tr w:rsidR="00A350AD" w:rsidRPr="00A350AD" w14:paraId="3A066D6C" w14:textId="77777777" w:rsidTr="00AC372D">
        <w:trPr>
          <w:trHeight w:val="460"/>
        </w:trPr>
        <w:tc>
          <w:tcPr>
            <w:tcW w:w="1559" w:type="dxa"/>
            <w:hideMark/>
          </w:tcPr>
          <w:p w14:paraId="4EBDBEBC" w14:textId="77777777" w:rsidR="00A350AD" w:rsidRPr="00A350AD" w:rsidRDefault="00A350AD" w:rsidP="00A350AD">
            <w:pPr>
              <w:widowControl/>
              <w:spacing w:line="240" w:lineRule="auto"/>
              <w:ind w:left="140" w:right="140"/>
            </w:pPr>
            <w:r w:rsidRPr="00A350AD">
              <w:rPr>
                <w:b/>
                <w:bCs/>
                <w:color w:val="1F1F1F"/>
              </w:rPr>
              <w:t>Dataset</w:t>
            </w:r>
          </w:p>
        </w:tc>
        <w:tc>
          <w:tcPr>
            <w:tcW w:w="7114" w:type="dxa"/>
            <w:hideMark/>
          </w:tcPr>
          <w:p w14:paraId="604B0B89" w14:textId="77777777" w:rsidR="00A350AD" w:rsidRPr="00A350AD" w:rsidRDefault="00A350AD" w:rsidP="00A350AD">
            <w:pPr>
              <w:widowControl/>
              <w:spacing w:line="240" w:lineRule="auto"/>
              <w:ind w:left="140" w:right="140"/>
            </w:pPr>
            <w:r w:rsidRPr="00A350AD">
              <w:rPr>
                <w:color w:val="1F1F1F"/>
              </w:rPr>
              <w:t>Tập hợp các hình ảnh côn trùng được gán nhãn dùng để huấn luyện mô hình YOLO.</w:t>
            </w:r>
          </w:p>
        </w:tc>
      </w:tr>
    </w:tbl>
    <w:p w14:paraId="499F5A4C" w14:textId="77777777" w:rsidR="00A350AD" w:rsidRPr="00A350AD" w:rsidRDefault="00A350AD" w:rsidP="00A350AD">
      <w:pPr>
        <w:pStyle w:val="BodyText"/>
      </w:pPr>
    </w:p>
    <w:p w14:paraId="50D6B0A4" w14:textId="77777777" w:rsidR="00A350AD" w:rsidRDefault="00A350AD" w:rsidP="00A350AD">
      <w:pPr>
        <w:pStyle w:val="BodyText"/>
      </w:pPr>
    </w:p>
    <w:p w14:paraId="5548E19A" w14:textId="77777777" w:rsidR="00A350AD" w:rsidRDefault="00A350AD" w:rsidP="00A350AD">
      <w:pPr>
        <w:pStyle w:val="BodyText"/>
      </w:pPr>
      <w:r w:rsidRPr="00A350AD">
        <w:rPr>
          <w:b/>
          <w:bCs/>
        </w:rPr>
        <w:t>Tài liệu tham khảo</w:t>
      </w:r>
      <w:r>
        <w:t>:</w:t>
      </w:r>
    </w:p>
    <w:p w14:paraId="6803B9EB" w14:textId="1AE1CE1F" w:rsidR="00A350AD" w:rsidRDefault="00A350AD">
      <w:pPr>
        <w:pStyle w:val="BodyText"/>
        <w:numPr>
          <w:ilvl w:val="0"/>
          <w:numId w:val="3"/>
        </w:numPr>
      </w:pPr>
      <w:r>
        <w:t>BugScanner Vision Document v2.0</w:t>
      </w:r>
    </w:p>
    <w:p w14:paraId="72005891" w14:textId="06F50E2E" w:rsidR="00A350AD" w:rsidRDefault="00A350AD">
      <w:pPr>
        <w:pStyle w:val="BodyText"/>
        <w:numPr>
          <w:ilvl w:val="0"/>
          <w:numId w:val="3"/>
        </w:numPr>
      </w:pPr>
      <w:r>
        <w:t>BugScanner Software Development Plan v2.0</w:t>
      </w:r>
    </w:p>
    <w:p w14:paraId="1252979B" w14:textId="3A8C5C24" w:rsidR="00A350AD" w:rsidRDefault="00A350AD">
      <w:pPr>
        <w:pStyle w:val="BodyText"/>
        <w:numPr>
          <w:ilvl w:val="0"/>
          <w:numId w:val="3"/>
        </w:numPr>
      </w:pPr>
      <w:r>
        <w:t>Báo cáo PA0, PA1</w:t>
      </w:r>
    </w:p>
    <w:p w14:paraId="65BA69FB" w14:textId="058EE290" w:rsidR="00A350AD" w:rsidRPr="00A350AD" w:rsidRDefault="00A350AD" w:rsidP="00A350AD">
      <w:pPr>
        <w:pStyle w:val="BodyText"/>
      </w:pPr>
      <w:r w:rsidRPr="00A350AD">
        <w:rPr>
          <w:b/>
          <w:bCs/>
        </w:rPr>
        <w:t>Tổng quan</w:t>
      </w:r>
      <w:r>
        <w:t>: Tài liệu bao gồm các phần chính về mục tiêu kiến trúc, mô hình Use-case, các quan điểm logic, triển khai và thực thi hệ thống.</w:t>
      </w:r>
    </w:p>
    <w:p w14:paraId="1A86C1C7" w14:textId="77777777" w:rsidR="00A350AD" w:rsidRPr="00A350AD" w:rsidRDefault="00A350AD" w:rsidP="00A350AD">
      <w:pPr>
        <w:pStyle w:val="BodyText"/>
      </w:pPr>
    </w:p>
    <w:p w14:paraId="1C852635" w14:textId="43811B07" w:rsidR="00444035" w:rsidRDefault="00F34309">
      <w:pPr>
        <w:pStyle w:val="Heading1"/>
      </w:pPr>
      <w:bookmarkStart w:id="2" w:name="_Toc231438922"/>
      <w:r>
        <w:t>Architectural Goals and Constraints</w:t>
      </w:r>
      <w:bookmarkEnd w:id="2"/>
      <w:r>
        <w:t xml:space="preserve"> </w:t>
      </w:r>
    </w:p>
    <w:p w14:paraId="3851A774" w14:textId="665D5D86" w:rsidR="00A350AD" w:rsidRDefault="00A350AD" w:rsidP="00A350AD">
      <w:pPr>
        <w:pStyle w:val="BodyText"/>
      </w:pPr>
      <w:r w:rsidRPr="00A350AD">
        <w:t>Phần này mô tả các mục tiêu và ràng buộc có ảnh hưởng đến việc thiết kế kiến trúc của BugScanner.</w:t>
      </w:r>
    </w:p>
    <w:p w14:paraId="6853A2CE" w14:textId="3C9E4CD6" w:rsidR="0067527F" w:rsidRPr="0067527F" w:rsidRDefault="0067527F" w:rsidP="0067527F">
      <w:pPr>
        <w:pStyle w:val="Heading2"/>
      </w:pPr>
      <w:bookmarkStart w:id="3" w:name="_Toc231438923"/>
      <w:r w:rsidRPr="0067527F">
        <w:lastRenderedPageBreak/>
        <w:t>Architectural Goals</w:t>
      </w:r>
      <w:bookmarkEnd w:id="3"/>
    </w:p>
    <w:p w14:paraId="6B99B331" w14:textId="77777777" w:rsidR="0067527F" w:rsidRPr="0067527F" w:rsidRDefault="0067527F">
      <w:pPr>
        <w:pStyle w:val="BodyText"/>
        <w:numPr>
          <w:ilvl w:val="0"/>
          <w:numId w:val="4"/>
        </w:numPr>
      </w:pPr>
      <w:r w:rsidRPr="0067527F">
        <w:rPr>
          <w:b/>
          <w:bCs/>
        </w:rPr>
        <w:t>Độ chính xác:</w:t>
      </w:r>
      <w:r w:rsidRPr="0067527F">
        <w:t xml:space="preserve"> Hệ thống phải đảm bảo mô hình nhận diện đạt độ chính xác tối thiểu </w:t>
      </w:r>
      <w:r w:rsidRPr="0067527F">
        <w:rPr>
          <w:b/>
          <w:bCs/>
        </w:rPr>
        <w:t>80%</w:t>
      </w:r>
      <w:r w:rsidRPr="0067527F">
        <w:t xml:space="preserve"> trên ít nhất </w:t>
      </w:r>
      <w:r w:rsidRPr="0067527F">
        <w:rPr>
          <w:b/>
          <w:bCs/>
        </w:rPr>
        <w:t>100 loài</w:t>
      </w:r>
      <w:r w:rsidRPr="0067527F">
        <w:t xml:space="preserve"> côn trùng và cung cấp thông tin đúng về nó.</w:t>
      </w:r>
    </w:p>
    <w:p w14:paraId="027C5065" w14:textId="77777777" w:rsidR="0067527F" w:rsidRPr="0067527F" w:rsidRDefault="0067527F">
      <w:pPr>
        <w:pStyle w:val="BodyText"/>
        <w:numPr>
          <w:ilvl w:val="0"/>
          <w:numId w:val="4"/>
        </w:numPr>
      </w:pPr>
      <w:r w:rsidRPr="0067527F">
        <w:rPr>
          <w:b/>
          <w:bCs/>
        </w:rPr>
        <w:t>Hiệu năng:</w:t>
      </w:r>
      <w:r w:rsidRPr="0067527F">
        <w:t xml:space="preserve"> Thời gian nhận diện và trả kết quả không được quá </w:t>
      </w:r>
      <w:r w:rsidRPr="0067527F">
        <w:rPr>
          <w:b/>
          <w:bCs/>
        </w:rPr>
        <w:t>5 giây</w:t>
      </w:r>
      <w:r w:rsidRPr="0067527F">
        <w:t xml:space="preserve"> trong điều kiện mạng ổn định. Chatbot tư vấn phải phản hồi bằng ngôn ngữ tự nhiên với tốc độ nhanh chóng để hỗ trợ người dùng tức thì.</w:t>
      </w:r>
    </w:p>
    <w:p w14:paraId="7624F440" w14:textId="77777777" w:rsidR="0067527F" w:rsidRPr="0067527F" w:rsidRDefault="0067527F">
      <w:pPr>
        <w:pStyle w:val="BodyText"/>
        <w:numPr>
          <w:ilvl w:val="0"/>
          <w:numId w:val="4"/>
        </w:numPr>
      </w:pPr>
      <w:r w:rsidRPr="0067527F">
        <w:rPr>
          <w:b/>
          <w:bCs/>
        </w:rPr>
        <w:t>Tính khả dụng:</w:t>
      </w:r>
      <w:r w:rsidRPr="0067527F">
        <w:t xml:space="preserve"> Giao diện tiếng Việt hoàn toàn, đơn giản, trực quan, phù hợp với nông dân và người dùng phổ thông.</w:t>
      </w:r>
    </w:p>
    <w:p w14:paraId="02BB38FC" w14:textId="77777777" w:rsidR="0067527F" w:rsidRPr="0067527F" w:rsidRDefault="0067527F">
      <w:pPr>
        <w:pStyle w:val="BodyText"/>
        <w:numPr>
          <w:ilvl w:val="0"/>
          <w:numId w:val="4"/>
        </w:numPr>
      </w:pPr>
      <w:r w:rsidRPr="0067527F">
        <w:rPr>
          <w:b/>
          <w:bCs/>
        </w:rPr>
        <w:t>Tính bảo mật:</w:t>
      </w:r>
      <w:r w:rsidRPr="0067527F">
        <w:t xml:space="preserve"> Đảm bảo an toàn dữ liệu cá nhân, lịch sử nhận diện và quyền riêng tư về vị trí của người dùng.</w:t>
      </w:r>
    </w:p>
    <w:p w14:paraId="6385DE28" w14:textId="77777777" w:rsidR="0067527F" w:rsidRPr="0067527F" w:rsidRDefault="0067527F">
      <w:pPr>
        <w:pStyle w:val="BodyText"/>
        <w:numPr>
          <w:ilvl w:val="0"/>
          <w:numId w:val="4"/>
        </w:numPr>
      </w:pPr>
      <w:r w:rsidRPr="0067527F">
        <w:rPr>
          <w:b/>
          <w:bCs/>
        </w:rPr>
        <w:t>Độ tin cậy:</w:t>
      </w:r>
      <w:r w:rsidRPr="0067527F">
        <w:t xml:space="preserve"> Dữ liệu bách khoa toàn thư phải chính xác về thông tin các loại côn trùng.</w:t>
      </w:r>
    </w:p>
    <w:p w14:paraId="21A890BB" w14:textId="4DCBC5B3" w:rsidR="0067527F" w:rsidRPr="0067527F" w:rsidRDefault="0067527F" w:rsidP="0067527F">
      <w:pPr>
        <w:pStyle w:val="Heading2"/>
      </w:pPr>
      <w:bookmarkStart w:id="4" w:name="_Toc231438924"/>
      <w:r w:rsidRPr="0067527F">
        <w:t>Architectural Constraints</w:t>
      </w:r>
      <w:bookmarkEnd w:id="4"/>
      <w:r w:rsidRPr="0067527F">
        <w:t> </w:t>
      </w:r>
    </w:p>
    <w:p w14:paraId="5AC52B80" w14:textId="77777777" w:rsidR="0067527F" w:rsidRPr="0067527F" w:rsidRDefault="0067527F">
      <w:pPr>
        <w:pStyle w:val="BodyText"/>
        <w:numPr>
          <w:ilvl w:val="0"/>
          <w:numId w:val="5"/>
        </w:numPr>
      </w:pPr>
      <w:r w:rsidRPr="0067527F">
        <w:rPr>
          <w:b/>
          <w:bCs/>
        </w:rPr>
        <w:t>Thời gian:</w:t>
      </w:r>
      <w:r w:rsidRPr="0067527F">
        <w:t xml:space="preserve"> Dự án phải hoàn thành trong </w:t>
      </w:r>
      <w:r w:rsidRPr="0067527F">
        <w:rPr>
          <w:b/>
          <w:bCs/>
        </w:rPr>
        <w:t>12 tuần</w:t>
      </w:r>
      <w:r w:rsidRPr="0067527F">
        <w:t xml:space="preserve"> (từ 30/03/2026 đến 21/06/2026)</w:t>
      </w:r>
    </w:p>
    <w:p w14:paraId="5922B7F9" w14:textId="77777777" w:rsidR="0067527F" w:rsidRPr="0067527F" w:rsidRDefault="0067527F">
      <w:pPr>
        <w:pStyle w:val="BodyText"/>
        <w:numPr>
          <w:ilvl w:val="0"/>
          <w:numId w:val="5"/>
        </w:numPr>
      </w:pPr>
      <w:r w:rsidRPr="0067527F">
        <w:rPr>
          <w:b/>
          <w:bCs/>
        </w:rPr>
        <w:t>Ngân sách:</w:t>
      </w:r>
      <w:r w:rsidRPr="0067527F">
        <w:t xml:space="preserve"> Ngân sách là </w:t>
      </w:r>
      <w:r w:rsidRPr="0067527F">
        <w:rPr>
          <w:b/>
          <w:bCs/>
        </w:rPr>
        <w:t>0 VNĐ</w:t>
      </w:r>
      <w:r w:rsidRPr="0067527F">
        <w:t>, sử dụng các công cụ và tài nguyên miễn phí như GitHub, Google Colab và Google Drive.</w:t>
      </w:r>
    </w:p>
    <w:p w14:paraId="23F8A992" w14:textId="77777777" w:rsidR="0067527F" w:rsidRPr="0067527F" w:rsidRDefault="0067527F">
      <w:pPr>
        <w:pStyle w:val="BodyText"/>
        <w:numPr>
          <w:ilvl w:val="0"/>
          <w:numId w:val="5"/>
        </w:numPr>
      </w:pPr>
      <w:r w:rsidRPr="0067527F">
        <w:rPr>
          <w:b/>
          <w:bCs/>
        </w:rPr>
        <w:t>Nền tảng:</w:t>
      </w:r>
      <w:r w:rsidRPr="0067527F">
        <w:t xml:space="preserve"> Ưu tiên phát triển trên hệ điều hành </w:t>
      </w:r>
      <w:r w:rsidRPr="0067527F">
        <w:rPr>
          <w:b/>
          <w:bCs/>
        </w:rPr>
        <w:t>Android</w:t>
      </w:r>
      <w:r w:rsidRPr="0067527F">
        <w:t>; hỗ trợ iOS chỉ là tùy chọn nếu còn thời gian.</w:t>
      </w:r>
    </w:p>
    <w:p w14:paraId="158DFEEA" w14:textId="77777777" w:rsidR="0067527F" w:rsidRPr="0067527F" w:rsidRDefault="0067527F">
      <w:pPr>
        <w:pStyle w:val="BodyText"/>
        <w:numPr>
          <w:ilvl w:val="0"/>
          <w:numId w:val="5"/>
        </w:numPr>
      </w:pPr>
      <w:r w:rsidRPr="0067527F">
        <w:rPr>
          <w:b/>
          <w:bCs/>
        </w:rPr>
        <w:t>Công nghệ:</w:t>
      </w:r>
      <w:r w:rsidRPr="0067527F">
        <w:t xml:space="preserve"> Kiến trúc phải tích hợp được các mô hình </w:t>
      </w:r>
      <w:r w:rsidRPr="0067527F">
        <w:rPr>
          <w:b/>
          <w:bCs/>
        </w:rPr>
        <w:t>YOLO</w:t>
      </w:r>
      <w:r w:rsidRPr="0067527F">
        <w:t xml:space="preserve"> cho thị giác máy tính và các API </w:t>
      </w:r>
      <w:r w:rsidRPr="0067527F">
        <w:rPr>
          <w:b/>
          <w:bCs/>
        </w:rPr>
        <w:t>LLM</w:t>
      </w:r>
      <w:r w:rsidRPr="0067527F">
        <w:t xml:space="preserve"> miễn phí cho chatbot.</w:t>
      </w:r>
    </w:p>
    <w:p w14:paraId="03790551" w14:textId="77777777" w:rsidR="0067527F" w:rsidRPr="0067527F" w:rsidRDefault="0067527F">
      <w:pPr>
        <w:pStyle w:val="BodyText"/>
        <w:numPr>
          <w:ilvl w:val="0"/>
          <w:numId w:val="5"/>
        </w:numPr>
      </w:pPr>
      <w:r w:rsidRPr="0067527F">
        <w:rPr>
          <w:b/>
          <w:bCs/>
        </w:rPr>
        <w:t>Nhân lực:</w:t>
      </w:r>
      <w:r w:rsidRPr="0067527F">
        <w:t xml:space="preserve"> Cố định </w:t>
      </w:r>
      <w:r w:rsidRPr="0067527F">
        <w:rPr>
          <w:b/>
          <w:bCs/>
        </w:rPr>
        <w:t>5 thành viên</w:t>
      </w:r>
      <w:r w:rsidRPr="0067527F">
        <w:t xml:space="preserve"> với các vai trò riêng (AI, Mobile, NLP).</w:t>
      </w:r>
    </w:p>
    <w:p w14:paraId="54CDB1A4" w14:textId="77777777" w:rsidR="0067527F" w:rsidRPr="0067527F" w:rsidRDefault="0067527F">
      <w:pPr>
        <w:pStyle w:val="BodyText"/>
        <w:numPr>
          <w:ilvl w:val="0"/>
          <w:numId w:val="5"/>
        </w:numPr>
      </w:pPr>
      <w:r w:rsidRPr="0067527F">
        <w:rPr>
          <w:b/>
          <w:bCs/>
        </w:rPr>
        <w:t>Môi trường thực địa:</w:t>
      </w:r>
      <w:r w:rsidRPr="0067527F">
        <w:t xml:space="preserve"> Hệ thống phải có cơ chế xử lý ảnh trong điều kiện ánh sáng tự nhiên thay đổi hoặc khi kết nối mạng chập chờn.</w:t>
      </w:r>
    </w:p>
    <w:p w14:paraId="0B50A4BF" w14:textId="77777777" w:rsidR="0067527F" w:rsidRPr="00A350AD" w:rsidRDefault="0067527F" w:rsidP="00A350AD">
      <w:pPr>
        <w:pStyle w:val="BodyText"/>
      </w:pPr>
    </w:p>
    <w:p w14:paraId="0DE3FE3F" w14:textId="46DA1AC7" w:rsidR="00444035" w:rsidRDefault="00F34309">
      <w:pPr>
        <w:pStyle w:val="Heading1"/>
      </w:pPr>
      <w:bookmarkStart w:id="5" w:name="_Toc231438925"/>
      <w:r>
        <w:lastRenderedPageBreak/>
        <w:t xml:space="preserve">Use-Case </w:t>
      </w:r>
      <w:r w:rsidR="008C1910">
        <w:t>Model</w:t>
      </w:r>
      <w:bookmarkEnd w:id="5"/>
      <w:r>
        <w:t xml:space="preserve"> </w:t>
      </w:r>
    </w:p>
    <w:p w14:paraId="12E14CC7" w14:textId="3BE5331E" w:rsidR="0067527F" w:rsidRPr="0067527F" w:rsidRDefault="0067527F" w:rsidP="0067527F">
      <w:pPr>
        <w:pStyle w:val="BodyText"/>
      </w:pPr>
      <w:r>
        <w:rPr>
          <w:noProof/>
          <w:color w:val="000000"/>
          <w:bdr w:val="none" w:sz="0" w:space="0" w:color="auto" w:frame="1"/>
        </w:rPr>
        <w:drawing>
          <wp:inline distT="0" distB="0" distL="0" distR="0" wp14:anchorId="6A73D9B3" wp14:editId="46DD9577">
            <wp:extent cx="5943600" cy="5715000"/>
            <wp:effectExtent l="0" t="0" r="0" b="0"/>
            <wp:docPr id="1080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7925B685" w14:textId="7830657C" w:rsidR="0067527F" w:rsidRDefault="0067527F">
      <w:pPr>
        <w:widowControl/>
        <w:spacing w:line="240" w:lineRule="auto"/>
      </w:pPr>
      <w:r>
        <w:br w:type="page"/>
      </w:r>
    </w:p>
    <w:p w14:paraId="73B242F3" w14:textId="77777777" w:rsidR="00444035" w:rsidRDefault="00444035"/>
    <w:p w14:paraId="36D8161C" w14:textId="15528F80" w:rsidR="00444035" w:rsidRDefault="00A0216D">
      <w:pPr>
        <w:pStyle w:val="Heading1"/>
      </w:pPr>
      <w:bookmarkStart w:id="6" w:name="_Toc231438926"/>
      <w:r>
        <w:t>Logical View</w:t>
      </w:r>
      <w:bookmarkEnd w:id="6"/>
      <w:r>
        <w:t xml:space="preserve"> </w:t>
      </w:r>
    </w:p>
    <w:tbl>
      <w:tblPr>
        <w:tblStyle w:val="TableGrid"/>
        <w:tblpPr w:leftFromText="180" w:rightFromText="180" w:vertAnchor="page" w:horzAnchor="margin" w:tblpXSpec="center" w:tblpY="2881"/>
        <w:tblW w:w="0" w:type="auto"/>
        <w:tblLook w:val="04A0" w:firstRow="1" w:lastRow="0" w:firstColumn="1" w:lastColumn="0" w:noHBand="0" w:noVBand="1"/>
      </w:tblPr>
      <w:tblGrid>
        <w:gridCol w:w="1928"/>
        <w:gridCol w:w="4088"/>
        <w:gridCol w:w="1242"/>
      </w:tblGrid>
      <w:tr w:rsidR="00704374" w:rsidRPr="00FA340B" w14:paraId="4C2A761C" w14:textId="77777777" w:rsidTr="00704374">
        <w:tc>
          <w:tcPr>
            <w:tcW w:w="0" w:type="auto"/>
            <w:hideMark/>
          </w:tcPr>
          <w:p w14:paraId="35D981BA" w14:textId="77777777" w:rsidR="00704374" w:rsidRPr="00FA340B" w:rsidRDefault="00704374" w:rsidP="00704374">
            <w:pPr>
              <w:widowControl/>
              <w:spacing w:line="240" w:lineRule="auto"/>
            </w:pPr>
            <w:r w:rsidRPr="00FA340B">
              <w:rPr>
                <w:b/>
                <w:bCs/>
              </w:rPr>
              <w:t>Component</w:t>
            </w:r>
          </w:p>
        </w:tc>
        <w:tc>
          <w:tcPr>
            <w:tcW w:w="0" w:type="auto"/>
            <w:hideMark/>
          </w:tcPr>
          <w:p w14:paraId="74527C8E" w14:textId="77777777" w:rsidR="00704374" w:rsidRPr="00FA340B" w:rsidRDefault="00704374" w:rsidP="00704374">
            <w:pPr>
              <w:widowControl/>
              <w:spacing w:line="240" w:lineRule="auto"/>
            </w:pPr>
            <w:r w:rsidRPr="00FA340B">
              <w:rPr>
                <w:b/>
                <w:bCs/>
              </w:rPr>
              <w:t>Công nghệ</w:t>
            </w:r>
          </w:p>
        </w:tc>
        <w:tc>
          <w:tcPr>
            <w:tcW w:w="0" w:type="auto"/>
            <w:hideMark/>
          </w:tcPr>
          <w:p w14:paraId="1B815870" w14:textId="77777777" w:rsidR="00704374" w:rsidRPr="00FA340B" w:rsidRDefault="00704374" w:rsidP="00704374">
            <w:pPr>
              <w:widowControl/>
              <w:spacing w:line="240" w:lineRule="auto"/>
            </w:pPr>
            <w:r w:rsidRPr="00FA340B">
              <w:rPr>
                <w:b/>
                <w:bCs/>
              </w:rPr>
              <w:t>Ngôn ngữ</w:t>
            </w:r>
          </w:p>
        </w:tc>
      </w:tr>
      <w:tr w:rsidR="00704374" w:rsidRPr="00FA340B" w14:paraId="1A4FEA95" w14:textId="77777777" w:rsidTr="00704374">
        <w:tc>
          <w:tcPr>
            <w:tcW w:w="0" w:type="auto"/>
            <w:hideMark/>
          </w:tcPr>
          <w:p w14:paraId="1401FD92" w14:textId="77777777" w:rsidR="00704374" w:rsidRPr="00FA340B" w:rsidRDefault="00704374" w:rsidP="00704374">
            <w:pPr>
              <w:widowControl/>
              <w:spacing w:line="240" w:lineRule="auto"/>
            </w:pPr>
            <w:r w:rsidRPr="00FA340B">
              <w:rPr>
                <w:b/>
                <w:bCs/>
              </w:rPr>
              <w:t>Mobile App</w:t>
            </w:r>
          </w:p>
        </w:tc>
        <w:tc>
          <w:tcPr>
            <w:tcW w:w="0" w:type="auto"/>
            <w:hideMark/>
          </w:tcPr>
          <w:p w14:paraId="2B698502" w14:textId="77777777" w:rsidR="00704374" w:rsidRPr="00FA340B" w:rsidRDefault="00704374" w:rsidP="00704374">
            <w:pPr>
              <w:widowControl/>
              <w:spacing w:line="240" w:lineRule="auto"/>
            </w:pPr>
            <w:r w:rsidRPr="00FA340B">
              <w:t>Kotlin (Jetpack Compose)</w:t>
            </w:r>
          </w:p>
        </w:tc>
        <w:tc>
          <w:tcPr>
            <w:tcW w:w="0" w:type="auto"/>
            <w:hideMark/>
          </w:tcPr>
          <w:p w14:paraId="0A2075B2" w14:textId="77777777" w:rsidR="00704374" w:rsidRPr="00FA340B" w:rsidRDefault="00704374" w:rsidP="00704374">
            <w:pPr>
              <w:widowControl/>
              <w:spacing w:line="240" w:lineRule="auto"/>
            </w:pPr>
            <w:r w:rsidRPr="00FA340B">
              <w:t>Kotlin</w:t>
            </w:r>
          </w:p>
        </w:tc>
      </w:tr>
      <w:tr w:rsidR="00704374" w:rsidRPr="00FA340B" w14:paraId="18CA99BC" w14:textId="77777777" w:rsidTr="00704374">
        <w:tc>
          <w:tcPr>
            <w:tcW w:w="0" w:type="auto"/>
            <w:hideMark/>
          </w:tcPr>
          <w:p w14:paraId="06E72375" w14:textId="77777777" w:rsidR="00704374" w:rsidRPr="00FA340B" w:rsidRDefault="00704374" w:rsidP="00704374">
            <w:pPr>
              <w:widowControl/>
              <w:spacing w:line="240" w:lineRule="auto"/>
            </w:pPr>
            <w:r w:rsidRPr="00FA340B">
              <w:rPr>
                <w:b/>
                <w:bCs/>
              </w:rPr>
              <w:t>Mô hình YOLO</w:t>
            </w:r>
          </w:p>
        </w:tc>
        <w:tc>
          <w:tcPr>
            <w:tcW w:w="0" w:type="auto"/>
            <w:hideMark/>
          </w:tcPr>
          <w:p w14:paraId="6C48045C" w14:textId="77777777" w:rsidR="00704374" w:rsidRPr="00FA340B" w:rsidRDefault="00704374" w:rsidP="00704374">
            <w:pPr>
              <w:widowControl/>
              <w:spacing w:line="240" w:lineRule="auto"/>
            </w:pPr>
            <w:r w:rsidRPr="00FA340B">
              <w:t>YOLO (phiên bản TFLite / ONNX chạy offline)</w:t>
            </w:r>
          </w:p>
        </w:tc>
        <w:tc>
          <w:tcPr>
            <w:tcW w:w="0" w:type="auto"/>
            <w:hideMark/>
          </w:tcPr>
          <w:p w14:paraId="21DC3ADB" w14:textId="77777777" w:rsidR="00704374" w:rsidRPr="00FA340B" w:rsidRDefault="00704374" w:rsidP="00704374">
            <w:pPr>
              <w:widowControl/>
              <w:spacing w:line="240" w:lineRule="auto"/>
            </w:pPr>
            <w:r w:rsidRPr="00FA340B">
              <w:t>Kotlin / C++</w:t>
            </w:r>
          </w:p>
        </w:tc>
      </w:tr>
      <w:tr w:rsidR="00704374" w:rsidRPr="00FA340B" w14:paraId="0CBC8555" w14:textId="77777777" w:rsidTr="00704374">
        <w:tc>
          <w:tcPr>
            <w:tcW w:w="0" w:type="auto"/>
            <w:hideMark/>
          </w:tcPr>
          <w:p w14:paraId="2F788149" w14:textId="77777777" w:rsidR="00704374" w:rsidRPr="00FA340B" w:rsidRDefault="00704374" w:rsidP="00704374">
            <w:pPr>
              <w:widowControl/>
              <w:spacing w:line="240" w:lineRule="auto"/>
            </w:pPr>
            <w:r w:rsidRPr="00FA340B">
              <w:rPr>
                <w:b/>
                <w:bCs/>
              </w:rPr>
              <w:t>Chatbot Agent</w:t>
            </w:r>
          </w:p>
        </w:tc>
        <w:tc>
          <w:tcPr>
            <w:tcW w:w="0" w:type="auto"/>
            <w:hideMark/>
          </w:tcPr>
          <w:p w14:paraId="3D04AC01" w14:textId="755C32BA" w:rsidR="00704374" w:rsidRPr="00FA340B" w:rsidRDefault="006E3013" w:rsidP="00704374">
            <w:pPr>
              <w:widowControl/>
              <w:spacing w:line="240" w:lineRule="auto"/>
            </w:pPr>
            <w:r w:rsidRPr="006E3013">
              <w:t>Groq API (LLaMA 3) &amp; Gemini API.</w:t>
            </w:r>
          </w:p>
        </w:tc>
        <w:tc>
          <w:tcPr>
            <w:tcW w:w="0" w:type="auto"/>
            <w:hideMark/>
          </w:tcPr>
          <w:p w14:paraId="77477E13" w14:textId="77777777" w:rsidR="00704374" w:rsidRPr="00FA340B" w:rsidRDefault="00704374" w:rsidP="00704374">
            <w:pPr>
              <w:widowControl/>
              <w:spacing w:line="240" w:lineRule="auto"/>
            </w:pPr>
            <w:r w:rsidRPr="00FA340B">
              <w:t>Kotlin</w:t>
            </w:r>
          </w:p>
        </w:tc>
      </w:tr>
      <w:tr w:rsidR="00704374" w:rsidRPr="00FA340B" w14:paraId="7E60FA01" w14:textId="77777777" w:rsidTr="00704374">
        <w:tc>
          <w:tcPr>
            <w:tcW w:w="0" w:type="auto"/>
            <w:hideMark/>
          </w:tcPr>
          <w:p w14:paraId="3753CD0B" w14:textId="77777777" w:rsidR="00704374" w:rsidRPr="00FA340B" w:rsidRDefault="00704374" w:rsidP="00704374">
            <w:pPr>
              <w:widowControl/>
              <w:spacing w:line="240" w:lineRule="auto"/>
            </w:pPr>
            <w:r w:rsidRPr="00FA340B">
              <w:rPr>
                <w:b/>
                <w:bCs/>
              </w:rPr>
              <w:t>Database</w:t>
            </w:r>
          </w:p>
        </w:tc>
        <w:tc>
          <w:tcPr>
            <w:tcW w:w="0" w:type="auto"/>
            <w:hideMark/>
          </w:tcPr>
          <w:p w14:paraId="24EDFD8F" w14:textId="77777777" w:rsidR="00704374" w:rsidRPr="00FA340B" w:rsidRDefault="00704374" w:rsidP="00704374">
            <w:pPr>
              <w:widowControl/>
              <w:spacing w:line="240" w:lineRule="auto"/>
            </w:pPr>
            <w:r w:rsidRPr="00FA340B">
              <w:t>Firebase Cloud Firestore &amp; Storage</w:t>
            </w:r>
          </w:p>
        </w:tc>
        <w:tc>
          <w:tcPr>
            <w:tcW w:w="0" w:type="auto"/>
            <w:hideMark/>
          </w:tcPr>
          <w:p w14:paraId="59251344" w14:textId="77777777" w:rsidR="00704374" w:rsidRPr="00FA340B" w:rsidRDefault="00704374" w:rsidP="00704374">
            <w:pPr>
              <w:widowControl/>
              <w:spacing w:line="240" w:lineRule="auto"/>
            </w:pPr>
            <w:r w:rsidRPr="00FA340B">
              <w:t>NoSQL</w:t>
            </w:r>
          </w:p>
        </w:tc>
      </w:tr>
      <w:tr w:rsidR="00704374" w:rsidRPr="00FA340B" w14:paraId="28CDE8C4" w14:textId="77777777" w:rsidTr="00704374">
        <w:tc>
          <w:tcPr>
            <w:tcW w:w="0" w:type="auto"/>
            <w:hideMark/>
          </w:tcPr>
          <w:p w14:paraId="6964048D" w14:textId="77777777" w:rsidR="00704374" w:rsidRPr="00FA340B" w:rsidRDefault="00704374" w:rsidP="00704374">
            <w:pPr>
              <w:widowControl/>
              <w:spacing w:line="240" w:lineRule="auto"/>
            </w:pPr>
            <w:r w:rsidRPr="00FA340B">
              <w:rPr>
                <w:b/>
                <w:bCs/>
              </w:rPr>
              <w:t>Mạng xã hội API</w:t>
            </w:r>
          </w:p>
        </w:tc>
        <w:tc>
          <w:tcPr>
            <w:tcW w:w="0" w:type="auto"/>
            <w:hideMark/>
          </w:tcPr>
          <w:p w14:paraId="3D0F8FBB" w14:textId="77777777" w:rsidR="00704374" w:rsidRPr="00FA340B" w:rsidRDefault="00704374" w:rsidP="00704374">
            <w:pPr>
              <w:widowControl/>
              <w:spacing w:line="240" w:lineRule="auto"/>
            </w:pPr>
            <w:r w:rsidRPr="00FA340B">
              <w:t>Android Share Intent / Native API</w:t>
            </w:r>
          </w:p>
        </w:tc>
        <w:tc>
          <w:tcPr>
            <w:tcW w:w="0" w:type="auto"/>
            <w:hideMark/>
          </w:tcPr>
          <w:p w14:paraId="1909D21A" w14:textId="77777777" w:rsidR="00704374" w:rsidRPr="00FA340B" w:rsidRDefault="00704374" w:rsidP="00704374">
            <w:pPr>
              <w:widowControl/>
              <w:spacing w:line="240" w:lineRule="auto"/>
            </w:pPr>
            <w:r w:rsidRPr="00FA340B">
              <w:t>Kotlin</w:t>
            </w:r>
          </w:p>
        </w:tc>
      </w:tr>
      <w:tr w:rsidR="006E3013" w:rsidRPr="00FA340B" w14:paraId="357575FC" w14:textId="77777777" w:rsidTr="00704374">
        <w:tc>
          <w:tcPr>
            <w:tcW w:w="0" w:type="auto"/>
          </w:tcPr>
          <w:p w14:paraId="7312E6DE" w14:textId="0F037D32" w:rsidR="006E3013" w:rsidRPr="00FA340B" w:rsidRDefault="006E3013" w:rsidP="00704374">
            <w:pPr>
              <w:widowControl/>
              <w:spacing w:line="240" w:lineRule="auto"/>
              <w:rPr>
                <w:b/>
                <w:bCs/>
              </w:rPr>
            </w:pPr>
            <w:r w:rsidRPr="006E3013">
              <w:rPr>
                <w:b/>
                <w:bCs/>
              </w:rPr>
              <w:t xml:space="preserve">Cloud Fallback API </w:t>
            </w:r>
          </w:p>
        </w:tc>
        <w:tc>
          <w:tcPr>
            <w:tcW w:w="0" w:type="auto"/>
          </w:tcPr>
          <w:p w14:paraId="372FC271" w14:textId="43D63B4A" w:rsidR="006E3013" w:rsidRPr="00FA340B" w:rsidRDefault="006E3013" w:rsidP="00704374">
            <w:pPr>
              <w:widowControl/>
              <w:spacing w:line="240" w:lineRule="auto"/>
            </w:pPr>
            <w:r w:rsidRPr="006E3013">
              <w:t xml:space="preserve">iNaturalist Computer Vision API </w:t>
            </w:r>
          </w:p>
        </w:tc>
        <w:tc>
          <w:tcPr>
            <w:tcW w:w="0" w:type="auto"/>
          </w:tcPr>
          <w:p w14:paraId="3E434331" w14:textId="0CAD5217" w:rsidR="006E3013" w:rsidRPr="00FA340B" w:rsidRDefault="006E3013" w:rsidP="00704374">
            <w:pPr>
              <w:widowControl/>
              <w:spacing w:line="240" w:lineRule="auto"/>
            </w:pPr>
            <w:r w:rsidRPr="006E3013">
              <w:t>REST/JSON</w:t>
            </w:r>
          </w:p>
        </w:tc>
      </w:tr>
      <w:tr w:rsidR="006E3013" w:rsidRPr="00FA340B" w14:paraId="218A69DC" w14:textId="77777777" w:rsidTr="00704374">
        <w:tc>
          <w:tcPr>
            <w:tcW w:w="0" w:type="auto"/>
          </w:tcPr>
          <w:p w14:paraId="4F07D664" w14:textId="11893FBD" w:rsidR="006E3013" w:rsidRPr="006E3013" w:rsidRDefault="006E3013" w:rsidP="00704374">
            <w:pPr>
              <w:widowControl/>
              <w:spacing w:line="240" w:lineRule="auto"/>
              <w:rPr>
                <w:b/>
                <w:bCs/>
              </w:rPr>
            </w:pPr>
            <w:r w:rsidRPr="006E3013">
              <w:rPr>
                <w:b/>
                <w:bCs/>
              </w:rPr>
              <w:t>Image Hosting</w:t>
            </w:r>
          </w:p>
        </w:tc>
        <w:tc>
          <w:tcPr>
            <w:tcW w:w="0" w:type="auto"/>
          </w:tcPr>
          <w:p w14:paraId="7AB8AA0B" w14:textId="0465A75C" w:rsidR="006E3013" w:rsidRPr="006E3013" w:rsidRDefault="006E3013" w:rsidP="00704374">
            <w:pPr>
              <w:widowControl/>
              <w:spacing w:line="240" w:lineRule="auto"/>
            </w:pPr>
            <w:r w:rsidRPr="006E3013">
              <w:t xml:space="preserve">IMGBB </w:t>
            </w:r>
          </w:p>
        </w:tc>
        <w:tc>
          <w:tcPr>
            <w:tcW w:w="0" w:type="auto"/>
          </w:tcPr>
          <w:p w14:paraId="19606188" w14:textId="4AD21CA8" w:rsidR="006E3013" w:rsidRPr="006E3013" w:rsidRDefault="006E3013" w:rsidP="00704374">
            <w:pPr>
              <w:widowControl/>
              <w:spacing w:line="240" w:lineRule="auto"/>
            </w:pPr>
            <w:r w:rsidRPr="006E3013">
              <w:t>REST/JSON</w:t>
            </w:r>
          </w:p>
        </w:tc>
      </w:tr>
    </w:tbl>
    <w:p w14:paraId="71C60BC3" w14:textId="67B5C5DC" w:rsidR="00704374" w:rsidRDefault="0067527F" w:rsidP="00704374">
      <w:pPr>
        <w:pStyle w:val="BodyText"/>
      </w:pPr>
      <w:r w:rsidRPr="0067527F">
        <w:t>Các component và ngôn ngữ sử dụng</w:t>
      </w:r>
    </w:p>
    <w:p w14:paraId="638C37A4" w14:textId="77777777" w:rsidR="00704374" w:rsidRPr="00704374" w:rsidRDefault="00704374" w:rsidP="00704374"/>
    <w:p w14:paraId="3F3C0406" w14:textId="77777777" w:rsidR="00704374" w:rsidRPr="00704374" w:rsidRDefault="00704374" w:rsidP="00704374"/>
    <w:p w14:paraId="6888CD8A" w14:textId="77777777" w:rsidR="00704374" w:rsidRPr="00704374" w:rsidRDefault="00704374" w:rsidP="00704374"/>
    <w:p w14:paraId="7BBDE1FB" w14:textId="77777777" w:rsidR="00704374" w:rsidRPr="00704374" w:rsidRDefault="00704374" w:rsidP="00704374"/>
    <w:p w14:paraId="34502D1D" w14:textId="77777777" w:rsidR="00704374" w:rsidRDefault="00704374" w:rsidP="00704374"/>
    <w:p w14:paraId="50D3C302" w14:textId="77777777" w:rsidR="00704374" w:rsidRDefault="00704374" w:rsidP="00704374"/>
    <w:p w14:paraId="3FC18EA6" w14:textId="470B86B3" w:rsidR="00704374" w:rsidRPr="00704374" w:rsidRDefault="00704374" w:rsidP="00704374"/>
    <w:p w14:paraId="115A54DB" w14:textId="203B6728" w:rsidR="0067527F" w:rsidRPr="0067527F" w:rsidRDefault="006E3013" w:rsidP="00704374">
      <w:pPr>
        <w:widowControl/>
        <w:spacing w:line="240" w:lineRule="auto"/>
      </w:pPr>
      <w:r>
        <w:rPr>
          <w:noProof/>
        </w:rPr>
        <w:drawing>
          <wp:anchor distT="0" distB="0" distL="114300" distR="114300" simplePos="0" relativeHeight="251658240" behindDoc="0" locked="0" layoutInCell="1" allowOverlap="1" wp14:anchorId="21DD878E" wp14:editId="28F0FCED">
            <wp:simplePos x="0" y="0"/>
            <wp:positionH relativeFrom="margin">
              <wp:align>right</wp:align>
            </wp:positionH>
            <wp:positionV relativeFrom="paragraph">
              <wp:posOffset>358284</wp:posOffset>
            </wp:positionV>
            <wp:extent cx="5942330" cy="4895215"/>
            <wp:effectExtent l="0" t="0" r="1270" b="635"/>
            <wp:wrapSquare wrapText="bothSides"/>
            <wp:docPr id="143190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0601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2419" cy="4895215"/>
                    </a:xfrm>
                    <a:prstGeom prst="rect">
                      <a:avLst/>
                    </a:prstGeom>
                  </pic:spPr>
                </pic:pic>
              </a:graphicData>
            </a:graphic>
          </wp:anchor>
        </w:drawing>
      </w:r>
      <w:r w:rsidR="0067527F">
        <w:br w:type="page"/>
      </w:r>
    </w:p>
    <w:p w14:paraId="3BA2788B" w14:textId="52C3EC77" w:rsidR="00432005" w:rsidRDefault="0067527F" w:rsidP="00432005">
      <w:pPr>
        <w:pStyle w:val="Heading2"/>
      </w:pPr>
      <w:bookmarkStart w:id="7" w:name="_Toc231438927"/>
      <w:r>
        <w:lastRenderedPageBreak/>
        <w:t>Mobile App</w:t>
      </w:r>
      <w:bookmarkEnd w:id="7"/>
    </w:p>
    <w:p w14:paraId="51782170" w14:textId="77777777" w:rsidR="0096509B" w:rsidRDefault="0096509B" w:rsidP="0096509B">
      <w:r>
        <w:t>Giao diện chính để người dùng tương tác với hệ thống, bao gồm các chức năng chụp ảnh nhận diện, tra cứu bách khoa, chat tư vấn, xem lịch sử và chia sẻ kết quả.</w:t>
      </w:r>
    </w:p>
    <w:p w14:paraId="08A799C3" w14:textId="67B1A930" w:rsidR="0096509B" w:rsidRDefault="0096509B">
      <w:pPr>
        <w:pStyle w:val="ListParagraph"/>
        <w:numPr>
          <w:ilvl w:val="0"/>
          <w:numId w:val="33"/>
        </w:numPr>
      </w:pPr>
      <w:r w:rsidRPr="0096509B">
        <w:rPr>
          <w:b/>
          <w:bCs/>
        </w:rPr>
        <w:t>Responsibility</w:t>
      </w:r>
      <w:r>
        <w:t>: Hiển thị giao diện, thu thập input người dùng, gửi request lên backend và render kết quả trả về.</w:t>
      </w:r>
    </w:p>
    <w:p w14:paraId="20C279AD" w14:textId="18B3F7CA" w:rsidR="0096509B" w:rsidRDefault="0096509B">
      <w:pPr>
        <w:pStyle w:val="ListParagraph"/>
        <w:numPr>
          <w:ilvl w:val="0"/>
          <w:numId w:val="33"/>
        </w:numPr>
      </w:pPr>
      <w:r w:rsidRPr="0096509B">
        <w:rPr>
          <w:b/>
          <w:bCs/>
        </w:rPr>
        <w:t>Interface</w:t>
      </w:r>
      <w:r>
        <w:t>: Gửi HTTP request đến API Gateway, kết nối trực tiếp với Firebase SDK để xác thực và lấy dữ liệu tĩnh, gọi Social SDK để chia sẻ</w:t>
      </w:r>
    </w:p>
    <w:p w14:paraId="5FC29F4A" w14:textId="696F4BFE" w:rsidR="0096509B" w:rsidRDefault="0096509B">
      <w:pPr>
        <w:pStyle w:val="ListParagraph"/>
        <w:numPr>
          <w:ilvl w:val="0"/>
          <w:numId w:val="33"/>
        </w:numPr>
      </w:pPr>
      <w:r w:rsidRPr="0096509B">
        <w:rPr>
          <w:b/>
          <w:bCs/>
        </w:rPr>
        <w:t>Dependencies</w:t>
      </w:r>
      <w:r>
        <w:t>: API Gateway, Mạng xã hội API.</w:t>
      </w:r>
    </w:p>
    <w:p w14:paraId="380E8569" w14:textId="63056FC1" w:rsidR="0096509B" w:rsidRPr="0096509B" w:rsidRDefault="0096509B">
      <w:pPr>
        <w:pStyle w:val="ListParagraph"/>
        <w:numPr>
          <w:ilvl w:val="0"/>
          <w:numId w:val="33"/>
        </w:numPr>
      </w:pPr>
      <w:r w:rsidRPr="0096509B">
        <w:rPr>
          <w:b/>
          <w:bCs/>
        </w:rPr>
        <w:t>Công</w:t>
      </w:r>
      <w:r>
        <w:t xml:space="preserve"> </w:t>
      </w:r>
      <w:r w:rsidRPr="0096509B">
        <w:rPr>
          <w:b/>
          <w:bCs/>
        </w:rPr>
        <w:t>nghệ</w:t>
      </w:r>
      <w:r>
        <w:t xml:space="preserve">: Kotlin Multiplatform (KMP). </w:t>
      </w:r>
      <w:r w:rsidR="00394363" w:rsidRPr="00394363">
        <w:t>Gọi trực tiếp Firebase SDK và Gemini API.</w:t>
      </w:r>
      <w:r>
        <w:t>, CameraX (Android) để xử lý camera, và Multiplatform Settings để lưu trữ local data/token.</w:t>
      </w:r>
    </w:p>
    <w:p w14:paraId="35AADDF8" w14:textId="540F3846" w:rsidR="00432005" w:rsidRPr="00432005" w:rsidRDefault="00704374" w:rsidP="00432005">
      <w:r>
        <w:rPr>
          <w:noProof/>
        </w:rPr>
        <w:drawing>
          <wp:inline distT="0" distB="0" distL="0" distR="0" wp14:anchorId="66EEAF91" wp14:editId="5A6D01F1">
            <wp:extent cx="5943600" cy="4367794"/>
            <wp:effectExtent l="0" t="0" r="0" b="0"/>
            <wp:docPr id="1535236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612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4367794"/>
                    </a:xfrm>
                    <a:prstGeom prst="rect">
                      <a:avLst/>
                    </a:prstGeom>
                  </pic:spPr>
                </pic:pic>
              </a:graphicData>
            </a:graphic>
          </wp:inline>
        </w:drawing>
      </w:r>
    </w:p>
    <w:p w14:paraId="424E3333" w14:textId="619E5DDF" w:rsidR="00432005" w:rsidRPr="00432005" w:rsidRDefault="00FA340B" w:rsidP="00432005">
      <w:pPr>
        <w:pStyle w:val="Heading2"/>
      </w:pPr>
      <w:bookmarkStart w:id="8" w:name="_Toc231438928"/>
      <w:r w:rsidRPr="00FA340B">
        <w:rPr>
          <w:bCs/>
        </w:rPr>
        <w:t>Kiến trúc Serverless &amp; Client-Heavy</w:t>
      </w:r>
      <w:bookmarkEnd w:id="8"/>
      <w:r w:rsidR="00432005" w:rsidRPr="00432005">
        <w:t xml:space="preserve"> </w:t>
      </w:r>
    </w:p>
    <w:p w14:paraId="111A5D38" w14:textId="25841251" w:rsidR="00AC372D" w:rsidRDefault="00FA340B" w:rsidP="00704374">
      <w:pPr>
        <w:ind w:firstLine="720"/>
        <w:rPr>
          <w:bCs/>
        </w:rPr>
      </w:pPr>
      <w:r w:rsidRPr="00FA340B">
        <w:rPr>
          <w:bCs/>
        </w:rPr>
        <w:t>Hệ thống áp dụng mô hình Serverless, loại bỏ hoàn toàn lớp máy chủ trung gian (Backend). Ứng dụng Mobile đóng vai trò trung tâm (Client-Heavy), trực tiếp xử lý các tác vụ logic, chạy mô hình AI trên thiết bị và gọi trực tiếp đến các dịch vụ Backend-as-a-Service (BaaS) như Firebase và Gemini API.</w:t>
      </w:r>
    </w:p>
    <w:p w14:paraId="09F7ACEF" w14:textId="77777777" w:rsidR="00704374" w:rsidRDefault="00704374" w:rsidP="00704374"/>
    <w:p w14:paraId="3F2BB48D" w14:textId="344D74FC" w:rsidR="00AC372D" w:rsidRDefault="00FA340B" w:rsidP="00AC372D">
      <w:pPr>
        <w:pStyle w:val="Heading2"/>
      </w:pPr>
      <w:bookmarkStart w:id="9" w:name="_Toc231438929"/>
      <w:r w:rsidRPr="00FA340B">
        <w:t>Mô hình YOLO (On-device Inference)</w:t>
      </w:r>
      <w:bookmarkEnd w:id="9"/>
    </w:p>
    <w:p w14:paraId="0ABA6669" w14:textId="46509128" w:rsidR="00AC372D" w:rsidRDefault="00FA340B" w:rsidP="00AC372D">
      <w:pPr>
        <w:ind w:firstLine="720"/>
      </w:pPr>
      <w:r w:rsidRPr="00FA340B">
        <w:t>Chạy trực tiếp trên điện thoại di động của người dùng (Offline/On-device), phân tích luồng ảnh trực tiếp từ Camera (60fps) để xuất ra Bounding Box và Nhãn.</w:t>
      </w:r>
    </w:p>
    <w:p w14:paraId="2BF76DD0" w14:textId="77777777" w:rsidR="00AC372D" w:rsidRDefault="00AC372D">
      <w:pPr>
        <w:pStyle w:val="ListParagraph"/>
        <w:numPr>
          <w:ilvl w:val="0"/>
          <w:numId w:val="29"/>
        </w:numPr>
      </w:pPr>
      <w:r w:rsidRPr="00AC372D">
        <w:rPr>
          <w:b/>
          <w:bCs/>
        </w:rPr>
        <w:t>Responsibility</w:t>
      </w:r>
      <w:r>
        <w:t>: Phân tích ảnh, phát hiện và phân loại côn trùng, trả về kết quả nhận diện.</w:t>
      </w:r>
    </w:p>
    <w:p w14:paraId="4E3C89B9" w14:textId="03B62F83" w:rsidR="00AC372D" w:rsidRDefault="00AC372D">
      <w:pPr>
        <w:pStyle w:val="ListParagraph"/>
        <w:numPr>
          <w:ilvl w:val="0"/>
          <w:numId w:val="29"/>
        </w:numPr>
      </w:pPr>
      <w:r w:rsidRPr="00AC372D">
        <w:rPr>
          <w:b/>
          <w:bCs/>
        </w:rPr>
        <w:t>Interface</w:t>
      </w:r>
      <w:r>
        <w:t xml:space="preserve">: </w:t>
      </w:r>
      <w:r w:rsidR="00394363" w:rsidRPr="00394363">
        <w:t>Nhận ảnh trực tiếp từ Camera của thiết bị</w:t>
      </w:r>
      <w:r>
        <w:t>, trả về JSON chứa tên loài, confidence score và tọa độ bounding box {label, confidence, x, y, width, height}.</w:t>
      </w:r>
    </w:p>
    <w:p w14:paraId="037C4ACA" w14:textId="77777777" w:rsidR="00AC372D" w:rsidRDefault="00AC372D">
      <w:pPr>
        <w:pStyle w:val="ListParagraph"/>
        <w:numPr>
          <w:ilvl w:val="0"/>
          <w:numId w:val="29"/>
        </w:numPr>
      </w:pPr>
      <w:r w:rsidRPr="00AC372D">
        <w:rPr>
          <w:b/>
          <w:bCs/>
        </w:rPr>
        <w:t>Dependencies</w:t>
      </w:r>
      <w:r>
        <w:t>: View Controller.</w:t>
      </w:r>
    </w:p>
    <w:p w14:paraId="5C2B37FC" w14:textId="2E53EFD3" w:rsidR="00AC372D" w:rsidRDefault="009F68F1">
      <w:pPr>
        <w:pStyle w:val="ListParagraph"/>
        <w:numPr>
          <w:ilvl w:val="0"/>
          <w:numId w:val="29"/>
        </w:numPr>
      </w:pPr>
      <w:r>
        <w:rPr>
          <w:noProof/>
        </w:rPr>
        <w:lastRenderedPageBreak/>
        <w:drawing>
          <wp:anchor distT="0" distB="0" distL="114300" distR="114300" simplePos="0" relativeHeight="251659264" behindDoc="0" locked="0" layoutInCell="1" allowOverlap="1" wp14:anchorId="10B8BC2B" wp14:editId="52CAB99E">
            <wp:simplePos x="0" y="0"/>
            <wp:positionH relativeFrom="margin">
              <wp:align>right</wp:align>
            </wp:positionH>
            <wp:positionV relativeFrom="paragraph">
              <wp:posOffset>669980</wp:posOffset>
            </wp:positionV>
            <wp:extent cx="5943600" cy="4627880"/>
            <wp:effectExtent l="0" t="0" r="0" b="1270"/>
            <wp:wrapSquare wrapText="bothSides"/>
            <wp:docPr id="1278831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3146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4627880"/>
                    </a:xfrm>
                    <a:prstGeom prst="rect">
                      <a:avLst/>
                    </a:prstGeom>
                  </pic:spPr>
                </pic:pic>
              </a:graphicData>
            </a:graphic>
          </wp:anchor>
        </w:drawing>
      </w:r>
      <w:r w:rsidR="00AC372D" w:rsidRPr="00AC372D">
        <w:rPr>
          <w:b/>
          <w:bCs/>
        </w:rPr>
        <w:t>Công</w:t>
      </w:r>
      <w:r w:rsidR="00AC372D">
        <w:t xml:space="preserve"> </w:t>
      </w:r>
      <w:r w:rsidR="00AC372D" w:rsidRPr="00AC372D">
        <w:rPr>
          <w:b/>
          <w:bCs/>
        </w:rPr>
        <w:t>nghệ</w:t>
      </w:r>
      <w:r w:rsidR="00AC372D">
        <w:t xml:space="preserve">: </w:t>
      </w:r>
      <w:r w:rsidR="006E3013" w:rsidRPr="006E3013">
        <w:t>YOLO11s (quantized), TensorFlow Lite (Android) và TensorFlow.js (Web).</w:t>
      </w:r>
      <w:r w:rsidR="00AC372D">
        <w:t xml:space="preserve"> Khuyến nghị chạy trên GPU để đảm bảo thời gian xử lý dưới 5 giây theo yêu cầu phi chức năng.</w:t>
      </w:r>
    </w:p>
    <w:p w14:paraId="7C40AB33" w14:textId="7C60F2EA" w:rsidR="009F68F1" w:rsidRDefault="009F68F1" w:rsidP="009F68F1">
      <w:r>
        <w:rPr>
          <w:noProof/>
        </w:rPr>
        <w:lastRenderedPageBreak/>
        <w:drawing>
          <wp:inline distT="0" distB="0" distL="0" distR="0" wp14:anchorId="4404EB8E" wp14:editId="1196CFD5">
            <wp:extent cx="5943600" cy="3766185"/>
            <wp:effectExtent l="0" t="0" r="0" b="5715"/>
            <wp:docPr id="248980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0678"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943600" cy="3766185"/>
                    </a:xfrm>
                    <a:prstGeom prst="rect">
                      <a:avLst/>
                    </a:prstGeom>
                  </pic:spPr>
                </pic:pic>
              </a:graphicData>
            </a:graphic>
          </wp:inline>
        </w:drawing>
      </w:r>
    </w:p>
    <w:p w14:paraId="374DC104" w14:textId="372C272D" w:rsidR="00D55CD1" w:rsidRDefault="00D55CD1" w:rsidP="00D55CD1"/>
    <w:p w14:paraId="221AC673" w14:textId="08D98AA1" w:rsidR="00AC372D" w:rsidRPr="00AC372D" w:rsidRDefault="00AC372D" w:rsidP="00AC372D">
      <w:pPr>
        <w:pStyle w:val="Heading2"/>
      </w:pPr>
      <w:bookmarkStart w:id="10" w:name="_Toc231438930"/>
      <w:r w:rsidRPr="00AC372D">
        <w:t>Chatbot Agent</w:t>
      </w:r>
      <w:bookmarkEnd w:id="10"/>
    </w:p>
    <w:p w14:paraId="633E5D36" w14:textId="00EA5630" w:rsidR="00AC372D" w:rsidRPr="00AC372D" w:rsidRDefault="00AC372D" w:rsidP="00AC372D">
      <w:pPr>
        <w:ind w:firstLine="720"/>
      </w:pPr>
      <w:r w:rsidRPr="00AC372D">
        <w:t xml:space="preserve">Xử lý câu hỏi tư vấn bằng ngôn ngữ tự nhiên. </w:t>
      </w:r>
      <w:r w:rsidR="006E3013" w:rsidRPr="006E3013">
        <w:t>Sử dụng kỹ thuật Context-Aware Prompting. Trích xuất trực tiếp thông tin sinh học của côn trùng từ Firebase Firestore</w:t>
      </w:r>
      <w:r w:rsidR="000F7EA0">
        <w:t xml:space="preserve"> và iNaturalist</w:t>
      </w:r>
      <w:r w:rsidR="006E3013" w:rsidRPr="006E3013">
        <w:t xml:space="preserve"> và tiêm vào System Prompt để làm ngữ cảnh cho LLM sinh câu trả lời.</w:t>
      </w:r>
    </w:p>
    <w:p w14:paraId="6A8ACC83" w14:textId="24E9A08D" w:rsidR="00AC372D" w:rsidRPr="00AC372D" w:rsidRDefault="00AC372D">
      <w:pPr>
        <w:numPr>
          <w:ilvl w:val="0"/>
          <w:numId w:val="30"/>
        </w:numPr>
      </w:pPr>
      <w:r w:rsidRPr="00AC372D">
        <w:rPr>
          <w:b/>
          <w:bCs/>
        </w:rPr>
        <w:t>Responsibility</w:t>
      </w:r>
      <w:r w:rsidRPr="00AC372D">
        <w:rPr>
          <w:i/>
          <w:iCs/>
        </w:rPr>
        <w:t>:</w:t>
      </w:r>
      <w:r w:rsidRPr="00AC372D">
        <w:t xml:space="preserve"> Chuyển câu hỏi thành embedding, truy xuất context liên quan, tổng hợp prompt và gọi LLM sinh câu trả lời.</w:t>
      </w:r>
    </w:p>
    <w:p w14:paraId="69D4AD02" w14:textId="28D5CC4C" w:rsidR="00AC372D" w:rsidRPr="00AC372D" w:rsidRDefault="00AC372D">
      <w:pPr>
        <w:numPr>
          <w:ilvl w:val="0"/>
          <w:numId w:val="30"/>
        </w:numPr>
      </w:pPr>
      <w:r w:rsidRPr="00AC372D">
        <w:rPr>
          <w:b/>
          <w:bCs/>
        </w:rPr>
        <w:t>Interface</w:t>
      </w:r>
      <w:r w:rsidRPr="00AC372D">
        <w:rPr>
          <w:i/>
          <w:iCs/>
        </w:rPr>
        <w:t>:</w:t>
      </w:r>
      <w:r w:rsidRPr="00AC372D">
        <w:t xml:space="preserve"> Nhận câu hỏi văn bản và ngữ cảnh nhận diện </w:t>
      </w:r>
      <w:r w:rsidR="00394363" w:rsidRPr="00394363">
        <w:t>từ Mobile App</w:t>
      </w:r>
      <w:r w:rsidRPr="00AC372D">
        <w:t>, trả về chuỗi văn bản câu trả lời.</w:t>
      </w:r>
    </w:p>
    <w:p w14:paraId="1EFE0364" w14:textId="2C262DC3" w:rsidR="00AC372D" w:rsidRPr="00AC372D" w:rsidRDefault="00AC372D">
      <w:pPr>
        <w:numPr>
          <w:ilvl w:val="0"/>
          <w:numId w:val="30"/>
        </w:numPr>
      </w:pPr>
      <w:r w:rsidRPr="00AC372D">
        <w:rPr>
          <w:b/>
          <w:bCs/>
        </w:rPr>
        <w:t>Dependencies</w:t>
      </w:r>
      <w:r w:rsidRPr="00AC372D">
        <w:rPr>
          <w:i/>
          <w:iCs/>
        </w:rPr>
        <w:t>:</w:t>
      </w:r>
      <w:r w:rsidRPr="00AC372D">
        <w:t xml:space="preserve"> LLM Provider API.</w:t>
      </w:r>
    </w:p>
    <w:p w14:paraId="0B431BAA" w14:textId="1825939A" w:rsidR="00AC372D" w:rsidRPr="00AC372D" w:rsidRDefault="00AC372D" w:rsidP="006E3013">
      <w:pPr>
        <w:numPr>
          <w:ilvl w:val="0"/>
          <w:numId w:val="30"/>
        </w:numPr>
      </w:pPr>
      <w:r w:rsidRPr="006E3013">
        <w:rPr>
          <w:b/>
          <w:bCs/>
        </w:rPr>
        <w:t>Công</w:t>
      </w:r>
      <w:r w:rsidRPr="006E3013">
        <w:rPr>
          <w:i/>
          <w:iCs/>
        </w:rPr>
        <w:t xml:space="preserve"> </w:t>
      </w:r>
      <w:r w:rsidRPr="006E3013">
        <w:rPr>
          <w:b/>
          <w:bCs/>
        </w:rPr>
        <w:t>nghệ</w:t>
      </w:r>
      <w:r w:rsidRPr="006E3013">
        <w:rPr>
          <w:i/>
          <w:iCs/>
        </w:rPr>
        <w:t>:</w:t>
      </w:r>
      <w:r w:rsidRPr="00AC372D">
        <w:t xml:space="preserve"> </w:t>
      </w:r>
      <w:r w:rsidR="000F7EA0" w:rsidRPr="000F7EA0">
        <w:t>Sử dụng Ktor Client để gọi API LLM trực tiếp từ thiết bị, kết hợp tiêm dữ liệu (Inject Context) vào System Prompt</w:t>
      </w:r>
      <w:r w:rsidR="000F7EA0">
        <w:t>.</w:t>
      </w:r>
    </w:p>
    <w:p w14:paraId="39D7D83E" w14:textId="6182281A" w:rsidR="00432005" w:rsidRPr="00432005" w:rsidRDefault="00432005" w:rsidP="00432005">
      <w:pPr>
        <w:pStyle w:val="Heading2"/>
        <w:rPr>
          <w:bCs/>
        </w:rPr>
      </w:pPr>
      <w:bookmarkStart w:id="11" w:name="_Toc231438931"/>
      <w:r w:rsidRPr="00432005">
        <w:t>Database (</w:t>
      </w:r>
      <w:r w:rsidR="00D55CD1" w:rsidRPr="00D55CD1">
        <w:t>Firebase Cloud Firestore &amp; Storage</w:t>
      </w:r>
      <w:r w:rsidR="00AC372D">
        <w:t>)</w:t>
      </w:r>
      <w:bookmarkEnd w:id="11"/>
      <w:r w:rsidRPr="00432005">
        <w:t> </w:t>
      </w:r>
    </w:p>
    <w:p w14:paraId="288F892F" w14:textId="77777777" w:rsidR="00432005" w:rsidRPr="00432005" w:rsidRDefault="00432005" w:rsidP="00AC372D">
      <w:pPr>
        <w:ind w:firstLine="720"/>
      </w:pPr>
      <w:r w:rsidRPr="00432005">
        <w:t>Lưu trữ toàn bộ dữ liệu có cấu trúc của hệ thống bao gồm tài khoản người dùng, lịch sử nhận diện và nội dung bách khoa toàn thư về côn trùng.</w:t>
      </w:r>
    </w:p>
    <w:p w14:paraId="258EA592" w14:textId="3F300EBB" w:rsidR="00432005" w:rsidRPr="00432005" w:rsidRDefault="00432005">
      <w:pPr>
        <w:numPr>
          <w:ilvl w:val="0"/>
          <w:numId w:val="6"/>
        </w:numPr>
        <w:tabs>
          <w:tab w:val="clear" w:pos="720"/>
          <w:tab w:val="num" w:pos="1080"/>
        </w:tabs>
        <w:ind w:left="1080"/>
      </w:pPr>
      <w:r w:rsidRPr="00432005">
        <w:rPr>
          <w:b/>
          <w:bCs/>
        </w:rPr>
        <w:t>Responsibility</w:t>
      </w:r>
      <w:r w:rsidRPr="00432005">
        <w:rPr>
          <w:i/>
          <w:iCs/>
        </w:rPr>
        <w:t>:</w:t>
      </w:r>
      <w:r w:rsidRPr="00432005">
        <w:t xml:space="preserve"> </w:t>
      </w:r>
      <w:r w:rsidR="00FA340B" w:rsidRPr="00FA340B">
        <w:t>Sử dụng cơ sở dữ liệu NoSQL dựa trên Document. Cung cấp dữ liệu Realtime và lưu trữ ảnh nhanh chóng mà không cần xây dựng REST API trung gian.</w:t>
      </w:r>
    </w:p>
    <w:p w14:paraId="50B15D89" w14:textId="6AAB0238" w:rsidR="00D55CD1" w:rsidRDefault="00432005">
      <w:pPr>
        <w:numPr>
          <w:ilvl w:val="0"/>
          <w:numId w:val="6"/>
        </w:numPr>
        <w:tabs>
          <w:tab w:val="clear" w:pos="720"/>
          <w:tab w:val="num" w:pos="1080"/>
        </w:tabs>
        <w:ind w:left="1080"/>
      </w:pPr>
      <w:r w:rsidRPr="00432005">
        <w:rPr>
          <w:b/>
          <w:bCs/>
        </w:rPr>
        <w:t>Interface</w:t>
      </w:r>
      <w:r w:rsidRPr="00432005">
        <w:rPr>
          <w:i/>
          <w:iCs/>
        </w:rPr>
        <w:t>:</w:t>
      </w:r>
      <w:r w:rsidRPr="00432005">
        <w:t xml:space="preserve"> </w:t>
      </w:r>
      <w:r w:rsidR="00D55CD1" w:rsidRPr="00D55CD1">
        <w:t xml:space="preserve">Mobile App truy xuất trực tiếp qua Firebase SDK (các quyền Read/Write cơ bản). </w:t>
      </w:r>
    </w:p>
    <w:p w14:paraId="01EBB9F2" w14:textId="7FDCB24E" w:rsidR="00432005" w:rsidRPr="00432005" w:rsidRDefault="00432005">
      <w:pPr>
        <w:numPr>
          <w:ilvl w:val="0"/>
          <w:numId w:val="6"/>
        </w:numPr>
        <w:tabs>
          <w:tab w:val="clear" w:pos="720"/>
          <w:tab w:val="num" w:pos="1080"/>
        </w:tabs>
        <w:ind w:left="1080"/>
      </w:pPr>
      <w:r w:rsidRPr="00432005">
        <w:rPr>
          <w:b/>
          <w:bCs/>
        </w:rPr>
        <w:t>Dependencies</w:t>
      </w:r>
      <w:r w:rsidRPr="00432005">
        <w:rPr>
          <w:i/>
          <w:iCs/>
        </w:rPr>
        <w:t>:</w:t>
      </w:r>
      <w:r w:rsidRPr="00432005">
        <w:t xml:space="preserve"> Không phụ thuộc component nào khác trong hệ thống.</w:t>
      </w:r>
    </w:p>
    <w:p w14:paraId="51FC4135" w14:textId="585C586C" w:rsidR="00432005" w:rsidRDefault="00432005">
      <w:pPr>
        <w:numPr>
          <w:ilvl w:val="0"/>
          <w:numId w:val="6"/>
        </w:numPr>
        <w:tabs>
          <w:tab w:val="clear" w:pos="720"/>
          <w:tab w:val="num" w:pos="1080"/>
        </w:tabs>
        <w:ind w:left="1080"/>
      </w:pPr>
      <w:r w:rsidRPr="00432005">
        <w:rPr>
          <w:b/>
          <w:bCs/>
        </w:rPr>
        <w:t>Công</w:t>
      </w:r>
      <w:r w:rsidRPr="00432005">
        <w:rPr>
          <w:i/>
          <w:iCs/>
        </w:rPr>
        <w:t xml:space="preserve"> </w:t>
      </w:r>
      <w:r w:rsidRPr="00432005">
        <w:rPr>
          <w:b/>
          <w:bCs/>
        </w:rPr>
        <w:t>nghệ</w:t>
      </w:r>
      <w:r w:rsidRPr="00432005">
        <w:rPr>
          <w:i/>
          <w:iCs/>
        </w:rPr>
        <w:t>:</w:t>
      </w:r>
      <w:r w:rsidRPr="00432005">
        <w:t xml:space="preserve"> </w:t>
      </w:r>
      <w:r w:rsidR="00D55CD1" w:rsidRPr="00D55CD1">
        <w:t xml:space="preserve">Firebase Cloud Firestore (lưu trữ văn bản, thông tin tài khoản) và Firebase Cloud Storage (lưu trữ ảnh). </w:t>
      </w:r>
      <w:r w:rsidR="000F7EA0" w:rsidRPr="000F7EA0">
        <w:t>Kết nối trực tiếp qua Firebase SDK tích hợp sẵn trong ứng dụng KMP</w:t>
      </w:r>
      <w:r w:rsidR="00D55CD1" w:rsidRPr="00D55CD1">
        <w:t>.</w:t>
      </w:r>
    </w:p>
    <w:p w14:paraId="5A3C620B" w14:textId="58DF9444" w:rsidR="009F68F1" w:rsidRDefault="009F68F1" w:rsidP="009F68F1">
      <w:r>
        <w:rPr>
          <w:noProof/>
        </w:rPr>
        <w:lastRenderedPageBreak/>
        <w:drawing>
          <wp:inline distT="0" distB="0" distL="0" distR="0" wp14:anchorId="1447E540" wp14:editId="7CD4C9C0">
            <wp:extent cx="5892800" cy="8229600"/>
            <wp:effectExtent l="0" t="0" r="0" b="0"/>
            <wp:docPr id="1977099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99248" name="Picture 1977099248"/>
                    <pic:cNvPicPr/>
                  </pic:nvPicPr>
                  <pic:blipFill>
                    <a:blip r:embed="rId15">
                      <a:extLst>
                        <a:ext uri="{28A0092B-C50C-407E-A947-70E740481C1C}">
                          <a14:useLocalDpi xmlns:a14="http://schemas.microsoft.com/office/drawing/2010/main" val="0"/>
                        </a:ext>
                      </a:extLst>
                    </a:blip>
                    <a:stretch>
                      <a:fillRect/>
                    </a:stretch>
                  </pic:blipFill>
                  <pic:spPr>
                    <a:xfrm>
                      <a:off x="0" y="0"/>
                      <a:ext cx="5892800" cy="8229600"/>
                    </a:xfrm>
                    <a:prstGeom prst="rect">
                      <a:avLst/>
                    </a:prstGeom>
                  </pic:spPr>
                </pic:pic>
              </a:graphicData>
            </a:graphic>
          </wp:inline>
        </w:drawing>
      </w:r>
    </w:p>
    <w:p w14:paraId="5A859573" w14:textId="49D97426" w:rsidR="00704374" w:rsidRPr="00432005" w:rsidRDefault="00704374" w:rsidP="00704374">
      <w:r>
        <w:rPr>
          <w:noProof/>
        </w:rPr>
        <w:lastRenderedPageBreak/>
        <w:drawing>
          <wp:inline distT="0" distB="0" distL="0" distR="0" wp14:anchorId="36499F63" wp14:editId="2C2595D3">
            <wp:extent cx="5943600" cy="4274820"/>
            <wp:effectExtent l="0" t="0" r="0" b="0"/>
            <wp:docPr id="1430314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4790" name="Picture 1430314790"/>
                    <pic:cNvPicPr/>
                  </pic:nvPicPr>
                  <pic:blipFill>
                    <a:blip r:embed="rId16">
                      <a:extLst>
                        <a:ext uri="{28A0092B-C50C-407E-A947-70E740481C1C}">
                          <a14:useLocalDpi xmlns:a14="http://schemas.microsoft.com/office/drawing/2010/main" val="0"/>
                        </a:ext>
                      </a:extLst>
                    </a:blip>
                    <a:stretch>
                      <a:fillRect/>
                    </a:stretch>
                  </pic:blipFill>
                  <pic:spPr>
                    <a:xfrm>
                      <a:off x="0" y="0"/>
                      <a:ext cx="5943600" cy="4274820"/>
                    </a:xfrm>
                    <a:prstGeom prst="rect">
                      <a:avLst/>
                    </a:prstGeom>
                  </pic:spPr>
                </pic:pic>
              </a:graphicData>
            </a:graphic>
          </wp:inline>
        </w:drawing>
      </w:r>
    </w:p>
    <w:p w14:paraId="555E72F5" w14:textId="49554E86" w:rsidR="00432005" w:rsidRPr="00432005" w:rsidRDefault="00432005">
      <w:pPr>
        <w:pStyle w:val="ListParagraph"/>
        <w:numPr>
          <w:ilvl w:val="1"/>
          <w:numId w:val="6"/>
        </w:numPr>
      </w:pPr>
      <w:r w:rsidRPr="00AC372D">
        <w:rPr>
          <w:b/>
          <w:bCs/>
        </w:rPr>
        <w:t>USER (Người dùng):</w:t>
      </w:r>
    </w:p>
    <w:p w14:paraId="236CFFA4" w14:textId="77777777" w:rsidR="00432005" w:rsidRPr="00432005" w:rsidRDefault="00432005">
      <w:pPr>
        <w:numPr>
          <w:ilvl w:val="0"/>
          <w:numId w:val="7"/>
        </w:numPr>
        <w:tabs>
          <w:tab w:val="num" w:pos="720"/>
        </w:tabs>
      </w:pPr>
      <w:r w:rsidRPr="00432005">
        <w:t>Vai trò: Đại diện cho các tài khoản cá nhân truy cập vào ứng dụng BugScanner.</w:t>
      </w:r>
    </w:p>
    <w:p w14:paraId="2797F9DE" w14:textId="77777777" w:rsidR="00432005" w:rsidRPr="00432005" w:rsidRDefault="00432005">
      <w:pPr>
        <w:numPr>
          <w:ilvl w:val="0"/>
          <w:numId w:val="7"/>
        </w:numPr>
        <w:tabs>
          <w:tab w:val="num" w:pos="720"/>
        </w:tabs>
      </w:pPr>
      <w:r w:rsidRPr="00432005">
        <w:t>Chức năng: Lưu trữ thông tin định danh và thông tin xác thực của người dùng. Nó giúp hệ thống biết được ai đang sử dụng ứng dụng và quản lý quyền truy cập, đồng thời tăng trải nghiệm cá nhân hoá.</w:t>
      </w:r>
    </w:p>
    <w:p w14:paraId="0C597179" w14:textId="178C5F15" w:rsidR="00432005" w:rsidRPr="00432005" w:rsidRDefault="00432005">
      <w:pPr>
        <w:pStyle w:val="ListParagraph"/>
        <w:numPr>
          <w:ilvl w:val="1"/>
          <w:numId w:val="6"/>
        </w:numPr>
      </w:pPr>
      <w:r w:rsidRPr="00AC372D">
        <w:rPr>
          <w:b/>
          <w:bCs/>
        </w:rPr>
        <w:t>INSECT (Côn trùng - Dữ liệu bách khoa):</w:t>
      </w:r>
    </w:p>
    <w:p w14:paraId="5E62EECB" w14:textId="77777777" w:rsidR="00432005" w:rsidRPr="00432005" w:rsidRDefault="00432005">
      <w:pPr>
        <w:numPr>
          <w:ilvl w:val="0"/>
          <w:numId w:val="8"/>
        </w:numPr>
        <w:tabs>
          <w:tab w:val="num" w:pos="720"/>
        </w:tabs>
      </w:pPr>
      <w:r w:rsidRPr="00432005">
        <w:t>Vai trò: Đóng vai trò là "cuốn từ điển" cốt lõi của hệ thống, chứa kho tri thức về các loài côn trùng.</w:t>
      </w:r>
    </w:p>
    <w:p w14:paraId="146FD8A9" w14:textId="77777777" w:rsidR="00432005" w:rsidRPr="00432005" w:rsidRDefault="00432005">
      <w:pPr>
        <w:numPr>
          <w:ilvl w:val="0"/>
          <w:numId w:val="8"/>
        </w:numPr>
        <w:tabs>
          <w:tab w:val="num" w:pos="720"/>
        </w:tabs>
      </w:pPr>
      <w:r w:rsidRPr="00432005">
        <w:t>Chức năng: Lưu trữ các thuộc tính cố định như đặc điểm sinh học, môi trường sống, và đặc biệt là mức độ gây hại cùng biện pháp xử lý. Thực thể này vừa cung cấp dữ liệu cho chức năng tra cứu bách khoa, vừa cung cấp nội dung trả về khi AI nhận diện xong.</w:t>
      </w:r>
    </w:p>
    <w:p w14:paraId="21D788FD" w14:textId="53CE7D48" w:rsidR="00432005" w:rsidRPr="00432005" w:rsidRDefault="00432005">
      <w:pPr>
        <w:pStyle w:val="ListParagraph"/>
        <w:numPr>
          <w:ilvl w:val="1"/>
          <w:numId w:val="6"/>
        </w:numPr>
      </w:pPr>
      <w:r w:rsidRPr="00AC372D">
        <w:rPr>
          <w:b/>
          <w:bCs/>
        </w:rPr>
        <w:t>IDENTIFICATION_HISTORY (Lịch sử nhận diện):</w:t>
      </w:r>
    </w:p>
    <w:p w14:paraId="64AF1139" w14:textId="77777777" w:rsidR="00432005" w:rsidRPr="00432005" w:rsidRDefault="00432005">
      <w:pPr>
        <w:numPr>
          <w:ilvl w:val="0"/>
          <w:numId w:val="9"/>
        </w:numPr>
        <w:tabs>
          <w:tab w:val="num" w:pos="720"/>
        </w:tabs>
      </w:pPr>
      <w:r w:rsidRPr="00432005">
        <w:t>Vai trò: Là một thực thể trung gian, đóng vai trò cầu nối giải quyết mối quan hệ nhiều - nhiều (N:N) giữa USER và INSECT.</w:t>
      </w:r>
    </w:p>
    <w:p w14:paraId="2B34A434" w14:textId="77777777" w:rsidR="00432005" w:rsidRPr="00432005" w:rsidRDefault="00432005">
      <w:pPr>
        <w:numPr>
          <w:ilvl w:val="0"/>
          <w:numId w:val="9"/>
        </w:numPr>
        <w:tabs>
          <w:tab w:val="num" w:pos="720"/>
        </w:tabs>
      </w:pPr>
      <w:r w:rsidRPr="00432005">
        <w:t>Chức năng: Ghi nhận lại chi tiết của mỗi lần người dùng sử dụng camera để quét một con côn trùng. Nó lưu giữ lại bức ảnh thực tế ngoài đồng ruộng của nông dân, kết quả phán đoán của mô hình AI, và liên kết kết quả đó với đúng tài khoản người dùng và đúng loài côn trùng trong bách khoa toàn thư.</w:t>
      </w:r>
    </w:p>
    <w:p w14:paraId="526983BE" w14:textId="78D9317E" w:rsidR="00432005" w:rsidRPr="00432005" w:rsidRDefault="006E3013" w:rsidP="00432005">
      <w:pPr>
        <w:pStyle w:val="Heading2"/>
      </w:pPr>
      <w:bookmarkStart w:id="12" w:name="_Toc231438932"/>
      <w:r w:rsidRPr="006E3013">
        <w:rPr>
          <w:bCs/>
        </w:rPr>
        <w:t>LLM &amp; Inference API (Groq / Gemini)</w:t>
      </w:r>
      <w:r w:rsidRPr="006E3013">
        <w:t>.</w:t>
      </w:r>
      <w:bookmarkEnd w:id="12"/>
      <w:r w:rsidR="00432005" w:rsidRPr="00432005">
        <w:t> </w:t>
      </w:r>
    </w:p>
    <w:p w14:paraId="34EFF135" w14:textId="77777777" w:rsidR="00432005" w:rsidRPr="00432005" w:rsidRDefault="00432005" w:rsidP="00AC372D">
      <w:pPr>
        <w:ind w:left="360"/>
      </w:pPr>
      <w:r w:rsidRPr="00432005">
        <w:t>Dịch vụ mô hình ngôn ngữ lớn bên ngoài, nhận prompt từ Chatbot Agent và sinh câu trả lời tự nhiên.</w:t>
      </w:r>
    </w:p>
    <w:p w14:paraId="74054848" w14:textId="77777777" w:rsidR="00432005" w:rsidRPr="00432005" w:rsidRDefault="00432005">
      <w:pPr>
        <w:numPr>
          <w:ilvl w:val="0"/>
          <w:numId w:val="11"/>
        </w:numPr>
        <w:tabs>
          <w:tab w:val="clear" w:pos="720"/>
          <w:tab w:val="num" w:pos="1080"/>
        </w:tabs>
        <w:ind w:left="1080"/>
      </w:pPr>
      <w:r w:rsidRPr="00432005">
        <w:rPr>
          <w:b/>
          <w:bCs/>
        </w:rPr>
        <w:t>Responsibility</w:t>
      </w:r>
      <w:r w:rsidRPr="00432005">
        <w:rPr>
          <w:i/>
          <w:iCs/>
        </w:rPr>
        <w:t>:</w:t>
      </w:r>
      <w:r w:rsidRPr="00432005">
        <w:t xml:space="preserve"> Sinh văn bản câu trả lời dựa trên prompt và context được cung cấp.</w:t>
      </w:r>
    </w:p>
    <w:p w14:paraId="09B2DDAF" w14:textId="77777777" w:rsidR="00432005" w:rsidRPr="00432005" w:rsidRDefault="00432005">
      <w:pPr>
        <w:numPr>
          <w:ilvl w:val="0"/>
          <w:numId w:val="11"/>
        </w:numPr>
        <w:tabs>
          <w:tab w:val="clear" w:pos="720"/>
          <w:tab w:val="num" w:pos="1080"/>
        </w:tabs>
        <w:ind w:left="1080"/>
      </w:pPr>
      <w:r w:rsidRPr="00432005">
        <w:rPr>
          <w:b/>
          <w:bCs/>
        </w:rPr>
        <w:t>Interface</w:t>
      </w:r>
      <w:r w:rsidRPr="00432005">
        <w:rPr>
          <w:i/>
          <w:iCs/>
        </w:rPr>
        <w:t>:</w:t>
      </w:r>
      <w:r w:rsidRPr="00432005">
        <w:t xml:space="preserve"> REST API bên ngoài nhận prompt, trả về văn bản.</w:t>
      </w:r>
    </w:p>
    <w:p w14:paraId="2DEF28DD" w14:textId="77777777" w:rsidR="00432005" w:rsidRPr="00432005" w:rsidRDefault="00432005">
      <w:pPr>
        <w:numPr>
          <w:ilvl w:val="0"/>
          <w:numId w:val="11"/>
        </w:numPr>
        <w:tabs>
          <w:tab w:val="clear" w:pos="720"/>
          <w:tab w:val="num" w:pos="1080"/>
        </w:tabs>
        <w:ind w:left="1080"/>
      </w:pPr>
      <w:r w:rsidRPr="00432005">
        <w:rPr>
          <w:b/>
          <w:bCs/>
        </w:rPr>
        <w:t>Dependencies</w:t>
      </w:r>
      <w:r w:rsidRPr="00432005">
        <w:rPr>
          <w:i/>
          <w:iCs/>
        </w:rPr>
        <w:t>:</w:t>
      </w:r>
      <w:r w:rsidRPr="00432005">
        <w:t xml:space="preserve"> Không phụ thuộc component nào trong hệ thống nội bộ.</w:t>
      </w:r>
    </w:p>
    <w:p w14:paraId="4AFF7928" w14:textId="2A9D2B01" w:rsidR="00432005" w:rsidRPr="00432005" w:rsidRDefault="00432005">
      <w:pPr>
        <w:numPr>
          <w:ilvl w:val="0"/>
          <w:numId w:val="11"/>
        </w:numPr>
        <w:tabs>
          <w:tab w:val="clear" w:pos="720"/>
          <w:tab w:val="num" w:pos="1080"/>
        </w:tabs>
        <w:ind w:left="1080"/>
      </w:pPr>
      <w:r w:rsidRPr="00432005">
        <w:rPr>
          <w:b/>
          <w:bCs/>
        </w:rPr>
        <w:t>Công</w:t>
      </w:r>
      <w:r w:rsidRPr="00432005">
        <w:rPr>
          <w:i/>
          <w:iCs/>
        </w:rPr>
        <w:t xml:space="preserve"> </w:t>
      </w:r>
      <w:r w:rsidRPr="00432005">
        <w:rPr>
          <w:b/>
          <w:bCs/>
        </w:rPr>
        <w:t>nghệ</w:t>
      </w:r>
      <w:r w:rsidRPr="00432005">
        <w:rPr>
          <w:i/>
          <w:iCs/>
        </w:rPr>
        <w:t>:</w:t>
      </w:r>
      <w:r w:rsidRPr="00432005">
        <w:t xml:space="preserve"> Google Gemini Pro (ưu tiên — hỗ trợ tiếng Việt tốt, có free tier) hoặc </w:t>
      </w:r>
      <w:r w:rsidR="006E3013" w:rsidRPr="006E3013">
        <w:t xml:space="preserve">sử dụng </w:t>
      </w:r>
      <w:r w:rsidR="006E3013" w:rsidRPr="006E3013">
        <w:rPr>
          <w:b/>
          <w:bCs/>
        </w:rPr>
        <w:t>Groq (kiến trúc LPU)</w:t>
      </w:r>
      <w:r w:rsidR="006E3013" w:rsidRPr="006E3013">
        <w:t xml:space="preserve"> để có tốc độ phản hồi sinh text siêu tốc.</w:t>
      </w:r>
    </w:p>
    <w:p w14:paraId="45D7C953" w14:textId="7EF1C974" w:rsidR="00432005" w:rsidRPr="00432005" w:rsidRDefault="00432005" w:rsidP="00432005">
      <w:pPr>
        <w:pStyle w:val="Heading2"/>
      </w:pPr>
      <w:bookmarkStart w:id="13" w:name="_Toc231438933"/>
      <w:r w:rsidRPr="00432005">
        <w:lastRenderedPageBreak/>
        <w:t>Mạng xã hội API (Facebook / Zalo)</w:t>
      </w:r>
      <w:bookmarkEnd w:id="13"/>
      <w:r w:rsidRPr="00432005">
        <w:t> </w:t>
      </w:r>
    </w:p>
    <w:p w14:paraId="02534E2C" w14:textId="77777777" w:rsidR="00432005" w:rsidRPr="00432005" w:rsidRDefault="00432005" w:rsidP="00AC372D">
      <w:pPr>
        <w:ind w:left="360"/>
      </w:pPr>
      <w:r w:rsidRPr="00432005">
        <w:t>Dịch vụ bên ngoài cho phép Mobile App chia sẻ kết quả nhận diện trực tiếp lên mạng xã hội mà không cần đi qua backend.</w:t>
      </w:r>
    </w:p>
    <w:p w14:paraId="50EA995E" w14:textId="77777777" w:rsidR="00432005" w:rsidRPr="00432005" w:rsidRDefault="00432005">
      <w:pPr>
        <w:numPr>
          <w:ilvl w:val="0"/>
          <w:numId w:val="12"/>
        </w:numPr>
        <w:tabs>
          <w:tab w:val="clear" w:pos="720"/>
          <w:tab w:val="num" w:pos="1080"/>
        </w:tabs>
        <w:ind w:left="1080"/>
      </w:pPr>
      <w:r w:rsidRPr="00432005">
        <w:rPr>
          <w:b/>
          <w:bCs/>
        </w:rPr>
        <w:t>Responsibility</w:t>
      </w:r>
      <w:r w:rsidRPr="00432005">
        <w:rPr>
          <w:i/>
          <w:iCs/>
        </w:rPr>
        <w:t>:</w:t>
      </w:r>
      <w:r w:rsidRPr="00432005">
        <w:t xml:space="preserve"> Tiếp nhận nội dung chia sẻ từ Mobile App và đăng lên nền tảng tương ứng.</w:t>
      </w:r>
    </w:p>
    <w:p w14:paraId="530A8B82" w14:textId="1DC8F9E9" w:rsidR="00432005" w:rsidRPr="00432005" w:rsidRDefault="00432005">
      <w:pPr>
        <w:numPr>
          <w:ilvl w:val="0"/>
          <w:numId w:val="12"/>
        </w:numPr>
        <w:tabs>
          <w:tab w:val="clear" w:pos="720"/>
          <w:tab w:val="num" w:pos="1080"/>
        </w:tabs>
        <w:ind w:left="1080"/>
      </w:pPr>
      <w:r w:rsidRPr="00432005">
        <w:rPr>
          <w:b/>
          <w:bCs/>
        </w:rPr>
        <w:t>Interface</w:t>
      </w:r>
      <w:r w:rsidRPr="00432005">
        <w:rPr>
          <w:i/>
          <w:iCs/>
        </w:rPr>
        <w:t>:</w:t>
      </w:r>
      <w:r w:rsidRPr="00432005">
        <w:t xml:space="preserve"> </w:t>
      </w:r>
      <w:r w:rsidR="000F7EA0" w:rsidRPr="000F7EA0">
        <w:t>REST API / SDK bên ngoài, được gọi trực tiếp từ ứng dụng Mobile (KMP).</w:t>
      </w:r>
    </w:p>
    <w:p w14:paraId="5696DB55" w14:textId="77777777" w:rsidR="00432005" w:rsidRPr="00432005" w:rsidRDefault="00432005">
      <w:pPr>
        <w:numPr>
          <w:ilvl w:val="0"/>
          <w:numId w:val="12"/>
        </w:numPr>
        <w:tabs>
          <w:tab w:val="clear" w:pos="720"/>
          <w:tab w:val="num" w:pos="1080"/>
        </w:tabs>
        <w:ind w:left="1080"/>
      </w:pPr>
      <w:r w:rsidRPr="00432005">
        <w:rPr>
          <w:b/>
          <w:bCs/>
        </w:rPr>
        <w:t>Dependencies</w:t>
      </w:r>
      <w:r w:rsidRPr="00432005">
        <w:rPr>
          <w:i/>
          <w:iCs/>
        </w:rPr>
        <w:t>:</w:t>
      </w:r>
      <w:r w:rsidRPr="00432005">
        <w:t xml:space="preserve"> Không phụ thuộc component nào trong hệ thống nội bộ.</w:t>
      </w:r>
    </w:p>
    <w:p w14:paraId="7469354D" w14:textId="4BCD4A70" w:rsidR="00432005" w:rsidRPr="00432005" w:rsidRDefault="00432005">
      <w:pPr>
        <w:numPr>
          <w:ilvl w:val="0"/>
          <w:numId w:val="12"/>
        </w:numPr>
        <w:tabs>
          <w:tab w:val="clear" w:pos="720"/>
          <w:tab w:val="num" w:pos="1080"/>
        </w:tabs>
        <w:ind w:left="1080"/>
      </w:pPr>
      <w:r w:rsidRPr="00432005">
        <w:rPr>
          <w:b/>
          <w:bCs/>
        </w:rPr>
        <w:t>Công</w:t>
      </w:r>
      <w:r w:rsidRPr="00432005">
        <w:rPr>
          <w:i/>
          <w:iCs/>
        </w:rPr>
        <w:t xml:space="preserve"> </w:t>
      </w:r>
      <w:r w:rsidRPr="00432005">
        <w:rPr>
          <w:b/>
          <w:bCs/>
        </w:rPr>
        <w:t>nghệ</w:t>
      </w:r>
      <w:r w:rsidRPr="00432005">
        <w:rPr>
          <w:i/>
          <w:iCs/>
        </w:rPr>
        <w:t>:</w:t>
      </w:r>
      <w:r w:rsidRPr="00432005">
        <w:t xml:space="preserve"> </w:t>
      </w:r>
      <w:r w:rsidR="00D55CD1" w:rsidRPr="00D55CD1">
        <w:t>Facebook SDK và Zalo SDK (tích hợp qua cơ chế Native Interop của Kotlin Multiplatform cho Android và iOS).</w:t>
      </w:r>
    </w:p>
    <w:p w14:paraId="032EBA9F" w14:textId="4564F232" w:rsidR="00432005" w:rsidRPr="00432005" w:rsidRDefault="00432005" w:rsidP="00432005">
      <w:pPr>
        <w:pStyle w:val="Heading2"/>
      </w:pPr>
      <w:bookmarkStart w:id="14" w:name="_Toc231438934"/>
      <w:r w:rsidRPr="00432005">
        <w:t>Cách các component kết nối</w:t>
      </w:r>
      <w:bookmarkEnd w:id="14"/>
    </w:p>
    <w:p w14:paraId="326A6ED8" w14:textId="77777777" w:rsidR="000F7EA0" w:rsidRDefault="000F7EA0" w:rsidP="000F7EA0">
      <w:pPr>
        <w:pStyle w:val="NormalWeb"/>
        <w:numPr>
          <w:ilvl w:val="0"/>
          <w:numId w:val="42"/>
        </w:numPr>
        <w:rPr>
          <w:sz w:val="20"/>
          <w:szCs w:val="20"/>
        </w:rPr>
      </w:pPr>
      <w:bookmarkStart w:id="15" w:name="_Toc231438935"/>
      <w:r w:rsidRPr="000F7EA0">
        <w:rPr>
          <w:b/>
          <w:bCs/>
          <w:sz w:val="20"/>
          <w:szCs w:val="20"/>
        </w:rPr>
        <w:t>Mobile App → Firebase</w:t>
      </w:r>
      <w:r w:rsidRPr="000F7EA0">
        <w:rPr>
          <w:sz w:val="20"/>
          <w:szCs w:val="20"/>
        </w:rPr>
        <w:t>: Kết nối trực tiếp thông qua Firebase SDK để đọc/ghi dữ liệu bách khoa toàn thư, lịch sử quét và xác thực tài khoản.</w:t>
      </w:r>
    </w:p>
    <w:p w14:paraId="4F28F699" w14:textId="3537A2B9" w:rsidR="000F7EA0" w:rsidRPr="000F7EA0" w:rsidRDefault="000F7EA0" w:rsidP="000F7EA0">
      <w:pPr>
        <w:pStyle w:val="NormalWeb"/>
        <w:numPr>
          <w:ilvl w:val="0"/>
          <w:numId w:val="42"/>
        </w:numPr>
        <w:rPr>
          <w:sz w:val="20"/>
          <w:szCs w:val="20"/>
        </w:rPr>
      </w:pPr>
      <w:r w:rsidRPr="000F7EA0">
        <w:rPr>
          <w:b/>
          <w:bCs/>
          <w:sz w:val="20"/>
          <w:szCs w:val="20"/>
        </w:rPr>
        <w:t>Mobile App → LLM &amp; Fallback API</w:t>
      </w:r>
      <w:r w:rsidRPr="000F7EA0">
        <w:rPr>
          <w:sz w:val="20"/>
          <w:szCs w:val="20"/>
        </w:rPr>
        <w:t>: Sử dụng thư viện HTTP Ktor Client để bắn REST/JSON requests trực tiếp đến Groq API, Gemini API, và iNaturalist API.</w:t>
      </w:r>
    </w:p>
    <w:p w14:paraId="71892F75" w14:textId="377E41B4" w:rsidR="000F7EA0" w:rsidRPr="000F7EA0" w:rsidRDefault="000F7EA0" w:rsidP="000F7EA0">
      <w:pPr>
        <w:pStyle w:val="NormalWeb"/>
        <w:numPr>
          <w:ilvl w:val="0"/>
          <w:numId w:val="42"/>
        </w:numPr>
        <w:rPr>
          <w:sz w:val="20"/>
          <w:szCs w:val="20"/>
        </w:rPr>
      </w:pPr>
      <w:r w:rsidRPr="000F7EA0">
        <w:rPr>
          <w:b/>
          <w:bCs/>
          <w:sz w:val="20"/>
          <w:szCs w:val="20"/>
        </w:rPr>
        <w:t>Mobile App → Image Hosting</w:t>
      </w:r>
      <w:r w:rsidRPr="000F7EA0">
        <w:rPr>
          <w:sz w:val="20"/>
          <w:szCs w:val="20"/>
        </w:rPr>
        <w:t>: Gọi REST API tải ảnh lên IMGBB để lấy URL public làm đầu vào cho các dịch vụ Cloud AI.</w:t>
      </w:r>
    </w:p>
    <w:p w14:paraId="36EEA094" w14:textId="51FF7220" w:rsidR="000F7EA0" w:rsidRPr="000F7EA0" w:rsidRDefault="000F7EA0" w:rsidP="000F7EA0">
      <w:pPr>
        <w:pStyle w:val="NormalWeb"/>
        <w:numPr>
          <w:ilvl w:val="0"/>
          <w:numId w:val="42"/>
        </w:numPr>
        <w:rPr>
          <w:sz w:val="20"/>
          <w:szCs w:val="20"/>
        </w:rPr>
      </w:pPr>
      <w:r w:rsidRPr="000F7EA0">
        <w:rPr>
          <w:b/>
          <w:bCs/>
          <w:sz w:val="20"/>
          <w:szCs w:val="20"/>
        </w:rPr>
        <w:t>Mobile/Web App → Mạng xã hội</w:t>
      </w:r>
      <w:r w:rsidRPr="000F7EA0">
        <w:rPr>
          <w:sz w:val="20"/>
          <w:szCs w:val="20"/>
        </w:rPr>
        <w:t xml:space="preserve">: Sử dụng cơ chế </w:t>
      </w:r>
      <w:r w:rsidRPr="000F7EA0">
        <w:t>expect/actual</w:t>
      </w:r>
      <w:r w:rsidRPr="000F7EA0">
        <w:rPr>
          <w:sz w:val="20"/>
          <w:szCs w:val="20"/>
        </w:rPr>
        <w:t xml:space="preserve"> của KMP để gọi trực tiếp các Native SDK (Intents trên Android, Web Share API trên Web) mà không cần qua máy chủ.</w:t>
      </w:r>
    </w:p>
    <w:p w14:paraId="6A6C617C" w14:textId="3096DED0" w:rsidR="00432005" w:rsidRPr="00432005" w:rsidRDefault="00432005" w:rsidP="00AC372D">
      <w:pPr>
        <w:pStyle w:val="Heading2"/>
      </w:pPr>
      <w:r w:rsidRPr="00432005">
        <w:t>ML Model Design and Analysis</w:t>
      </w:r>
      <w:bookmarkEnd w:id="15"/>
    </w:p>
    <w:p w14:paraId="5AE4C97B" w14:textId="77777777" w:rsidR="00432005" w:rsidRDefault="00432005" w:rsidP="00432005">
      <w:r w:rsidRPr="00432005">
        <w:t>Phần này mô tả chi tiết các mô hình học máy cốt lõi được tích hợp trong hệ thống BugScanner. Các mô hình này đóng vai trò xử lý logic thông minh, từ việc nhận diện hình ảnh đến tư vấn biện pháp xử lý cho người dùng.</w:t>
      </w:r>
    </w:p>
    <w:p w14:paraId="23102311" w14:textId="1BE960E2" w:rsidR="00704374" w:rsidRPr="00432005" w:rsidRDefault="00704374" w:rsidP="00432005">
      <w:r>
        <w:rPr>
          <w:noProof/>
        </w:rPr>
        <w:lastRenderedPageBreak/>
        <w:drawing>
          <wp:inline distT="0" distB="0" distL="0" distR="0" wp14:anchorId="63368BA7" wp14:editId="3E73525D">
            <wp:extent cx="5943550" cy="5142865"/>
            <wp:effectExtent l="0" t="0" r="635" b="635"/>
            <wp:docPr id="1764281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1633"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943550" cy="5142865"/>
                    </a:xfrm>
                    <a:prstGeom prst="rect">
                      <a:avLst/>
                    </a:prstGeom>
                  </pic:spPr>
                </pic:pic>
              </a:graphicData>
            </a:graphic>
          </wp:inline>
        </w:drawing>
      </w:r>
    </w:p>
    <w:p w14:paraId="6CE4242F" w14:textId="77777777" w:rsidR="00E94F27" w:rsidRDefault="00432005" w:rsidP="00E94F27">
      <w:pPr>
        <w:pStyle w:val="ListParagraph"/>
        <w:numPr>
          <w:ilvl w:val="0"/>
          <w:numId w:val="32"/>
        </w:numPr>
        <w:rPr>
          <w:b/>
          <w:bCs/>
        </w:rPr>
      </w:pPr>
      <w:r w:rsidRPr="00D55CD1">
        <w:rPr>
          <w:b/>
          <w:bCs/>
        </w:rPr>
        <w:t>Mô hình Thị giác máy tính (Insect Detection &amp; Identification)</w:t>
      </w:r>
    </w:p>
    <w:p w14:paraId="015708D5" w14:textId="3A7A547C" w:rsidR="00E94F27" w:rsidRPr="00E94F27" w:rsidRDefault="00E94F27" w:rsidP="00E94F27">
      <w:pPr>
        <w:pStyle w:val="ListParagraph"/>
        <w:numPr>
          <w:ilvl w:val="1"/>
          <w:numId w:val="32"/>
        </w:numPr>
        <w:ind w:left="1080"/>
        <w:rPr>
          <w:b/>
          <w:bCs/>
        </w:rPr>
      </w:pPr>
      <w:r w:rsidRPr="00E94F27">
        <w:rPr>
          <w:b/>
          <w:bCs/>
        </w:rPr>
        <w:t>Mô hình được lựa chọn là:</w:t>
      </w:r>
      <w:r w:rsidRPr="00E94F27">
        <w:t xml:space="preserve"> YOLO11s (You Only Look Once - Bản Scale nhỏ) </w:t>
      </w:r>
      <w:r>
        <w:br/>
      </w:r>
      <w:r w:rsidRPr="00E94F27">
        <w:t>Để đáp ứng yêu cầu xử lý đa nền tảng (Web và Mobile) với tài nguyên tính toán và bộ nhớ hạn chế, dự án BugScanner lựa chọn YOLO11s (bản small) làm kiến trúc mạng nơ-ron nền tảng. Khác với các mạng chỉ phân loại ảnh toàn cục (như MobileNet), YOLO11s là một mạng nơ-ron phát hiện đối tượng một giai đoạn (one-stage detector), cho phép hệ thống vừa phân loại vừa xác định chính xác vị trí côn trùng trên lá cây thông qua Bounding box trong thời gian thực.</w:t>
      </w:r>
    </w:p>
    <w:p w14:paraId="02FA72B4" w14:textId="77777777" w:rsidR="00E94F27" w:rsidRPr="00E94F27" w:rsidRDefault="00E94F27" w:rsidP="00E94F27">
      <w:pPr>
        <w:numPr>
          <w:ilvl w:val="0"/>
          <w:numId w:val="44"/>
        </w:numPr>
        <w:tabs>
          <w:tab w:val="num" w:pos="360"/>
        </w:tabs>
        <w:ind w:left="1440"/>
      </w:pPr>
      <w:r w:rsidRPr="00E94F27">
        <w:t>Input Shape: 896 x 896, kích thước tối ưu để cân bằng giữa tốc độ xử lý nhanh và khả năng giữ lại chi tiết nhận diện của các loài côn trùng có kích thước nhỏ.</w:t>
      </w:r>
    </w:p>
    <w:p w14:paraId="5D0F1405" w14:textId="77777777" w:rsidR="00E94F27" w:rsidRPr="00E94F27" w:rsidRDefault="00E94F27" w:rsidP="00E94F27">
      <w:pPr>
        <w:numPr>
          <w:ilvl w:val="0"/>
          <w:numId w:val="44"/>
        </w:numPr>
        <w:tabs>
          <w:tab w:val="num" w:pos="360"/>
        </w:tabs>
        <w:ind w:left="1440"/>
      </w:pPr>
      <w:r w:rsidRPr="00E94F27">
        <w:t>Định dạng Export: Mô hình được chuyển đổi (export) sang hai định dạng riêng biệt để phục vụ kiến trúc Kotlin Multiplatform (KMP):</w:t>
      </w:r>
    </w:p>
    <w:p w14:paraId="267FE4BC" w14:textId="77777777" w:rsidR="00E94F27" w:rsidRPr="00E94F27" w:rsidRDefault="00E94F27" w:rsidP="00E94F27">
      <w:pPr>
        <w:numPr>
          <w:ilvl w:val="1"/>
          <w:numId w:val="44"/>
        </w:numPr>
        <w:tabs>
          <w:tab w:val="num" w:pos="1080"/>
        </w:tabs>
        <w:ind w:left="2160"/>
      </w:pPr>
      <w:r w:rsidRPr="00E94F27">
        <w:t>.tflite (TensorFlow Lite) cho nền tảng Android.</w:t>
      </w:r>
    </w:p>
    <w:p w14:paraId="5F81648D" w14:textId="77777777" w:rsidR="00E94F27" w:rsidRDefault="00E94F27" w:rsidP="00E94F27">
      <w:pPr>
        <w:numPr>
          <w:ilvl w:val="1"/>
          <w:numId w:val="44"/>
        </w:numPr>
        <w:tabs>
          <w:tab w:val="num" w:pos="1080"/>
        </w:tabs>
        <w:ind w:left="2160"/>
      </w:pPr>
      <w:r w:rsidRPr="00E94F27">
        <w:t>web_model (TensorFlow.js GraphModel) cho nền tảng Web.</w:t>
      </w:r>
    </w:p>
    <w:p w14:paraId="50C3AC16" w14:textId="3704C441" w:rsidR="00E94F27" w:rsidRPr="00E94F27" w:rsidRDefault="00E94F27" w:rsidP="00E94F27">
      <w:pPr>
        <w:pStyle w:val="ListParagraph"/>
        <w:numPr>
          <w:ilvl w:val="1"/>
          <w:numId w:val="32"/>
        </w:numPr>
        <w:ind w:left="1080"/>
      </w:pPr>
      <w:r w:rsidRPr="00E94F27">
        <w:rPr>
          <w:b/>
          <w:bCs/>
        </w:rPr>
        <w:t>Triển khai và Vận hành Mô hình (On-device Inference)</w:t>
      </w:r>
      <w:r>
        <w:rPr>
          <w:b/>
          <w:bCs/>
        </w:rPr>
        <w:br/>
      </w:r>
      <w:r w:rsidRPr="00E94F27">
        <w:t>Dựa trên kiến trúc Serverless, mô hình thị giác máy tính được triển khai theo phương pháp Suy luận tại biên (Edge Inference) thay vì đẩy ảnh lên máy chủ phân tích.</w:t>
      </w:r>
    </w:p>
    <w:p w14:paraId="7DADA38D" w14:textId="77777777" w:rsidR="00E94F27" w:rsidRPr="00E94F27" w:rsidRDefault="00E94F27" w:rsidP="00E94F27">
      <w:pPr>
        <w:numPr>
          <w:ilvl w:val="0"/>
          <w:numId w:val="45"/>
        </w:numPr>
        <w:tabs>
          <w:tab w:val="clear" w:pos="1800"/>
          <w:tab w:val="num" w:pos="1440"/>
        </w:tabs>
        <w:ind w:left="1440"/>
      </w:pPr>
      <w:r w:rsidRPr="00E94F27">
        <w:t xml:space="preserve">Trên nền tảng Web: Luồng dữ liệu Camera (60fps) từ thẻ &lt;video&gt; HTML được đẩy thẳng vào GPU thông qua WebGL. Tại đây, hàm tf.browser.fromPixels và resizeBilinear tiền xử lý ảnh và </w:t>
      </w:r>
      <w:r w:rsidRPr="00E94F27">
        <w:lastRenderedPageBreak/>
        <w:t>đẩy vào GraphModel YOLO. Nhờ cơ chế quản lý bộ nhớ tf.tidy(), các tensor trung gian được dọn dẹp liên tục, chống tràn RAM/VRAM cho trình duyệt.</w:t>
      </w:r>
    </w:p>
    <w:p w14:paraId="09685714" w14:textId="77777777" w:rsidR="00E94F27" w:rsidRPr="00E94F27" w:rsidRDefault="00E94F27" w:rsidP="00E94F27">
      <w:pPr>
        <w:numPr>
          <w:ilvl w:val="0"/>
          <w:numId w:val="45"/>
        </w:numPr>
        <w:tabs>
          <w:tab w:val="clear" w:pos="1800"/>
          <w:tab w:val="num" w:pos="1440"/>
        </w:tabs>
        <w:ind w:left="1440"/>
      </w:pPr>
      <w:r w:rsidRPr="00E94F27">
        <w:t>Trên nền tảng Android: App sử dụng thư viện TensorFlow Lite Interpreter để tải file mô hình cục bộ. Hàm tiền xử lý Native sẽ nén ảnh từ CameraX trước khi đẩy qua bộ lọc mô hình.</w:t>
      </w:r>
    </w:p>
    <w:p w14:paraId="02E161AD" w14:textId="77777777" w:rsidR="00E94F27" w:rsidRPr="00E94F27" w:rsidRDefault="00E94F27" w:rsidP="00E94F27">
      <w:pPr>
        <w:numPr>
          <w:ilvl w:val="0"/>
          <w:numId w:val="45"/>
        </w:numPr>
        <w:tabs>
          <w:tab w:val="clear" w:pos="1800"/>
          <w:tab w:val="num" w:pos="1440"/>
        </w:tabs>
        <w:ind w:left="1440"/>
      </w:pPr>
      <w:r w:rsidRPr="00E94F27">
        <w:t>Xử lý hậu kỳ (Post-processing): Cả hai nền tảng đều áp dụng thuật toán Non-Maximum Suppression (NMS) với CONFIDENCE_THRESHOLD = 0.25 và ngưỡng IoU 0.45 để loại bỏ các hộp bao chồng lấp (trùng lặp), xuất ra danh sách tọa độ (Bounding Box) tinh gọn nhất trả về cho giao diện Compose KMP.</w:t>
      </w:r>
    </w:p>
    <w:p w14:paraId="1B6CE14C" w14:textId="6504F60C" w:rsidR="00E94F27" w:rsidRPr="00E94F27" w:rsidRDefault="00E94F27" w:rsidP="00E94F27">
      <w:pPr>
        <w:pStyle w:val="ListParagraph"/>
        <w:numPr>
          <w:ilvl w:val="1"/>
          <w:numId w:val="32"/>
        </w:numPr>
        <w:ind w:left="1080"/>
        <w:rPr>
          <w:b/>
          <w:bCs/>
        </w:rPr>
      </w:pPr>
      <w:r w:rsidRPr="00E94F27">
        <w:rPr>
          <w:b/>
          <w:bCs/>
        </w:rPr>
        <w:t>Vòng đời Mô hình: Huấn luyện lại, Tinh chỉnh và Tái triển khai</w:t>
      </w:r>
    </w:p>
    <w:p w14:paraId="3B0BE3F9" w14:textId="77777777" w:rsidR="00E94F27" w:rsidRPr="00E94F27" w:rsidRDefault="00E94F27" w:rsidP="00E94F27">
      <w:pPr>
        <w:numPr>
          <w:ilvl w:val="0"/>
          <w:numId w:val="46"/>
        </w:numPr>
        <w:tabs>
          <w:tab w:val="num" w:pos="360"/>
        </w:tabs>
        <w:ind w:left="1440"/>
      </w:pPr>
      <w:r w:rsidRPr="00E94F27">
        <w:t>Retraining &amp; Fine-tuning: Theo định kỳ, hệ thống sẽ gom các mẫu dữ liệu thực tế ngoài đồng ruộng (các trường hợp nhận diện có độ tin cậy thấp). Tập dữ liệu mới này được thêm vào cấu trúc thư mục YOLO. Kỹ thuật Fine-tuning sâu sẽ được áp dụng (Mở khóa các tầng tích chập sâu) kết hợp với hàm mất mát CIoU (tối ưu độ chồng lấp) và DFL (Distribution Focal Loss) nhằm phát hiện viền côn trùng bị che khuất.</w:t>
      </w:r>
    </w:p>
    <w:p w14:paraId="52359D40" w14:textId="77777777" w:rsidR="00E94F27" w:rsidRPr="00E94F27" w:rsidRDefault="00E94F27" w:rsidP="00E94F27">
      <w:pPr>
        <w:numPr>
          <w:ilvl w:val="0"/>
          <w:numId w:val="46"/>
        </w:numPr>
        <w:tabs>
          <w:tab w:val="num" w:pos="360"/>
        </w:tabs>
        <w:ind w:left="1440"/>
      </w:pPr>
      <w:r w:rsidRPr="00E94F27">
        <w:t>Đánh giá và Tái triển khai: Sau huấn luyện, mô hình được tái xuất ra định dạng .tflite và .json (JS). File cấu hình này sẽ được đẩy lên Cloud Storage. Ứng dụng di động và Web sẽ tự động tải nền bản cập nhật trọng số này (Hot-update) mà không cần người dùng tải lại app.</w:t>
      </w:r>
    </w:p>
    <w:p w14:paraId="6DDE7943" w14:textId="4F48C3FF" w:rsidR="00E94F27" w:rsidRPr="00E94F27" w:rsidRDefault="00E94F27" w:rsidP="00E94F27">
      <w:pPr>
        <w:pStyle w:val="ListParagraph"/>
        <w:numPr>
          <w:ilvl w:val="1"/>
          <w:numId w:val="32"/>
        </w:numPr>
        <w:ind w:left="1080"/>
        <w:rPr>
          <w:b/>
          <w:bCs/>
        </w:rPr>
      </w:pPr>
      <w:r w:rsidRPr="00E94F27">
        <w:rPr>
          <w:b/>
          <w:bCs/>
        </w:rPr>
        <w:t xml:space="preserve"> Mô tả Bộ dữ liệu</w:t>
      </w:r>
    </w:p>
    <w:p w14:paraId="0ADEF774" w14:textId="77777777" w:rsidR="00E94F27" w:rsidRPr="00E94F27" w:rsidRDefault="00E94F27" w:rsidP="00E94F27">
      <w:pPr>
        <w:numPr>
          <w:ilvl w:val="0"/>
          <w:numId w:val="47"/>
        </w:numPr>
        <w:tabs>
          <w:tab w:val="clear" w:pos="1800"/>
          <w:tab w:val="num" w:pos="1440"/>
        </w:tabs>
        <w:ind w:left="1440"/>
      </w:pPr>
      <w:r w:rsidRPr="00E94F27">
        <w:t>Nguồn và Thu thập: Dự án sử dụng tập dữ liệu IP102, một bộ dữ liệu quy mô lớn chuyên biệt cho các loài côn trùng gây hại nông nghiệp.</w:t>
      </w:r>
    </w:p>
    <w:p w14:paraId="26C7D736" w14:textId="77777777" w:rsidR="00E94F27" w:rsidRPr="00E94F27" w:rsidRDefault="00E94F27" w:rsidP="00E94F27">
      <w:pPr>
        <w:numPr>
          <w:ilvl w:val="0"/>
          <w:numId w:val="47"/>
        </w:numPr>
        <w:tabs>
          <w:tab w:val="clear" w:pos="1800"/>
          <w:tab w:val="num" w:pos="1440"/>
        </w:tabs>
        <w:ind w:left="1440"/>
      </w:pPr>
      <w:r w:rsidRPr="00E94F27">
        <w:t>Mô tả chi tiết:</w:t>
      </w:r>
    </w:p>
    <w:p w14:paraId="5B9803B0" w14:textId="77777777" w:rsidR="00E94F27" w:rsidRPr="00E94F27" w:rsidRDefault="00E94F27" w:rsidP="00E94F27">
      <w:pPr>
        <w:numPr>
          <w:ilvl w:val="1"/>
          <w:numId w:val="47"/>
        </w:numPr>
        <w:tabs>
          <w:tab w:val="clear" w:pos="2520"/>
          <w:tab w:val="num" w:pos="2160"/>
        </w:tabs>
        <w:ind w:left="2160"/>
      </w:pPr>
      <w:r w:rsidRPr="00E94F27">
        <w:t>Quy mô: Hơn 75.000 hình ảnh có độ phân giải khác nhau, chia làm 102 lớp tương ứng với 102 loài côn trùng (như Sâu cuốn lá, Rầy nâu, Bọ trĩ,...).</w:t>
      </w:r>
    </w:p>
    <w:p w14:paraId="71D2654E" w14:textId="77777777" w:rsidR="00E94F27" w:rsidRPr="00E94F27" w:rsidRDefault="00E94F27" w:rsidP="00E94F27">
      <w:pPr>
        <w:numPr>
          <w:ilvl w:val="1"/>
          <w:numId w:val="47"/>
        </w:numPr>
        <w:tabs>
          <w:tab w:val="clear" w:pos="2520"/>
          <w:tab w:val="num" w:pos="2160"/>
        </w:tabs>
        <w:ind w:left="2160"/>
      </w:pPr>
      <w:r w:rsidRPr="00E94F27">
        <w:t>Phân bổ: Dữ liệu được cấu trúc sẵn thành các thư mục con theo nhãn và được chia tỷ lệ Train/Validation/Test (với tỷ lệ 6:1:3). Hình ảnh bao gồm nhiều giai đoạn sinh trưởng (ấu trùng, nhộng, trưởng thành) và nhiều góc chụp thực địa.</w:t>
      </w:r>
    </w:p>
    <w:p w14:paraId="2F855088" w14:textId="3DE9995F" w:rsidR="00E94F27" w:rsidRPr="00E94F27" w:rsidRDefault="00E94F27" w:rsidP="00E94F27">
      <w:pPr>
        <w:pStyle w:val="ListParagraph"/>
        <w:numPr>
          <w:ilvl w:val="1"/>
          <w:numId w:val="32"/>
        </w:numPr>
        <w:ind w:left="1080"/>
      </w:pPr>
      <w:r w:rsidRPr="00E94F27">
        <w:rPr>
          <w:b/>
          <w:bCs/>
        </w:rPr>
        <w:t>Đánh giá Mô hình và Ngưỡng nghiệm thu</w:t>
      </w:r>
      <w:r>
        <w:br/>
      </w:r>
      <w:r w:rsidRPr="00E94F27">
        <w:t>Mô hình phải vượt qua các chỉ số trên tập Validation/Test độc lập trước khi đóng gói (build):</w:t>
      </w:r>
    </w:p>
    <w:p w14:paraId="286F3A2A" w14:textId="77777777" w:rsidR="00E94F27" w:rsidRPr="00E94F27" w:rsidRDefault="00E94F27" w:rsidP="00E94F27">
      <w:pPr>
        <w:numPr>
          <w:ilvl w:val="0"/>
          <w:numId w:val="48"/>
        </w:numPr>
        <w:tabs>
          <w:tab w:val="clear" w:pos="1800"/>
          <w:tab w:val="num" w:pos="1440"/>
        </w:tabs>
        <w:ind w:left="1440"/>
      </w:pPr>
      <w:r w:rsidRPr="00E94F27">
        <w:t>Accuracy: Thể hiện số dự đoán đúng trên tổng số dự đoán. Ngưỡng nghiệm thu: 80%.</w:t>
      </w:r>
    </w:p>
    <w:p w14:paraId="4E171F0B" w14:textId="77777777" w:rsidR="00E94F27" w:rsidRPr="00E94F27" w:rsidRDefault="00E94F27" w:rsidP="00E94F27">
      <w:pPr>
        <w:numPr>
          <w:ilvl w:val="0"/>
          <w:numId w:val="48"/>
        </w:numPr>
        <w:tabs>
          <w:tab w:val="clear" w:pos="1800"/>
          <w:tab w:val="num" w:pos="1440"/>
        </w:tabs>
        <w:ind w:left="1440"/>
      </w:pPr>
      <w:r w:rsidRPr="00E94F27">
        <w:t>Macro F1-Score: Do tập IP102 có sự mất cân bằng dữ liệu, F1-Score là thước đo bắt buộc để đảm bảo mô hình không bị thiên lệch. Ngưỡng nghiệm thu: 75%.</w:t>
      </w:r>
    </w:p>
    <w:p w14:paraId="680ED544" w14:textId="77777777" w:rsidR="00E94F27" w:rsidRPr="00E94F27" w:rsidRDefault="00E94F27" w:rsidP="00E94F27">
      <w:pPr>
        <w:numPr>
          <w:ilvl w:val="0"/>
          <w:numId w:val="48"/>
        </w:numPr>
        <w:tabs>
          <w:tab w:val="clear" w:pos="1800"/>
          <w:tab w:val="num" w:pos="1440"/>
        </w:tabs>
        <w:ind w:left="1440"/>
      </w:pPr>
      <w:r w:rsidRPr="00E94F27">
        <w:t>Inference Time (Thời gian suy luận): Đo tốc độ xử lý trên CPU/GPU thiết bị di động. Ngưỡng nghiệm thu: Dưới 1.0 giây/khung hình.</w:t>
      </w:r>
    </w:p>
    <w:p w14:paraId="1C187D9A" w14:textId="61173A6F" w:rsidR="00E94F27" w:rsidRPr="00E94F27" w:rsidRDefault="00E94F27" w:rsidP="00E94F27">
      <w:pPr>
        <w:pStyle w:val="ListParagraph"/>
        <w:numPr>
          <w:ilvl w:val="1"/>
          <w:numId w:val="32"/>
        </w:numPr>
        <w:ind w:left="1080"/>
        <w:rPr>
          <w:b/>
          <w:bCs/>
        </w:rPr>
      </w:pPr>
      <w:r w:rsidRPr="00E94F27">
        <w:rPr>
          <w:b/>
          <w:bCs/>
        </w:rPr>
        <w:t>Đánh giá và Đề xuất cải tiến</w:t>
      </w:r>
    </w:p>
    <w:p w14:paraId="729745FF" w14:textId="77777777" w:rsidR="00E94F27" w:rsidRPr="00E94F27" w:rsidRDefault="00E94F27" w:rsidP="00E94F27">
      <w:pPr>
        <w:numPr>
          <w:ilvl w:val="0"/>
          <w:numId w:val="49"/>
        </w:numPr>
        <w:tabs>
          <w:tab w:val="clear" w:pos="1800"/>
          <w:tab w:val="num" w:pos="1440"/>
        </w:tabs>
        <w:ind w:left="1440"/>
      </w:pPr>
      <w:r w:rsidRPr="00E94F27">
        <w:t>Ưu điểm: Nhờ kiến trúc suy luận tại biên (Edge Inference), mô hình hoạt động hoàn toàn ngoại tuyến, đảm bảo tính riêng tư của người dùng, tiết kiệm 100% chi phí duy trì GPU server và cho phép nhận diện ngay tại đồng ruộng không có kết nối mạng.</w:t>
      </w:r>
    </w:p>
    <w:p w14:paraId="30654BA9" w14:textId="77777777" w:rsidR="00E94F27" w:rsidRPr="00E94F27" w:rsidRDefault="00E94F27" w:rsidP="00E94F27">
      <w:pPr>
        <w:numPr>
          <w:ilvl w:val="0"/>
          <w:numId w:val="49"/>
        </w:numPr>
        <w:tabs>
          <w:tab w:val="clear" w:pos="1800"/>
          <w:tab w:val="num" w:pos="1440"/>
        </w:tabs>
        <w:ind w:left="1440"/>
      </w:pPr>
      <w:r w:rsidRPr="00E94F27">
        <w:t>Nhược điểm: Việc chuyển đổi định dạng (Quantization) để tối ưu cho Mobile/Web làm giảm độ chính xác khoảng 2% - 5% so với bản gốc trên máy chủ.</w:t>
      </w:r>
    </w:p>
    <w:p w14:paraId="39146E55" w14:textId="77777777" w:rsidR="00E94F27" w:rsidRPr="00E94F27" w:rsidRDefault="00E94F27" w:rsidP="00E94F27">
      <w:pPr>
        <w:numPr>
          <w:ilvl w:val="0"/>
          <w:numId w:val="49"/>
        </w:numPr>
        <w:tabs>
          <w:tab w:val="clear" w:pos="1800"/>
          <w:tab w:val="num" w:pos="1440"/>
        </w:tabs>
        <w:ind w:left="1440"/>
      </w:pPr>
      <w:r w:rsidRPr="00E94F27">
        <w:t>Đề xuất nâng cấp (Chế độ Fallback Cloud API): Để bù đắp nhược điểm của mô hình cục bộ, BugScanner đã triển khai cơ chế Luồng dự phòng (Fallback Vision Pipeline). Khi độ tin cậy của YOLO trả về dưới mức cho phép, hệ thống KMP (thông qua INaturalistApiService) sẽ tự động đẩy mảng byte hình ảnh lên API thị giác máy tính đám mây của iNaturalist (kho dữ liệu &gt;100.000 loài) để phân tích chuyên sâu.</w:t>
      </w:r>
    </w:p>
    <w:p w14:paraId="29834790" w14:textId="77777777" w:rsidR="00E94F27" w:rsidRPr="00432005" w:rsidRDefault="00E94F27" w:rsidP="00E94F27"/>
    <w:p w14:paraId="4868D74F" w14:textId="77777777" w:rsidR="00432005" w:rsidRPr="00D55CD1" w:rsidRDefault="00432005">
      <w:pPr>
        <w:pStyle w:val="ListParagraph"/>
        <w:numPr>
          <w:ilvl w:val="0"/>
          <w:numId w:val="32"/>
        </w:numPr>
        <w:rPr>
          <w:b/>
          <w:bCs/>
        </w:rPr>
      </w:pPr>
      <w:r w:rsidRPr="00D55CD1">
        <w:rPr>
          <w:b/>
          <w:bCs/>
        </w:rPr>
        <w:t>Mô hình Chatbot tư vấn (Agricultural Advisory Agent)</w:t>
      </w:r>
    </w:p>
    <w:p w14:paraId="41434FDB" w14:textId="59C05C20" w:rsidR="00E94F27" w:rsidRPr="00477421" w:rsidRDefault="00E94F27" w:rsidP="00477421">
      <w:pPr>
        <w:pStyle w:val="ListParagraph"/>
        <w:numPr>
          <w:ilvl w:val="1"/>
          <w:numId w:val="32"/>
        </w:numPr>
        <w:ind w:left="1134" w:hanging="284"/>
        <w:rPr>
          <w:b/>
          <w:bCs/>
        </w:rPr>
      </w:pPr>
      <w:r w:rsidRPr="00477421">
        <w:rPr>
          <w:b/>
          <w:bCs/>
        </w:rPr>
        <w:t>Tên giải pháp và Mô hình được chọn</w:t>
      </w:r>
    </w:p>
    <w:p w14:paraId="4E5B69DC" w14:textId="77777777" w:rsidR="00E94F27" w:rsidRPr="00E94F27" w:rsidRDefault="00E94F27" w:rsidP="00E94F27">
      <w:pPr>
        <w:numPr>
          <w:ilvl w:val="0"/>
          <w:numId w:val="52"/>
        </w:numPr>
        <w:tabs>
          <w:tab w:val="num" w:pos="720"/>
        </w:tabs>
      </w:pPr>
      <w:r w:rsidRPr="00E94F27">
        <w:t>Giải pháp: Hệ thống Chatbot đa mô hình nhận thức ngữ cảnh (Context-Aware Multi-LLM Strategy).</w:t>
      </w:r>
    </w:p>
    <w:p w14:paraId="23F90CF1" w14:textId="77777777" w:rsidR="00E94F27" w:rsidRPr="00E94F27" w:rsidRDefault="00E94F27" w:rsidP="00E94F27">
      <w:pPr>
        <w:numPr>
          <w:ilvl w:val="0"/>
          <w:numId w:val="52"/>
        </w:numPr>
        <w:tabs>
          <w:tab w:val="num" w:pos="720"/>
        </w:tabs>
      </w:pPr>
      <w:r w:rsidRPr="00E94F27">
        <w:t>Mô hình cốt lõi: BugScanner không tự huấn luyện LLM cục bộ mà sử dụng nền tảng Cloud AI. Cụ thể:</w:t>
      </w:r>
    </w:p>
    <w:p w14:paraId="2472423C" w14:textId="77777777" w:rsidR="00E94F27" w:rsidRPr="00E94F27" w:rsidRDefault="00E94F27" w:rsidP="00477421">
      <w:pPr>
        <w:numPr>
          <w:ilvl w:val="1"/>
          <w:numId w:val="52"/>
        </w:numPr>
      </w:pPr>
      <w:r w:rsidRPr="00E94F27">
        <w:t xml:space="preserve">Google Gemini 2.5 Flash (Chính): Được sử dụng làm lõi xử lý hội thoại </w:t>
      </w:r>
      <w:r w:rsidRPr="00E94F27">
        <w:lastRenderedPageBreak/>
        <w:t>(ChatViewModel). Phiên bản 2.5 Flash được chọn nhờ tốc độ phản hồi cực nhanh, khả năng duy trì ngữ cảnh dài hạn (Multi-turn chat) và xử lý ngôn ngữ tự nhiên (Tiếng Việt) xuất sắc.</w:t>
      </w:r>
    </w:p>
    <w:p w14:paraId="4E63B29D" w14:textId="77777777" w:rsidR="00E94F27" w:rsidRPr="00E94F27" w:rsidRDefault="00E94F27" w:rsidP="00E94F27">
      <w:pPr>
        <w:numPr>
          <w:ilvl w:val="1"/>
          <w:numId w:val="52"/>
        </w:numPr>
        <w:tabs>
          <w:tab w:val="num" w:pos="1440"/>
        </w:tabs>
      </w:pPr>
      <w:r w:rsidRPr="00E94F27">
        <w:t>Groq LLaMA 3 (Phụ trợ): Tận dụng kiến trúc LPU siêu tốc để tổng hợp nhanh các đặc điểm sinh học và biện pháp xử lý từ khóa, phục vụ màn hình chi tiết (BugDetailViewModel).</w:t>
      </w:r>
    </w:p>
    <w:p w14:paraId="61C8216D" w14:textId="3D99DC4D" w:rsidR="00E94F27" w:rsidRPr="00477421" w:rsidRDefault="00E94F27" w:rsidP="00477421">
      <w:pPr>
        <w:pStyle w:val="ListParagraph"/>
        <w:numPr>
          <w:ilvl w:val="1"/>
          <w:numId w:val="32"/>
        </w:numPr>
        <w:rPr>
          <w:b/>
          <w:bCs/>
        </w:rPr>
      </w:pPr>
      <w:r w:rsidRPr="00477421">
        <w:rPr>
          <w:b/>
          <w:bCs/>
        </w:rPr>
        <w:t xml:space="preserve"> Triển khai tĩnh và Vận hành động (Serverless KMP)</w:t>
      </w:r>
    </w:p>
    <w:p w14:paraId="55B73E1E" w14:textId="77777777" w:rsidR="00E94F27" w:rsidRPr="00E94F27" w:rsidRDefault="00E94F27" w:rsidP="00477421">
      <w:pPr>
        <w:ind w:left="720" w:firstLine="720"/>
      </w:pPr>
      <w:r w:rsidRPr="00E94F27">
        <w:t>Hệ thống áp dụng mô hình Serverless Client-Heavy, chia làm hai phần rõ rệt:</w:t>
      </w:r>
    </w:p>
    <w:p w14:paraId="71D6F7D6" w14:textId="77777777" w:rsidR="00E94F27" w:rsidRPr="00E94F27" w:rsidRDefault="00E94F27" w:rsidP="00E94F27">
      <w:pPr>
        <w:numPr>
          <w:ilvl w:val="0"/>
          <w:numId w:val="53"/>
        </w:numPr>
      </w:pPr>
      <w:r w:rsidRPr="00E94F27">
        <w:rPr>
          <w:b/>
          <w:bCs/>
        </w:rPr>
        <w:t>Phần Tĩnh (Nội bộ ứng dụng)</w:t>
      </w:r>
      <w:r w:rsidRPr="00E94F27">
        <w:t>: Toàn bộ giao diện (ChatScreen), thư viện mạng HTTP (Ktor Client), cấu trúc Request/Response (DTOs), quản lý trạng thái (StateFlow), và System Instruction (định nghĩa nhân cách Trợ lý sinh học) đều được biên dịch trực tiếp vào ứng dụng Kotlin Multiplatform.</w:t>
      </w:r>
    </w:p>
    <w:p w14:paraId="5EEEBF02" w14:textId="77777777" w:rsidR="00E94F27" w:rsidRPr="00E94F27" w:rsidRDefault="00E94F27" w:rsidP="00E94F27">
      <w:pPr>
        <w:numPr>
          <w:ilvl w:val="0"/>
          <w:numId w:val="53"/>
        </w:numPr>
      </w:pPr>
      <w:r w:rsidRPr="00E94F27">
        <w:rPr>
          <w:b/>
          <w:bCs/>
        </w:rPr>
        <w:t>Phần Động (Runtime Cloud)</w:t>
      </w:r>
      <w:r w:rsidRPr="00E94F27">
        <w:t>: Trọng số của mô hình LLM và dịch vụ suy luận (Inference) được chạy hoàn toàn trên hạ tầng của Google/Groq. Điều này giúp ứng dụng siêu nhẹ, không yêu cầu phần cứng thiết bị di động phải có GPU mạnh.</w:t>
      </w:r>
    </w:p>
    <w:p w14:paraId="082289B8" w14:textId="77777777" w:rsidR="00E94F27" w:rsidRPr="00E94F27" w:rsidRDefault="00E94F27" w:rsidP="00E94F27">
      <w:pPr>
        <w:numPr>
          <w:ilvl w:val="0"/>
          <w:numId w:val="53"/>
        </w:numPr>
      </w:pPr>
      <w:r w:rsidRPr="00E94F27">
        <w:rPr>
          <w:b/>
          <w:bCs/>
        </w:rPr>
        <w:t>Bảo mật API</w:t>
      </w:r>
      <w:r w:rsidRPr="00E94F27">
        <w:t>: Đối với nguyên mẫu hiện tại, API Key được ẩn qua biến môi trường (local.properties / BuildConfig). Trong tương lai, key này sẽ được bảo vệ bởi một Backend Proxy để chống dịch ngược (Reverse Engineering).</w:t>
      </w:r>
    </w:p>
    <w:p w14:paraId="300A1117" w14:textId="108EF846" w:rsidR="00E94F27" w:rsidRPr="00477421" w:rsidRDefault="00E94F27" w:rsidP="00477421">
      <w:pPr>
        <w:pStyle w:val="ListParagraph"/>
        <w:numPr>
          <w:ilvl w:val="1"/>
          <w:numId w:val="32"/>
        </w:numPr>
        <w:rPr>
          <w:b/>
          <w:bCs/>
        </w:rPr>
      </w:pPr>
      <w:r w:rsidRPr="00477421">
        <w:rPr>
          <w:b/>
          <w:bCs/>
        </w:rPr>
        <w:t xml:space="preserve"> Cơ chế hoạt động (Luồng Context-Aware Prompting)</w:t>
      </w:r>
    </w:p>
    <w:p w14:paraId="0D3E7082" w14:textId="77777777" w:rsidR="00E94F27" w:rsidRPr="00E94F27" w:rsidRDefault="00E94F27" w:rsidP="00477421">
      <w:pPr>
        <w:numPr>
          <w:ilvl w:val="0"/>
          <w:numId w:val="56"/>
        </w:numPr>
      </w:pPr>
      <w:r w:rsidRPr="00E94F27">
        <w:t>Khi người dùng phát hiện một loài côn trùng và mở giao diện Chat, ChatViewModel sẽ tự động trích xuất các thông tin sinh học đã được xác thực từ cơ sở dữ liệu Cloud Firestore.</w:t>
      </w:r>
    </w:p>
    <w:p w14:paraId="2F6ED3D7" w14:textId="77777777" w:rsidR="00E94F27" w:rsidRPr="00E94F27" w:rsidRDefault="00E94F27" w:rsidP="00477421">
      <w:pPr>
        <w:numPr>
          <w:ilvl w:val="0"/>
          <w:numId w:val="56"/>
        </w:numPr>
      </w:pPr>
      <w:r w:rsidRPr="00E94F27">
        <w:t>Thông tin này được "tiêm" (inject) ẩn vào System Prompt làm ngữ cảnh.</w:t>
      </w:r>
    </w:p>
    <w:p w14:paraId="49C1A3D0" w14:textId="77777777" w:rsidR="00E94F27" w:rsidRPr="00E94F27" w:rsidRDefault="00E94F27" w:rsidP="00477421">
      <w:pPr>
        <w:numPr>
          <w:ilvl w:val="0"/>
          <w:numId w:val="56"/>
        </w:numPr>
      </w:pPr>
      <w:r w:rsidRPr="00E94F27">
        <w:t>Ứng dụng đóng gói System Prompt + Lịch sử hội thoại + Câu hỏi mới của người dùng và dùng Ktor bắn trực tiếp lên endpoint của Gemini.</w:t>
      </w:r>
    </w:p>
    <w:p w14:paraId="24B6520F" w14:textId="77777777" w:rsidR="00E94F27" w:rsidRPr="00E94F27" w:rsidRDefault="00E94F27" w:rsidP="00477421">
      <w:pPr>
        <w:numPr>
          <w:ilvl w:val="0"/>
          <w:numId w:val="56"/>
        </w:numPr>
        <w:rPr>
          <w:b/>
          <w:bCs/>
        </w:rPr>
      </w:pPr>
      <w:r w:rsidRPr="00E94F27">
        <w:t>Cơ chế này giúp loại bỏ hoàn toàn hiện tượng "ảo giác" (Hallucination) của LLM, ngăn chặn việc Chatbot bịa ra các loại thuốc bảo vệ thực vật không an toàn, đảm bảo tính chuyên môn tuyệt đối.</w:t>
      </w:r>
    </w:p>
    <w:p w14:paraId="0176C7B8" w14:textId="3B250E1B" w:rsidR="00E94F27" w:rsidRPr="00477421" w:rsidRDefault="00E94F27" w:rsidP="00477421">
      <w:pPr>
        <w:pStyle w:val="ListParagraph"/>
        <w:numPr>
          <w:ilvl w:val="1"/>
          <w:numId w:val="32"/>
        </w:numPr>
        <w:rPr>
          <w:b/>
          <w:bCs/>
        </w:rPr>
      </w:pPr>
      <w:r w:rsidRPr="00477421">
        <w:rPr>
          <w:b/>
          <w:bCs/>
        </w:rPr>
        <w:t xml:space="preserve"> Đánh giá Mô hình và Ngưỡng nghiệm thu</w:t>
      </w:r>
    </w:p>
    <w:p w14:paraId="44D88F26" w14:textId="77777777" w:rsidR="00E94F27" w:rsidRDefault="00E94F27" w:rsidP="00477421">
      <w:pPr>
        <w:ind w:left="1080"/>
      </w:pPr>
      <w:r w:rsidRPr="00E94F27">
        <w:t>Để đảm bảo chất lượng phản hồi, hệ thống không sử dụng Fine-tuning mà tập trung vào kỹ thuật Kỹ nghệ Câu lệnh (Prompt Engineering). Khả năng của Chatbot được đánh giá thông qua một bộ dữ liệu kiểm thử gồm 60 prompts đại diện cho các tình huống thực tế:</w:t>
      </w:r>
    </w:p>
    <w:p w14:paraId="02D333A0" w14:textId="77777777" w:rsidR="00477421" w:rsidRPr="00E94F27" w:rsidRDefault="00477421" w:rsidP="00477421">
      <w:pPr>
        <w:ind w:left="1080"/>
      </w:pPr>
    </w:p>
    <w:tbl>
      <w:tblPr>
        <w:tblStyle w:val="TableGrid"/>
        <w:tblW w:w="0" w:type="auto"/>
        <w:tblLook w:val="04A0" w:firstRow="1" w:lastRow="0" w:firstColumn="1" w:lastColumn="0" w:noHBand="0" w:noVBand="1"/>
      </w:tblPr>
      <w:tblGrid>
        <w:gridCol w:w="2547"/>
        <w:gridCol w:w="1134"/>
        <w:gridCol w:w="5669"/>
      </w:tblGrid>
      <w:tr w:rsidR="00E94F27" w:rsidRPr="00E94F27" w14:paraId="22B7D437" w14:textId="77777777" w:rsidTr="00477421">
        <w:trPr>
          <w:trHeight w:val="480"/>
        </w:trPr>
        <w:tc>
          <w:tcPr>
            <w:tcW w:w="2547" w:type="dxa"/>
            <w:hideMark/>
          </w:tcPr>
          <w:p w14:paraId="42F86C36" w14:textId="77777777" w:rsidR="00E94F27" w:rsidRPr="00E94F27" w:rsidRDefault="00E94F27" w:rsidP="00E94F27">
            <w:pPr>
              <w:rPr>
                <w:b/>
                <w:bCs/>
              </w:rPr>
            </w:pPr>
            <w:r w:rsidRPr="00E94F27">
              <w:rPr>
                <w:b/>
                <w:bCs/>
              </w:rPr>
              <w:t>Nhóm câu hỏi kiểm thử</w:t>
            </w:r>
          </w:p>
        </w:tc>
        <w:tc>
          <w:tcPr>
            <w:tcW w:w="1134" w:type="dxa"/>
            <w:hideMark/>
          </w:tcPr>
          <w:p w14:paraId="4F5C3CE4" w14:textId="77777777" w:rsidR="00E94F27" w:rsidRPr="00E94F27" w:rsidRDefault="00E94F27" w:rsidP="00E94F27">
            <w:pPr>
              <w:rPr>
                <w:b/>
                <w:bCs/>
              </w:rPr>
            </w:pPr>
            <w:r w:rsidRPr="00E94F27">
              <w:rPr>
                <w:b/>
                <w:bCs/>
              </w:rPr>
              <w:t>Số lượng</w:t>
            </w:r>
          </w:p>
        </w:tc>
        <w:tc>
          <w:tcPr>
            <w:tcW w:w="5669" w:type="dxa"/>
            <w:hideMark/>
          </w:tcPr>
          <w:p w14:paraId="2098D889" w14:textId="77777777" w:rsidR="00E94F27" w:rsidRPr="00E94F27" w:rsidRDefault="00E94F27" w:rsidP="00E94F27">
            <w:pPr>
              <w:rPr>
                <w:b/>
                <w:bCs/>
              </w:rPr>
            </w:pPr>
            <w:r w:rsidRPr="00E94F27">
              <w:rPr>
                <w:b/>
                <w:bCs/>
              </w:rPr>
              <w:t>Mục đích kiểm tra</w:t>
            </w:r>
          </w:p>
        </w:tc>
      </w:tr>
      <w:tr w:rsidR="00E94F27" w:rsidRPr="00E94F27" w14:paraId="353E33F4" w14:textId="77777777" w:rsidTr="00477421">
        <w:trPr>
          <w:trHeight w:val="480"/>
        </w:trPr>
        <w:tc>
          <w:tcPr>
            <w:tcW w:w="2547" w:type="dxa"/>
            <w:hideMark/>
          </w:tcPr>
          <w:p w14:paraId="015510A9" w14:textId="77777777" w:rsidR="00E94F27" w:rsidRPr="00E94F27" w:rsidRDefault="00E94F27" w:rsidP="00E94F27">
            <w:pPr>
              <w:rPr>
                <w:b/>
                <w:bCs/>
              </w:rPr>
            </w:pPr>
            <w:r w:rsidRPr="00E94F27">
              <w:rPr>
                <w:b/>
                <w:bCs/>
              </w:rPr>
              <w:t>Kiến thức chung</w:t>
            </w:r>
          </w:p>
        </w:tc>
        <w:tc>
          <w:tcPr>
            <w:tcW w:w="1134" w:type="dxa"/>
            <w:hideMark/>
          </w:tcPr>
          <w:p w14:paraId="376CCC3B" w14:textId="77777777" w:rsidR="00E94F27" w:rsidRPr="00E94F27" w:rsidRDefault="00E94F27" w:rsidP="00E94F27">
            <w:r w:rsidRPr="00E94F27">
              <w:t>15</w:t>
            </w:r>
          </w:p>
        </w:tc>
        <w:tc>
          <w:tcPr>
            <w:tcW w:w="5669" w:type="dxa"/>
            <w:hideMark/>
          </w:tcPr>
          <w:p w14:paraId="63E3CD0C" w14:textId="77777777" w:rsidR="00E94F27" w:rsidRPr="00E94F27" w:rsidRDefault="00E94F27" w:rsidP="00E94F27">
            <w:r w:rsidRPr="00E94F27">
              <w:t>Khả năng giải thích kiến thức sinh học nông nghiệp.</w:t>
            </w:r>
          </w:p>
        </w:tc>
      </w:tr>
      <w:tr w:rsidR="00E94F27" w:rsidRPr="00E94F27" w14:paraId="0A82558D" w14:textId="77777777" w:rsidTr="00477421">
        <w:trPr>
          <w:trHeight w:val="480"/>
        </w:trPr>
        <w:tc>
          <w:tcPr>
            <w:tcW w:w="2547" w:type="dxa"/>
            <w:hideMark/>
          </w:tcPr>
          <w:p w14:paraId="2E5BF561" w14:textId="7F909858" w:rsidR="00E94F27" w:rsidRPr="00E94F27" w:rsidRDefault="00E94F27" w:rsidP="00E94F27">
            <w:pPr>
              <w:rPr>
                <w:b/>
                <w:bCs/>
              </w:rPr>
            </w:pPr>
            <w:r w:rsidRPr="00E94F27">
              <w:rPr>
                <w:b/>
                <w:bCs/>
              </w:rPr>
              <w:t>Hỏi nối tiếp</w:t>
            </w:r>
          </w:p>
        </w:tc>
        <w:tc>
          <w:tcPr>
            <w:tcW w:w="1134" w:type="dxa"/>
            <w:hideMark/>
          </w:tcPr>
          <w:p w14:paraId="18E146A2" w14:textId="77777777" w:rsidR="00E94F27" w:rsidRPr="00E94F27" w:rsidRDefault="00E94F27" w:rsidP="00E94F27">
            <w:r w:rsidRPr="00E94F27">
              <w:t>15</w:t>
            </w:r>
          </w:p>
        </w:tc>
        <w:tc>
          <w:tcPr>
            <w:tcW w:w="5669" w:type="dxa"/>
            <w:hideMark/>
          </w:tcPr>
          <w:p w14:paraId="155F77C4" w14:textId="77777777" w:rsidR="00E94F27" w:rsidRPr="00E94F27" w:rsidRDefault="00E94F27" w:rsidP="00E94F27">
            <w:r w:rsidRPr="00E94F27">
              <w:t>Độ mạch lạc khi hỏi thêm về loài vừa nhận diện.</w:t>
            </w:r>
          </w:p>
        </w:tc>
      </w:tr>
      <w:tr w:rsidR="00E94F27" w:rsidRPr="00E94F27" w14:paraId="36AF117F" w14:textId="77777777" w:rsidTr="00477421">
        <w:trPr>
          <w:trHeight w:val="480"/>
        </w:trPr>
        <w:tc>
          <w:tcPr>
            <w:tcW w:w="2547" w:type="dxa"/>
            <w:hideMark/>
          </w:tcPr>
          <w:p w14:paraId="4518B04E" w14:textId="77777777" w:rsidR="00E94F27" w:rsidRPr="00E94F27" w:rsidRDefault="00E94F27" w:rsidP="00E94F27">
            <w:pPr>
              <w:rPr>
                <w:b/>
                <w:bCs/>
              </w:rPr>
            </w:pPr>
            <w:r w:rsidRPr="00E94F27">
              <w:rPr>
                <w:b/>
                <w:bCs/>
              </w:rPr>
              <w:t>Xử lý &amp; Phòng ngừa</w:t>
            </w:r>
          </w:p>
        </w:tc>
        <w:tc>
          <w:tcPr>
            <w:tcW w:w="1134" w:type="dxa"/>
            <w:hideMark/>
          </w:tcPr>
          <w:p w14:paraId="5F306F02" w14:textId="77777777" w:rsidR="00E94F27" w:rsidRPr="00E94F27" w:rsidRDefault="00E94F27" w:rsidP="00E94F27">
            <w:r w:rsidRPr="00E94F27">
              <w:t>10</w:t>
            </w:r>
          </w:p>
        </w:tc>
        <w:tc>
          <w:tcPr>
            <w:tcW w:w="5669" w:type="dxa"/>
            <w:hideMark/>
          </w:tcPr>
          <w:p w14:paraId="601F954A" w14:textId="77777777" w:rsidR="00E94F27" w:rsidRPr="00E94F27" w:rsidRDefault="00E94F27" w:rsidP="00E94F27">
            <w:r w:rsidRPr="00E94F27">
              <w:t>Tính an toàn và hữu ích của lời khuyên dùng thuốc/thiên địch.</w:t>
            </w:r>
          </w:p>
        </w:tc>
      </w:tr>
      <w:tr w:rsidR="00E94F27" w:rsidRPr="00E94F27" w14:paraId="0D266F5F" w14:textId="77777777" w:rsidTr="00477421">
        <w:trPr>
          <w:trHeight w:val="480"/>
        </w:trPr>
        <w:tc>
          <w:tcPr>
            <w:tcW w:w="2547" w:type="dxa"/>
            <w:hideMark/>
          </w:tcPr>
          <w:p w14:paraId="753F1844" w14:textId="77777777" w:rsidR="00E94F27" w:rsidRPr="00E94F27" w:rsidRDefault="00E94F27" w:rsidP="00E94F27">
            <w:pPr>
              <w:rPr>
                <w:b/>
                <w:bCs/>
              </w:rPr>
            </w:pPr>
            <w:r w:rsidRPr="00E94F27">
              <w:rPr>
                <w:b/>
                <w:bCs/>
              </w:rPr>
              <w:t>Chất lượng Tiếng Việt</w:t>
            </w:r>
          </w:p>
        </w:tc>
        <w:tc>
          <w:tcPr>
            <w:tcW w:w="1134" w:type="dxa"/>
            <w:hideMark/>
          </w:tcPr>
          <w:p w14:paraId="1092CE75" w14:textId="77777777" w:rsidR="00E94F27" w:rsidRPr="00E94F27" w:rsidRDefault="00E94F27" w:rsidP="00E94F27">
            <w:r w:rsidRPr="00E94F27">
              <w:t>10</w:t>
            </w:r>
          </w:p>
        </w:tc>
        <w:tc>
          <w:tcPr>
            <w:tcW w:w="5669" w:type="dxa"/>
            <w:hideMark/>
          </w:tcPr>
          <w:p w14:paraId="6B072BC1" w14:textId="77777777" w:rsidR="00E94F27" w:rsidRPr="00E94F27" w:rsidRDefault="00E94F27" w:rsidP="00E94F27">
            <w:r w:rsidRPr="00E94F27">
              <w:t>Văn phong tự nhiên, dễ hiểu với người nông dân.</w:t>
            </w:r>
          </w:p>
        </w:tc>
      </w:tr>
      <w:tr w:rsidR="00E94F27" w:rsidRPr="00E94F27" w14:paraId="67B876AB" w14:textId="77777777" w:rsidTr="00477421">
        <w:trPr>
          <w:trHeight w:val="480"/>
        </w:trPr>
        <w:tc>
          <w:tcPr>
            <w:tcW w:w="2547" w:type="dxa"/>
            <w:hideMark/>
          </w:tcPr>
          <w:p w14:paraId="168B447D" w14:textId="77777777" w:rsidR="00E94F27" w:rsidRPr="00E94F27" w:rsidRDefault="00E94F27" w:rsidP="00E94F27">
            <w:pPr>
              <w:rPr>
                <w:b/>
                <w:bCs/>
              </w:rPr>
            </w:pPr>
            <w:r w:rsidRPr="00E94F27">
              <w:rPr>
                <w:b/>
                <w:bCs/>
              </w:rPr>
              <w:t>Ngữ cảnh &amp; Ngoại miền</w:t>
            </w:r>
          </w:p>
        </w:tc>
        <w:tc>
          <w:tcPr>
            <w:tcW w:w="1134" w:type="dxa"/>
            <w:hideMark/>
          </w:tcPr>
          <w:p w14:paraId="77CF32FE" w14:textId="77777777" w:rsidR="00E94F27" w:rsidRPr="00E94F27" w:rsidRDefault="00E94F27" w:rsidP="00E94F27">
            <w:r w:rsidRPr="00E94F27">
              <w:t>10</w:t>
            </w:r>
          </w:p>
        </w:tc>
        <w:tc>
          <w:tcPr>
            <w:tcW w:w="5669" w:type="dxa"/>
            <w:hideMark/>
          </w:tcPr>
          <w:p w14:paraId="62E43454" w14:textId="77777777" w:rsidR="00E94F27" w:rsidRPr="00E94F27" w:rsidRDefault="00E94F27" w:rsidP="00E94F27">
            <w:r w:rsidRPr="00E94F27">
              <w:t>Khả năng ghi nhớ hội thoại và từ chối trả lời các câu hỏi độc hại, phi nông nghiệp.</w:t>
            </w:r>
          </w:p>
        </w:tc>
      </w:tr>
    </w:tbl>
    <w:p w14:paraId="2AAD7D80" w14:textId="27B40234" w:rsidR="00E94F27" w:rsidRPr="00477421" w:rsidRDefault="00E94F27" w:rsidP="00477421">
      <w:pPr>
        <w:pStyle w:val="ListParagraph"/>
        <w:numPr>
          <w:ilvl w:val="1"/>
          <w:numId w:val="32"/>
        </w:numPr>
        <w:rPr>
          <w:b/>
          <w:bCs/>
        </w:rPr>
      </w:pPr>
      <w:r w:rsidRPr="00477421">
        <w:rPr>
          <w:b/>
          <w:bCs/>
        </w:rPr>
        <w:t xml:space="preserve"> Metrics đánh giá chất lượng (Quality Metrics)</w:t>
      </w:r>
    </w:p>
    <w:p w14:paraId="5CB4693F" w14:textId="77777777" w:rsidR="00E94F27" w:rsidRPr="00E94F27" w:rsidRDefault="00E94F27" w:rsidP="00477421">
      <w:pPr>
        <w:ind w:left="1080"/>
      </w:pPr>
      <w:r w:rsidRPr="00E94F27">
        <w:t>Các phản hồi từ bộ 60 prompts trên phải vượt qua các ngưỡng chấp nhận (Acceptance Criteria) sau trước khi phát hành phiên bản mới:</w:t>
      </w:r>
    </w:p>
    <w:tbl>
      <w:tblPr>
        <w:tblStyle w:val="TableGrid"/>
        <w:tblW w:w="0" w:type="auto"/>
        <w:tblLook w:val="04A0" w:firstRow="1" w:lastRow="0" w:firstColumn="1" w:lastColumn="0" w:noHBand="0" w:noVBand="1"/>
      </w:tblPr>
      <w:tblGrid>
        <w:gridCol w:w="2067"/>
        <w:gridCol w:w="5437"/>
        <w:gridCol w:w="1846"/>
      </w:tblGrid>
      <w:tr w:rsidR="00E94F27" w:rsidRPr="00E94F27" w14:paraId="1BC3FBE0" w14:textId="77777777" w:rsidTr="00477421">
        <w:trPr>
          <w:trHeight w:val="480"/>
        </w:trPr>
        <w:tc>
          <w:tcPr>
            <w:tcW w:w="0" w:type="auto"/>
            <w:hideMark/>
          </w:tcPr>
          <w:p w14:paraId="1036763F" w14:textId="7C7A6C10" w:rsidR="00E94F27" w:rsidRPr="00E94F27" w:rsidRDefault="00E94F27" w:rsidP="00E94F27">
            <w:pPr>
              <w:rPr>
                <w:b/>
                <w:bCs/>
              </w:rPr>
            </w:pPr>
            <w:r w:rsidRPr="00E94F27">
              <w:rPr>
                <w:b/>
                <w:bCs/>
              </w:rPr>
              <w:t>Metric</w:t>
            </w:r>
          </w:p>
        </w:tc>
        <w:tc>
          <w:tcPr>
            <w:tcW w:w="0" w:type="auto"/>
            <w:hideMark/>
          </w:tcPr>
          <w:p w14:paraId="146318FE" w14:textId="77777777" w:rsidR="00E94F27" w:rsidRPr="00E94F27" w:rsidRDefault="00E94F27" w:rsidP="00E94F27">
            <w:pPr>
              <w:rPr>
                <w:b/>
                <w:bCs/>
              </w:rPr>
            </w:pPr>
            <w:r w:rsidRPr="00E94F27">
              <w:rPr>
                <w:b/>
                <w:bCs/>
              </w:rPr>
              <w:t>Cách đo lường</w:t>
            </w:r>
          </w:p>
        </w:tc>
        <w:tc>
          <w:tcPr>
            <w:tcW w:w="0" w:type="auto"/>
            <w:hideMark/>
          </w:tcPr>
          <w:p w14:paraId="38C29467" w14:textId="77777777" w:rsidR="00E94F27" w:rsidRPr="00E94F27" w:rsidRDefault="00E94F27" w:rsidP="00E94F27">
            <w:pPr>
              <w:rPr>
                <w:b/>
                <w:bCs/>
              </w:rPr>
            </w:pPr>
            <w:r w:rsidRPr="00E94F27">
              <w:rPr>
                <w:b/>
                <w:bCs/>
              </w:rPr>
              <w:t>Ngưỡng chấp nhận</w:t>
            </w:r>
          </w:p>
        </w:tc>
      </w:tr>
      <w:tr w:rsidR="00E94F27" w:rsidRPr="00E94F27" w14:paraId="243581FA" w14:textId="77777777" w:rsidTr="00477421">
        <w:trPr>
          <w:trHeight w:val="480"/>
        </w:trPr>
        <w:tc>
          <w:tcPr>
            <w:tcW w:w="0" w:type="auto"/>
            <w:hideMark/>
          </w:tcPr>
          <w:p w14:paraId="48A28CA7" w14:textId="77777777" w:rsidR="00E94F27" w:rsidRPr="00E94F27" w:rsidRDefault="00E94F27" w:rsidP="00E94F27">
            <w:pPr>
              <w:rPr>
                <w:b/>
                <w:bCs/>
              </w:rPr>
            </w:pPr>
            <w:r w:rsidRPr="00E94F27">
              <w:rPr>
                <w:b/>
                <w:bCs/>
              </w:rPr>
              <w:t>Độ chính xác kiến thức</w:t>
            </w:r>
          </w:p>
        </w:tc>
        <w:tc>
          <w:tcPr>
            <w:tcW w:w="0" w:type="auto"/>
            <w:hideMark/>
          </w:tcPr>
          <w:p w14:paraId="1EFAB910" w14:textId="77777777" w:rsidR="00E94F27" w:rsidRPr="00E94F27" w:rsidRDefault="00E94F27" w:rsidP="00E94F27">
            <w:r w:rsidRPr="00E94F27">
              <w:t>Chuyên gia chấm theo thang 1-5 so với tài liệu Khuyến nông.</w:t>
            </w:r>
          </w:p>
        </w:tc>
        <w:tc>
          <w:tcPr>
            <w:tcW w:w="0" w:type="auto"/>
            <w:hideMark/>
          </w:tcPr>
          <w:p w14:paraId="139A5EDA" w14:textId="6CEEEC3B" w:rsidR="00E94F27" w:rsidRPr="00E94F27" w:rsidRDefault="00E94F27" w:rsidP="00E94F27">
            <w:r w:rsidRPr="00E94F27">
              <w:t xml:space="preserve">Trung bình </w:t>
            </w:r>
            <w:r w:rsidR="00477421">
              <w:t>&gt;=</w:t>
            </w:r>
            <w:r w:rsidRPr="00E94F27">
              <w:t xml:space="preserve"> 4.0/5</w:t>
            </w:r>
          </w:p>
        </w:tc>
      </w:tr>
      <w:tr w:rsidR="00E94F27" w:rsidRPr="00E94F27" w14:paraId="554889D6" w14:textId="77777777" w:rsidTr="00477421">
        <w:trPr>
          <w:trHeight w:val="480"/>
        </w:trPr>
        <w:tc>
          <w:tcPr>
            <w:tcW w:w="0" w:type="auto"/>
            <w:hideMark/>
          </w:tcPr>
          <w:p w14:paraId="33C810D0" w14:textId="4B54F30D" w:rsidR="00E94F27" w:rsidRPr="00E94F27" w:rsidRDefault="00E94F27" w:rsidP="00E94F27">
            <w:pPr>
              <w:rPr>
                <w:b/>
                <w:bCs/>
              </w:rPr>
            </w:pPr>
            <w:r w:rsidRPr="00E94F27">
              <w:rPr>
                <w:b/>
                <w:bCs/>
              </w:rPr>
              <w:lastRenderedPageBreak/>
              <w:t>Tính an toàn</w:t>
            </w:r>
          </w:p>
        </w:tc>
        <w:tc>
          <w:tcPr>
            <w:tcW w:w="0" w:type="auto"/>
            <w:hideMark/>
          </w:tcPr>
          <w:p w14:paraId="1D39CFDC" w14:textId="77777777" w:rsidR="00E94F27" w:rsidRPr="00E94F27" w:rsidRDefault="00E94F27" w:rsidP="00E94F27">
            <w:r w:rsidRPr="00E94F27">
              <w:t>Tỷ lệ câu trả lời không chứa hướng dẫn hóa chất độc hại/sai lệch.</w:t>
            </w:r>
          </w:p>
        </w:tc>
        <w:tc>
          <w:tcPr>
            <w:tcW w:w="0" w:type="auto"/>
            <w:hideMark/>
          </w:tcPr>
          <w:p w14:paraId="4DE7EBA9" w14:textId="0ECEAAA6" w:rsidR="00E94F27" w:rsidRPr="00E94F27" w:rsidRDefault="00477421" w:rsidP="00E94F27">
            <w:r>
              <w:t>&gt;=</w:t>
            </w:r>
            <w:r w:rsidR="00E94F27" w:rsidRPr="00E94F27">
              <w:t xml:space="preserve"> 90%</w:t>
            </w:r>
          </w:p>
        </w:tc>
      </w:tr>
      <w:tr w:rsidR="00E94F27" w:rsidRPr="00E94F27" w14:paraId="626003DF" w14:textId="77777777" w:rsidTr="00477421">
        <w:trPr>
          <w:trHeight w:val="480"/>
        </w:trPr>
        <w:tc>
          <w:tcPr>
            <w:tcW w:w="0" w:type="auto"/>
            <w:hideMark/>
          </w:tcPr>
          <w:p w14:paraId="5ADCAF9B" w14:textId="3E357B6C" w:rsidR="00E94F27" w:rsidRPr="00E94F27" w:rsidRDefault="00E94F27" w:rsidP="00E94F27">
            <w:pPr>
              <w:rPr>
                <w:b/>
                <w:bCs/>
              </w:rPr>
            </w:pPr>
            <w:r w:rsidRPr="00E94F27">
              <w:rPr>
                <w:b/>
                <w:bCs/>
              </w:rPr>
              <w:t>Giữ ngữ cảnh</w:t>
            </w:r>
          </w:p>
        </w:tc>
        <w:tc>
          <w:tcPr>
            <w:tcW w:w="0" w:type="auto"/>
            <w:hideMark/>
          </w:tcPr>
          <w:p w14:paraId="5F49B77B" w14:textId="77777777" w:rsidR="00E94F27" w:rsidRPr="00E94F27" w:rsidRDefault="00E94F27" w:rsidP="00E94F27">
            <w:r w:rsidRPr="00E94F27">
              <w:t>Tỷ lệ duy trì đúng chủ đề trong các câu hỏi nối tiếp.</w:t>
            </w:r>
          </w:p>
        </w:tc>
        <w:tc>
          <w:tcPr>
            <w:tcW w:w="0" w:type="auto"/>
            <w:hideMark/>
          </w:tcPr>
          <w:p w14:paraId="2A10D249" w14:textId="297561FF" w:rsidR="00E94F27" w:rsidRPr="00E94F27" w:rsidRDefault="00477421" w:rsidP="00E94F27">
            <w:r>
              <w:t>&gt;=</w:t>
            </w:r>
            <w:r w:rsidR="00E94F27" w:rsidRPr="00E94F27">
              <w:t xml:space="preserve"> 80%</w:t>
            </w:r>
          </w:p>
        </w:tc>
      </w:tr>
      <w:tr w:rsidR="00E94F27" w:rsidRPr="00E94F27" w14:paraId="403CDCA1" w14:textId="77777777" w:rsidTr="00477421">
        <w:trPr>
          <w:trHeight w:val="480"/>
        </w:trPr>
        <w:tc>
          <w:tcPr>
            <w:tcW w:w="0" w:type="auto"/>
            <w:hideMark/>
          </w:tcPr>
          <w:p w14:paraId="18817B8C" w14:textId="59569788" w:rsidR="00E94F27" w:rsidRPr="00E94F27" w:rsidRDefault="00E94F27" w:rsidP="00E94F27">
            <w:pPr>
              <w:rPr>
                <w:b/>
                <w:bCs/>
              </w:rPr>
            </w:pPr>
            <w:r w:rsidRPr="00E94F27">
              <w:rPr>
                <w:b/>
                <w:bCs/>
              </w:rPr>
              <w:t>Độ trễ phản hồi</w:t>
            </w:r>
          </w:p>
        </w:tc>
        <w:tc>
          <w:tcPr>
            <w:tcW w:w="0" w:type="auto"/>
            <w:hideMark/>
          </w:tcPr>
          <w:p w14:paraId="3A6D752A" w14:textId="77777777" w:rsidR="00E94F27" w:rsidRPr="00E94F27" w:rsidRDefault="00E94F27" w:rsidP="00E94F27">
            <w:r w:rsidRPr="00E94F27">
              <w:t>Thời gian từ lúc gửi câu hỏi đến lúc render luồng chữ trên màn hình.</w:t>
            </w:r>
          </w:p>
        </w:tc>
        <w:tc>
          <w:tcPr>
            <w:tcW w:w="0" w:type="auto"/>
            <w:hideMark/>
          </w:tcPr>
          <w:p w14:paraId="143494CB" w14:textId="0990DD10" w:rsidR="00E94F27" w:rsidRPr="00E94F27" w:rsidRDefault="00E94F27" w:rsidP="00E94F27">
            <w:r w:rsidRPr="00E94F27">
              <w:t xml:space="preserve">Trung bình </w:t>
            </w:r>
            <w:r w:rsidR="00477421">
              <w:t>&lt;=</w:t>
            </w:r>
            <w:r w:rsidRPr="00E94F27">
              <w:t xml:space="preserve"> 3 giây</w:t>
            </w:r>
          </w:p>
        </w:tc>
      </w:tr>
      <w:tr w:rsidR="00E94F27" w:rsidRPr="00E94F27" w14:paraId="25CE96B5" w14:textId="77777777" w:rsidTr="00477421">
        <w:trPr>
          <w:trHeight w:val="480"/>
        </w:trPr>
        <w:tc>
          <w:tcPr>
            <w:tcW w:w="0" w:type="auto"/>
            <w:hideMark/>
          </w:tcPr>
          <w:p w14:paraId="79E8DEC2" w14:textId="23008D4B" w:rsidR="00E94F27" w:rsidRPr="00E94F27" w:rsidRDefault="00E94F27" w:rsidP="00E94F27">
            <w:pPr>
              <w:rPr>
                <w:b/>
                <w:bCs/>
              </w:rPr>
            </w:pPr>
            <w:r w:rsidRPr="00E94F27">
              <w:rPr>
                <w:b/>
                <w:bCs/>
              </w:rPr>
              <w:t>Khả dụng</w:t>
            </w:r>
          </w:p>
        </w:tc>
        <w:tc>
          <w:tcPr>
            <w:tcW w:w="0" w:type="auto"/>
            <w:hideMark/>
          </w:tcPr>
          <w:p w14:paraId="75B6A33F" w14:textId="77777777" w:rsidR="00E94F27" w:rsidRPr="00E94F27" w:rsidRDefault="00E94F27" w:rsidP="00E94F27">
            <w:r w:rsidRPr="00E94F27">
              <w:t>Tỷ lệ hiển thị UI lỗi thân thiện thay vì crash app khi rớt mạng/API lỗi.</w:t>
            </w:r>
          </w:p>
        </w:tc>
        <w:tc>
          <w:tcPr>
            <w:tcW w:w="0" w:type="auto"/>
            <w:hideMark/>
          </w:tcPr>
          <w:p w14:paraId="7AA1A1F1" w14:textId="2B6E83AF" w:rsidR="00E94F27" w:rsidRPr="00E94F27" w:rsidRDefault="00E94F27" w:rsidP="00E94F27">
            <w:r w:rsidRPr="00E94F27">
              <w:t>100% ca test</w:t>
            </w:r>
          </w:p>
        </w:tc>
      </w:tr>
    </w:tbl>
    <w:p w14:paraId="017876D9" w14:textId="39C27E17" w:rsidR="00E94F27" w:rsidRPr="00477421" w:rsidRDefault="00E94F27" w:rsidP="00477421">
      <w:pPr>
        <w:pStyle w:val="ListParagraph"/>
        <w:numPr>
          <w:ilvl w:val="1"/>
          <w:numId w:val="32"/>
        </w:numPr>
        <w:rPr>
          <w:b/>
          <w:bCs/>
        </w:rPr>
      </w:pPr>
      <w:r w:rsidRPr="00477421">
        <w:rPr>
          <w:b/>
          <w:bCs/>
        </w:rPr>
        <w:t xml:space="preserve"> Kế hoạch tinh chỉnh và Tái triển khai</w:t>
      </w:r>
    </w:p>
    <w:p w14:paraId="05741530" w14:textId="68CC30D6" w:rsidR="00E94F27" w:rsidRPr="00E94F27" w:rsidRDefault="00E94F27" w:rsidP="00477421">
      <w:pPr>
        <w:ind w:left="1080"/>
      </w:pPr>
      <w:r w:rsidRPr="00E94F27">
        <w:t>Vì mô hình LLM là dịch vụ đám mây đóng, dự án BugScanner không thực hiện huấn luyện lại. Quy trình nâng cấp được thực hiện thông qua vòng lặp:</w:t>
      </w:r>
    </w:p>
    <w:p w14:paraId="515D8850" w14:textId="77777777" w:rsidR="00E94F27" w:rsidRPr="00E94F27" w:rsidRDefault="00E94F27" w:rsidP="00477421">
      <w:pPr>
        <w:numPr>
          <w:ilvl w:val="0"/>
          <w:numId w:val="55"/>
        </w:numPr>
        <w:tabs>
          <w:tab w:val="clear" w:pos="720"/>
          <w:tab w:val="num" w:pos="1800"/>
        </w:tabs>
        <w:ind w:left="1800"/>
      </w:pPr>
      <w:r w:rsidRPr="00E94F27">
        <w:t>Thu thập phản hồi người dùng về các câu trả lời sai lệch.</w:t>
      </w:r>
    </w:p>
    <w:p w14:paraId="0C433B0B" w14:textId="77777777" w:rsidR="00E94F27" w:rsidRPr="00E94F27" w:rsidRDefault="00E94F27" w:rsidP="00477421">
      <w:pPr>
        <w:numPr>
          <w:ilvl w:val="0"/>
          <w:numId w:val="55"/>
        </w:numPr>
        <w:tabs>
          <w:tab w:val="clear" w:pos="720"/>
          <w:tab w:val="num" w:pos="1800"/>
        </w:tabs>
        <w:ind w:left="1800"/>
      </w:pPr>
      <w:r w:rsidRPr="00E94F27">
        <w:t>Phân loại lỗi (sai kiến thức, sai ngữ pháp, mất ngữ cảnh).</w:t>
      </w:r>
    </w:p>
    <w:p w14:paraId="0A3CBE49" w14:textId="77777777" w:rsidR="00E94F27" w:rsidRPr="00E94F27" w:rsidRDefault="00E94F27" w:rsidP="00477421">
      <w:pPr>
        <w:numPr>
          <w:ilvl w:val="0"/>
          <w:numId w:val="55"/>
        </w:numPr>
        <w:tabs>
          <w:tab w:val="clear" w:pos="720"/>
          <w:tab w:val="num" w:pos="1800"/>
        </w:tabs>
        <w:ind w:left="1800"/>
      </w:pPr>
      <w:r w:rsidRPr="00E94F27">
        <w:t>Cập nhật và tối ưu hóa System Instruction (Prompt Engineering) trong mã nguồn Kotlin.</w:t>
      </w:r>
    </w:p>
    <w:p w14:paraId="575CAD37" w14:textId="77777777" w:rsidR="00E94F27" w:rsidRPr="00E94F27" w:rsidRDefault="00E94F27" w:rsidP="00477421">
      <w:pPr>
        <w:numPr>
          <w:ilvl w:val="0"/>
          <w:numId w:val="55"/>
        </w:numPr>
        <w:tabs>
          <w:tab w:val="clear" w:pos="720"/>
          <w:tab w:val="num" w:pos="1800"/>
        </w:tabs>
        <w:ind w:left="1800"/>
      </w:pPr>
      <w:r w:rsidRPr="00E94F27">
        <w:t>Chạy lại bộ 60 prompts đánh giá nội bộ.</w:t>
      </w:r>
    </w:p>
    <w:p w14:paraId="196E07C0" w14:textId="77777777" w:rsidR="00E94F27" w:rsidRPr="00E94F27" w:rsidRDefault="00E94F27" w:rsidP="00477421">
      <w:pPr>
        <w:numPr>
          <w:ilvl w:val="0"/>
          <w:numId w:val="55"/>
        </w:numPr>
        <w:tabs>
          <w:tab w:val="clear" w:pos="720"/>
          <w:tab w:val="num" w:pos="1800"/>
        </w:tabs>
        <w:ind w:left="1800"/>
      </w:pPr>
      <w:r w:rsidRPr="00E94F27">
        <w:t>Biên dịch và phát hành bản cập nhật (App Update) nếu vượt qua ngưỡng nghiệm thu.</w:t>
      </w:r>
    </w:p>
    <w:p w14:paraId="209E4720" w14:textId="77777777" w:rsidR="00432005" w:rsidRPr="00432005" w:rsidRDefault="00432005" w:rsidP="00432005"/>
    <w:p w14:paraId="543AE60B" w14:textId="38422447" w:rsidR="00444035" w:rsidRDefault="00F34309">
      <w:pPr>
        <w:pStyle w:val="Heading1"/>
      </w:pPr>
      <w:bookmarkStart w:id="16" w:name="_Toc231438936"/>
      <w:r>
        <w:t>Deployment</w:t>
      </w:r>
      <w:bookmarkEnd w:id="16"/>
      <w:r>
        <w:t xml:space="preserve"> </w:t>
      </w:r>
    </w:p>
    <w:p w14:paraId="3C690F5C" w14:textId="748B5AB6" w:rsidR="008279FE" w:rsidRDefault="00356A3D" w:rsidP="008279FE">
      <w:pPr>
        <w:pStyle w:val="Heading2"/>
      </w:pPr>
      <w:bookmarkStart w:id="17" w:name="_Toc231438937"/>
      <w:r>
        <w:t>Sơ đồ triển khai</w:t>
      </w:r>
      <w:bookmarkEnd w:id="17"/>
    </w:p>
    <w:p w14:paraId="7856593C" w14:textId="1C6F8390" w:rsidR="008279FE" w:rsidRPr="008279FE" w:rsidRDefault="008279FE" w:rsidP="008279FE">
      <w:pPr>
        <w:jc w:val="center"/>
      </w:pPr>
      <w:r w:rsidRPr="008279FE">
        <w:rPr>
          <w:noProof/>
        </w:rPr>
        <w:drawing>
          <wp:inline distT="0" distB="0" distL="0" distR="0" wp14:anchorId="7D16E7C7" wp14:editId="4164EA28">
            <wp:extent cx="5868086" cy="2199953"/>
            <wp:effectExtent l="0" t="0" r="0" b="0"/>
            <wp:docPr id="37043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132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868086" cy="2199953"/>
                    </a:xfrm>
                    <a:prstGeom prst="rect">
                      <a:avLst/>
                    </a:prstGeom>
                  </pic:spPr>
                </pic:pic>
              </a:graphicData>
            </a:graphic>
          </wp:inline>
        </w:drawing>
      </w:r>
    </w:p>
    <w:p w14:paraId="7D3E0FCB" w14:textId="7077949B" w:rsidR="008279FE" w:rsidRDefault="00356A3D" w:rsidP="008279FE">
      <w:pPr>
        <w:pStyle w:val="Heading2"/>
      </w:pPr>
      <w:bookmarkStart w:id="18" w:name="_Toc231438938"/>
      <w:r>
        <w:t>Mô tả các node</w:t>
      </w:r>
      <w:bookmarkEnd w:id="18"/>
    </w:p>
    <w:p w14:paraId="7289807D" w14:textId="201332FF" w:rsidR="00FC4807" w:rsidRDefault="00FC4807" w:rsidP="00FC4807">
      <w:pPr>
        <w:pStyle w:val="InfoBlue"/>
        <w:ind w:left="0"/>
        <w:rPr>
          <w:i w:val="0"/>
          <w:iCs/>
          <w:color w:val="auto"/>
        </w:rPr>
      </w:pPr>
      <w:r w:rsidRPr="00FC4807">
        <w:rPr>
          <w:i w:val="0"/>
          <w:iCs/>
          <w:color w:val="auto"/>
        </w:rPr>
        <w:t xml:space="preserve">Hệ thống BugScanner được triển khai theo mô hình </w:t>
      </w:r>
      <w:r w:rsidRPr="00FC4807">
        <w:rPr>
          <w:b/>
          <w:bCs/>
          <w:i w:val="0"/>
          <w:iCs/>
          <w:color w:val="auto"/>
        </w:rPr>
        <w:t>Serverless</w:t>
      </w:r>
      <w:r w:rsidRPr="00FC4807">
        <w:rPr>
          <w:i w:val="0"/>
          <w:iCs/>
          <w:color w:val="auto"/>
        </w:rPr>
        <w:t xml:space="preserve"> (phi máy chủ) và </w:t>
      </w:r>
      <w:r w:rsidRPr="00FC4807">
        <w:rPr>
          <w:b/>
          <w:bCs/>
          <w:i w:val="0"/>
          <w:iCs/>
          <w:color w:val="auto"/>
        </w:rPr>
        <w:t>Client-Heavy</w:t>
      </w:r>
      <w:r w:rsidRPr="00FC4807">
        <w:rPr>
          <w:i w:val="0"/>
          <w:iCs/>
          <w:color w:val="auto"/>
        </w:rPr>
        <w:t xml:space="preserve"> (tập trung xử lý ở máy khách) . Hệ thống loại bỏ hoàn toàn lớp máy chủ trung gian (Backend truyền thống), thay vào đó ứng dụng di động sẽ xử lý trực tiếp các logic phức tạp và giao tiếp thẳng với các dịch vụ đám mây (Backend-as-a-Service). Dưới đây là mô tả chi tiết cho từng Node:</w:t>
      </w:r>
    </w:p>
    <w:p w14:paraId="3972B2B8" w14:textId="5F1568E8" w:rsidR="00FC4807" w:rsidRDefault="00FC4807">
      <w:pPr>
        <w:pStyle w:val="BodyText"/>
        <w:numPr>
          <w:ilvl w:val="0"/>
          <w:numId w:val="34"/>
        </w:numPr>
        <w:rPr>
          <w:b/>
          <w:bCs/>
        </w:rPr>
      </w:pPr>
      <w:r w:rsidRPr="00FC4807">
        <w:rPr>
          <w:b/>
          <w:bCs/>
        </w:rPr>
        <w:t>User Mobile Device (Thiết bị di động của người dùng)</w:t>
      </w:r>
    </w:p>
    <w:p w14:paraId="678F9082" w14:textId="33A79D16" w:rsidR="00FC4807" w:rsidRPr="00FC4807" w:rsidRDefault="00FC4807">
      <w:pPr>
        <w:pStyle w:val="BodyText"/>
        <w:numPr>
          <w:ilvl w:val="1"/>
          <w:numId w:val="34"/>
        </w:numPr>
      </w:pPr>
      <w:r w:rsidRPr="00FC4807">
        <w:rPr>
          <w:b/>
          <w:bCs/>
        </w:rPr>
        <w:t>Mô tả:</w:t>
      </w:r>
      <w:r w:rsidRPr="00FC4807">
        <w:t xml:space="preserve"> Thiết bị phần cứng của người dùng cuối chạy hệ điều hành Android (ưu tiên phát triển). </w:t>
      </w:r>
    </w:p>
    <w:p w14:paraId="756FEA31" w14:textId="77777777" w:rsidR="00FC4807" w:rsidRDefault="00FC4807">
      <w:pPr>
        <w:pStyle w:val="BodyText"/>
        <w:numPr>
          <w:ilvl w:val="1"/>
          <w:numId w:val="34"/>
        </w:numPr>
      </w:pPr>
      <w:r w:rsidRPr="00FC4807">
        <w:rPr>
          <w:b/>
          <w:bCs/>
        </w:rPr>
        <w:t>Thành phần triển khai (Components):</w:t>
      </w:r>
    </w:p>
    <w:p w14:paraId="45AD0AA5" w14:textId="77777777" w:rsidR="00FC4807" w:rsidRDefault="00FC4807">
      <w:pPr>
        <w:pStyle w:val="BodyText"/>
        <w:numPr>
          <w:ilvl w:val="2"/>
          <w:numId w:val="34"/>
        </w:numPr>
        <w:ind w:left="1843"/>
      </w:pPr>
      <w:r w:rsidRPr="00FC4807">
        <w:rPr>
          <w:b/>
          <w:bCs/>
        </w:rPr>
        <w:t>Android Application (KMP):</w:t>
      </w:r>
      <w:r w:rsidRPr="00FC4807">
        <w:t xml:space="preserve"> Ứng dụng trung tâm được xây dựng bằng Kotlin Multiplatform, đảm nhận xử lý toàn bộ logic nghiệp vụ và giao diện người dùng (UI). </w:t>
      </w:r>
    </w:p>
    <w:p w14:paraId="094896F1" w14:textId="47E3AAB1" w:rsidR="00FC4807" w:rsidRDefault="00FC4807">
      <w:pPr>
        <w:pStyle w:val="BodyText"/>
        <w:numPr>
          <w:ilvl w:val="2"/>
          <w:numId w:val="34"/>
        </w:numPr>
        <w:ind w:left="1843"/>
      </w:pPr>
      <w:r w:rsidRPr="00FC4807">
        <w:rPr>
          <w:b/>
          <w:bCs/>
        </w:rPr>
        <w:t>YOLOv</w:t>
      </w:r>
      <w:r w:rsidR="00790779">
        <w:rPr>
          <w:b/>
          <w:bCs/>
        </w:rPr>
        <w:t>11s</w:t>
      </w:r>
      <w:r w:rsidRPr="00FC4807">
        <w:rPr>
          <w:b/>
          <w:bCs/>
        </w:rPr>
        <w:t xml:space="preserve"> On-device Engine:</w:t>
      </w:r>
      <w:r w:rsidRPr="00FC4807">
        <w:t xml:space="preserve"> Khối mô hình thị giác máy tính được tối ưu hóa (định dạng </w:t>
      </w:r>
      <w:r w:rsidRPr="00FC4807">
        <w:rPr>
          <w:i/>
          <w:iCs/>
        </w:rPr>
        <w:t>.tflite</w:t>
      </w:r>
      <w:r w:rsidRPr="00FC4807">
        <w:t xml:space="preserve"> hoặc </w:t>
      </w:r>
      <w:r w:rsidRPr="00FC4807">
        <w:rPr>
          <w:i/>
          <w:iCs/>
        </w:rPr>
        <w:t>.onnx</w:t>
      </w:r>
      <w:r w:rsidRPr="00FC4807">
        <w:t xml:space="preserve">) chạy trực tiếp trên thiết bị để phân tích luồng ảnh từ camera và xuất ra Bounding Box, Nhãn loài côn trùng. </w:t>
      </w:r>
    </w:p>
    <w:p w14:paraId="1C2F022E" w14:textId="01635DD5" w:rsidR="00FC4807" w:rsidRPr="00FC4807" w:rsidRDefault="00FC4807">
      <w:pPr>
        <w:pStyle w:val="BodyText"/>
        <w:numPr>
          <w:ilvl w:val="2"/>
          <w:numId w:val="34"/>
        </w:numPr>
        <w:ind w:left="1843"/>
      </w:pPr>
      <w:r w:rsidRPr="00FC4807">
        <w:rPr>
          <w:b/>
          <w:bCs/>
        </w:rPr>
        <w:lastRenderedPageBreak/>
        <w:t>Chatbot Agent:</w:t>
      </w:r>
      <w:r w:rsidRPr="00FC4807">
        <w:t xml:space="preserve"> Khối xử lý logic RAG (</w:t>
      </w:r>
      <w:r w:rsidR="000F7EA0" w:rsidRPr="000F7EA0">
        <w:t>truy xuất ngữ cảnh từ Firestore</w:t>
      </w:r>
      <w:r w:rsidRPr="00FC4807">
        <w:t xml:space="preserve"> và gửi prompt) được tích hợp thẳng vào client. </w:t>
      </w:r>
    </w:p>
    <w:p w14:paraId="52735495" w14:textId="141D3E44" w:rsidR="00FC4807" w:rsidRPr="00FC4807" w:rsidRDefault="00FC4807">
      <w:pPr>
        <w:pStyle w:val="BodyText"/>
        <w:numPr>
          <w:ilvl w:val="1"/>
          <w:numId w:val="34"/>
        </w:numPr>
      </w:pPr>
      <w:r w:rsidRPr="00FC4807">
        <w:rPr>
          <w:b/>
          <w:bCs/>
        </w:rPr>
        <w:t>Chức năng:</w:t>
      </w:r>
      <w:r w:rsidRPr="00FC4807">
        <w:t xml:space="preserve"> Thu thập hình ảnh, thực thi suy luận AI tại chỗ để đảm bảo thời gian phản hồi dưới 5 giây, và điều phối các yêu cầu API đến các nền tảng đám mây. </w:t>
      </w:r>
    </w:p>
    <w:p w14:paraId="249D1042" w14:textId="508011AE" w:rsidR="00FC4807" w:rsidRPr="00FC4807" w:rsidRDefault="00FC4807">
      <w:pPr>
        <w:pStyle w:val="BodyText"/>
        <w:numPr>
          <w:ilvl w:val="1"/>
          <w:numId w:val="34"/>
        </w:numPr>
      </w:pPr>
      <w:r w:rsidRPr="00FC4807">
        <w:rPr>
          <w:b/>
          <w:bCs/>
        </w:rPr>
        <w:t>Kết nối:</w:t>
      </w:r>
      <w:r w:rsidRPr="00FC4807">
        <w:t xml:space="preserve"> Luồng kết nối một chiều đi từ thiết bị đến các dịch vụ đám mây ngoại vi thông qua môi trường Internet.</w:t>
      </w:r>
    </w:p>
    <w:p w14:paraId="1300408A" w14:textId="5FC6DFCC" w:rsidR="00FC4807" w:rsidRDefault="00FC4807">
      <w:pPr>
        <w:pStyle w:val="BodyText"/>
        <w:numPr>
          <w:ilvl w:val="0"/>
          <w:numId w:val="34"/>
        </w:numPr>
        <w:rPr>
          <w:b/>
          <w:bCs/>
        </w:rPr>
      </w:pPr>
      <w:r w:rsidRPr="00FC4807">
        <w:rPr>
          <w:b/>
          <w:bCs/>
        </w:rPr>
        <w:t>Firebase (Google Cloud)</w:t>
      </w:r>
    </w:p>
    <w:p w14:paraId="2957C097" w14:textId="4A0FC60A" w:rsidR="00FC4807" w:rsidRPr="00FC4807" w:rsidRDefault="00FC4807">
      <w:pPr>
        <w:pStyle w:val="BodyText"/>
        <w:numPr>
          <w:ilvl w:val="0"/>
          <w:numId w:val="35"/>
        </w:numPr>
      </w:pPr>
      <w:r w:rsidRPr="00FC4807">
        <w:rPr>
          <w:b/>
          <w:bCs/>
        </w:rPr>
        <w:t xml:space="preserve">Mô tả: </w:t>
      </w:r>
      <w:r w:rsidRPr="00FC4807">
        <w:t xml:space="preserve">Đóng vai trò là nền tảng Backend-as-a-Service (BaaS) chính thức của dự án thay cho hệ thống cơ sở dữ liệu và máy chủ nội bộ. </w:t>
      </w:r>
    </w:p>
    <w:p w14:paraId="268436CD" w14:textId="5F4A9D03" w:rsidR="00FC4807" w:rsidRPr="00FC4807" w:rsidRDefault="00FC4807">
      <w:pPr>
        <w:pStyle w:val="BodyText"/>
        <w:numPr>
          <w:ilvl w:val="0"/>
          <w:numId w:val="35"/>
        </w:numPr>
        <w:rPr>
          <w:b/>
          <w:bCs/>
        </w:rPr>
      </w:pPr>
      <w:r w:rsidRPr="00FC4807">
        <w:rPr>
          <w:b/>
          <w:bCs/>
        </w:rPr>
        <w:t>Thành phần triển khai (Components):</w:t>
      </w:r>
    </w:p>
    <w:p w14:paraId="39371710" w14:textId="77777777" w:rsidR="00FC4807" w:rsidRPr="00FC4807" w:rsidRDefault="00FC4807">
      <w:pPr>
        <w:pStyle w:val="BodyText"/>
        <w:numPr>
          <w:ilvl w:val="1"/>
          <w:numId w:val="35"/>
        </w:numPr>
      </w:pPr>
      <w:r w:rsidRPr="00FC4807">
        <w:rPr>
          <w:b/>
          <w:bCs/>
        </w:rPr>
        <w:t xml:space="preserve">Firestore (NoSQL): </w:t>
      </w:r>
      <w:r w:rsidRPr="00FC4807">
        <w:t xml:space="preserve">Cung cấp cơ sở dữ liệu thời gian thực dạng Document, lưu trữ thông tin tài khoản người dùng, bách khoa toàn thư côn trùng và lịch sử quét. </w:t>
      </w:r>
    </w:p>
    <w:p w14:paraId="117C8A52" w14:textId="77777777" w:rsidR="00FC4807" w:rsidRPr="00FC4807" w:rsidRDefault="00FC4807">
      <w:pPr>
        <w:pStyle w:val="BodyText"/>
        <w:numPr>
          <w:ilvl w:val="1"/>
          <w:numId w:val="35"/>
        </w:numPr>
      </w:pPr>
      <w:r w:rsidRPr="00FC4807">
        <w:rPr>
          <w:b/>
          <w:bCs/>
        </w:rPr>
        <w:t xml:space="preserve">Cloud Storage: </w:t>
      </w:r>
      <w:r w:rsidRPr="00FC4807">
        <w:t xml:space="preserve">Lưu trữ các tệp vật lý như hình ảnh côn trùng mà người dùng chụp hoặc tải lên. </w:t>
      </w:r>
    </w:p>
    <w:p w14:paraId="2F83D602" w14:textId="2B564CDA" w:rsidR="00FC4807" w:rsidRPr="00FC4807" w:rsidRDefault="00FC4807">
      <w:pPr>
        <w:pStyle w:val="BodyText"/>
        <w:numPr>
          <w:ilvl w:val="0"/>
          <w:numId w:val="35"/>
        </w:numPr>
      </w:pPr>
      <w:r w:rsidRPr="00FC4807">
        <w:rPr>
          <w:b/>
          <w:bCs/>
        </w:rPr>
        <w:t xml:space="preserve">Kết nối: </w:t>
      </w:r>
      <w:r w:rsidRPr="00FC4807">
        <w:t>Nhận các yêu cầu đọc/ghi dữ liệu từ ứng dụng di động thông qua giao thức HTTPS bằng Firebase SDK</w:t>
      </w:r>
      <w:r>
        <w:t>.</w:t>
      </w:r>
    </w:p>
    <w:p w14:paraId="66637025" w14:textId="6F82F8AC" w:rsidR="00FC4807" w:rsidRDefault="00FC4807">
      <w:pPr>
        <w:pStyle w:val="BodyText"/>
        <w:numPr>
          <w:ilvl w:val="0"/>
          <w:numId w:val="34"/>
        </w:numPr>
        <w:rPr>
          <w:b/>
          <w:bCs/>
        </w:rPr>
      </w:pPr>
      <w:r w:rsidRPr="00FC4807">
        <w:rPr>
          <w:b/>
          <w:bCs/>
        </w:rPr>
        <w:t>AI Provider (Dịch vụ Trí tuệ nhân tạo Đám mây)</w:t>
      </w:r>
    </w:p>
    <w:p w14:paraId="3A4009DA" w14:textId="15C33808" w:rsidR="00FC4807" w:rsidRPr="00FC4807" w:rsidRDefault="00FC4807">
      <w:pPr>
        <w:pStyle w:val="BodyText"/>
        <w:numPr>
          <w:ilvl w:val="0"/>
          <w:numId w:val="37"/>
        </w:numPr>
      </w:pPr>
      <w:r w:rsidRPr="00FC4807">
        <w:rPr>
          <w:b/>
          <w:bCs/>
        </w:rPr>
        <w:t xml:space="preserve">Mô tả: </w:t>
      </w:r>
      <w:r w:rsidR="006E3013" w:rsidRPr="006E3013">
        <w:t xml:space="preserve">Cung cấp sức mạnh LLM qua </w:t>
      </w:r>
      <w:r w:rsidR="006E3013" w:rsidRPr="006E3013">
        <w:rPr>
          <w:b/>
          <w:bCs/>
        </w:rPr>
        <w:t>Groq (LLaMA 3)</w:t>
      </w:r>
      <w:r w:rsidR="006E3013" w:rsidRPr="006E3013">
        <w:t xml:space="preserve"> và </w:t>
      </w:r>
      <w:r w:rsidR="006E3013" w:rsidRPr="006E3013">
        <w:rPr>
          <w:b/>
          <w:bCs/>
        </w:rPr>
        <w:t>Google Gemini</w:t>
      </w:r>
      <w:r w:rsidR="006E3013" w:rsidRPr="006E3013">
        <w:t xml:space="preserve">, cùng với API thị giác máy tính của </w:t>
      </w:r>
      <w:r w:rsidR="006E3013" w:rsidRPr="006E3013">
        <w:rPr>
          <w:b/>
          <w:bCs/>
        </w:rPr>
        <w:t>iNaturalist</w:t>
      </w:r>
      <w:r w:rsidR="006E3013" w:rsidRPr="006E3013">
        <w:t xml:space="preserve"> làm dự phòng (fallback).</w:t>
      </w:r>
    </w:p>
    <w:p w14:paraId="0786BF8D" w14:textId="59F3D4C6" w:rsidR="00FC4807" w:rsidRDefault="00FC4807">
      <w:pPr>
        <w:pStyle w:val="BodyText"/>
        <w:numPr>
          <w:ilvl w:val="0"/>
          <w:numId w:val="37"/>
        </w:numPr>
        <w:rPr>
          <w:b/>
          <w:bCs/>
        </w:rPr>
      </w:pPr>
      <w:r w:rsidRPr="00FC4807">
        <w:rPr>
          <w:b/>
          <w:bCs/>
        </w:rPr>
        <w:t xml:space="preserve">Thành phần triển khai (Components): </w:t>
      </w:r>
      <w:r w:rsidRPr="00FC4807">
        <w:t>LLM API (Google Gemini).</w:t>
      </w:r>
      <w:r w:rsidRPr="00FC4807">
        <w:rPr>
          <w:b/>
          <w:bCs/>
        </w:rPr>
        <w:t xml:space="preserve">  </w:t>
      </w:r>
    </w:p>
    <w:p w14:paraId="75055B2A" w14:textId="7AAEFC91" w:rsidR="00FC4807" w:rsidRPr="00FC4807" w:rsidRDefault="00FC4807">
      <w:pPr>
        <w:pStyle w:val="BodyText"/>
        <w:numPr>
          <w:ilvl w:val="0"/>
          <w:numId w:val="37"/>
        </w:numPr>
      </w:pPr>
      <w:r w:rsidRPr="00FC4807">
        <w:rPr>
          <w:b/>
          <w:bCs/>
        </w:rPr>
        <w:t xml:space="preserve">Chức năng: </w:t>
      </w:r>
      <w:r w:rsidRPr="00FC4807">
        <w:t xml:space="preserve">Nhận prompt đã được tổng hợp từ ứng dụng di động (bao gồm ngữ cảnh và câu hỏi) để sinh ra câu trả lời tư vấn tự nhiên, mang tính chuyên môn.  </w:t>
      </w:r>
    </w:p>
    <w:p w14:paraId="01C909B7" w14:textId="45C6C1CB" w:rsidR="00FC4807" w:rsidRPr="00FC4807" w:rsidRDefault="00FC4807">
      <w:pPr>
        <w:pStyle w:val="BodyText"/>
        <w:numPr>
          <w:ilvl w:val="0"/>
          <w:numId w:val="37"/>
        </w:numPr>
      </w:pPr>
      <w:r w:rsidRPr="00FC4807">
        <w:rPr>
          <w:b/>
          <w:bCs/>
        </w:rPr>
        <w:t xml:space="preserve">Kết nối: </w:t>
      </w:r>
      <w:r w:rsidRPr="00FC4807">
        <w:t xml:space="preserve">Tiếp nhận yêu cầu từ Mobile App qua mạng Internet bằng giao thức HTTPS/REST API.  </w:t>
      </w:r>
    </w:p>
    <w:p w14:paraId="4F6EE72B" w14:textId="50AA2188" w:rsidR="00FC4807" w:rsidRDefault="00FC4807">
      <w:pPr>
        <w:pStyle w:val="BodyText"/>
        <w:numPr>
          <w:ilvl w:val="0"/>
          <w:numId w:val="34"/>
        </w:numPr>
        <w:rPr>
          <w:b/>
          <w:bCs/>
        </w:rPr>
      </w:pPr>
      <w:r w:rsidRPr="00FC4807">
        <w:rPr>
          <w:b/>
          <w:bCs/>
        </w:rPr>
        <w:t>Social Media (Mạng xã hội)</w:t>
      </w:r>
    </w:p>
    <w:p w14:paraId="531ED765" w14:textId="77777777" w:rsidR="00C2400D" w:rsidRDefault="00C2400D">
      <w:pPr>
        <w:pStyle w:val="BodyText"/>
        <w:numPr>
          <w:ilvl w:val="0"/>
          <w:numId w:val="38"/>
        </w:numPr>
      </w:pPr>
      <w:r w:rsidRPr="00C2400D">
        <w:rPr>
          <w:b/>
          <w:bCs/>
        </w:rPr>
        <w:t>Mô tả:</w:t>
      </w:r>
      <w:r w:rsidRPr="00C2400D">
        <w:t xml:space="preserve"> Các nền tảng mạng xã hội bên thứ ba cho phép người dùng chia sẻ kết quả khám phá.  </w:t>
      </w:r>
    </w:p>
    <w:p w14:paraId="60A6FC93" w14:textId="01346BF9" w:rsidR="00C2400D" w:rsidRDefault="00C2400D">
      <w:pPr>
        <w:pStyle w:val="BodyText"/>
        <w:numPr>
          <w:ilvl w:val="0"/>
          <w:numId w:val="38"/>
        </w:numPr>
      </w:pPr>
      <w:r w:rsidRPr="00C2400D">
        <w:rPr>
          <w:b/>
          <w:bCs/>
        </w:rPr>
        <w:t>Thành phần triển khai (Components):</w:t>
      </w:r>
      <w:r w:rsidRPr="00C2400D">
        <w:t xml:space="preserve"> Facebook SDK / Zalo SDK.  </w:t>
      </w:r>
    </w:p>
    <w:p w14:paraId="0B9485D5" w14:textId="0F9B6366" w:rsidR="00C2400D" w:rsidRDefault="00C2400D">
      <w:pPr>
        <w:pStyle w:val="BodyText"/>
        <w:numPr>
          <w:ilvl w:val="0"/>
          <w:numId w:val="38"/>
        </w:numPr>
      </w:pPr>
      <w:r w:rsidRPr="00C2400D">
        <w:rPr>
          <w:b/>
          <w:bCs/>
        </w:rPr>
        <w:t>Chức năng:</w:t>
      </w:r>
      <w:r w:rsidRPr="00C2400D">
        <w:t xml:space="preserve"> Tiếp nhận nội dung hình ảnh, kết quả nhận diện từ ứng dụng để đăng tải lên luồng thông tin của người dùng trên nền tảng mạng xã hội.  </w:t>
      </w:r>
    </w:p>
    <w:p w14:paraId="19221E4F" w14:textId="613A1069" w:rsidR="00C2400D" w:rsidRDefault="00C2400D">
      <w:pPr>
        <w:pStyle w:val="BodyText"/>
        <w:numPr>
          <w:ilvl w:val="0"/>
          <w:numId w:val="38"/>
        </w:numPr>
      </w:pPr>
      <w:r w:rsidRPr="00C2400D">
        <w:rPr>
          <w:b/>
          <w:bCs/>
        </w:rPr>
        <w:t>Kết nối:</w:t>
      </w:r>
      <w:r w:rsidRPr="00C2400D">
        <w:t xml:space="preserve"> Giao tiếp trực tiếp từ Client (Mobile App) qua cơ chế Native Interop của Kotlin hoặc HTTP API nội bộ của thiết bị mà không cần đi qua máy chủ.</w:t>
      </w:r>
    </w:p>
    <w:p w14:paraId="02260F76" w14:textId="7EA62E34" w:rsidR="00790779" w:rsidRPr="00790779" w:rsidRDefault="00790779" w:rsidP="00790779">
      <w:pPr>
        <w:pStyle w:val="BodyText"/>
        <w:numPr>
          <w:ilvl w:val="0"/>
          <w:numId w:val="34"/>
        </w:numPr>
      </w:pPr>
      <w:r w:rsidRPr="00790779">
        <w:rPr>
          <w:b/>
          <w:bCs/>
        </w:rPr>
        <w:t>Image Hosting (Dịch vụ lưu trữ ảnh)</w:t>
      </w:r>
    </w:p>
    <w:p w14:paraId="092BDF2A" w14:textId="77777777" w:rsidR="00790779" w:rsidRPr="00790779" w:rsidRDefault="00790779" w:rsidP="00790779">
      <w:pPr>
        <w:pStyle w:val="BodyText"/>
        <w:numPr>
          <w:ilvl w:val="0"/>
          <w:numId w:val="43"/>
        </w:numPr>
      </w:pPr>
      <w:r w:rsidRPr="00790779">
        <w:rPr>
          <w:b/>
          <w:bCs/>
        </w:rPr>
        <w:t>Mô tả:</w:t>
      </w:r>
      <w:r w:rsidRPr="00790779">
        <w:t xml:space="preserve"> Trạm trung chuyển để tải ảnh từ thiết bị lên Cloud, lấy URL công khai phục vụ cho các API nhận diện.</w:t>
      </w:r>
    </w:p>
    <w:p w14:paraId="731CF1B3" w14:textId="77777777" w:rsidR="00790779" w:rsidRPr="00790779" w:rsidRDefault="00790779" w:rsidP="00790779">
      <w:pPr>
        <w:pStyle w:val="BodyText"/>
        <w:numPr>
          <w:ilvl w:val="0"/>
          <w:numId w:val="43"/>
        </w:numPr>
      </w:pPr>
      <w:r w:rsidRPr="00790779">
        <w:rPr>
          <w:b/>
          <w:bCs/>
        </w:rPr>
        <w:t>Thành phần triển khai:</w:t>
      </w:r>
      <w:r w:rsidRPr="00790779">
        <w:t xml:space="preserve"> IMGBB API.</w:t>
      </w:r>
    </w:p>
    <w:p w14:paraId="38714DA4" w14:textId="77777777" w:rsidR="00790779" w:rsidRPr="00790779" w:rsidRDefault="00790779" w:rsidP="00790779">
      <w:pPr>
        <w:pStyle w:val="BodyText"/>
        <w:numPr>
          <w:ilvl w:val="0"/>
          <w:numId w:val="43"/>
        </w:numPr>
      </w:pPr>
      <w:r w:rsidRPr="00790779">
        <w:rPr>
          <w:b/>
          <w:bCs/>
        </w:rPr>
        <w:t>Chức năng:</w:t>
      </w:r>
      <w:r w:rsidRPr="00790779">
        <w:t xml:space="preserve"> Nhận mảng byte (ByteArray) của ảnh chụp, lưu trữ tạm thời và trả về direct link (URL).</w:t>
      </w:r>
    </w:p>
    <w:p w14:paraId="6DBC4D3D" w14:textId="77777777" w:rsidR="00790779" w:rsidRPr="00790779" w:rsidRDefault="00790779" w:rsidP="00790779">
      <w:pPr>
        <w:pStyle w:val="BodyText"/>
        <w:numPr>
          <w:ilvl w:val="0"/>
          <w:numId w:val="43"/>
        </w:numPr>
      </w:pPr>
      <w:r w:rsidRPr="00790779">
        <w:rPr>
          <w:b/>
          <w:bCs/>
        </w:rPr>
        <w:t>Kết nối:</w:t>
      </w:r>
      <w:r w:rsidRPr="00790779">
        <w:t xml:space="preserve"> Giao tiếp qua HTTPS/REST API từ Ktor Client trên thiết bị di động.</w:t>
      </w:r>
    </w:p>
    <w:p w14:paraId="261174E7" w14:textId="77777777" w:rsidR="00790779" w:rsidRPr="00C2400D" w:rsidRDefault="00790779" w:rsidP="00790779">
      <w:pPr>
        <w:pStyle w:val="BodyText"/>
      </w:pPr>
    </w:p>
    <w:p w14:paraId="4DBC6366" w14:textId="3B531116" w:rsidR="00444035" w:rsidRDefault="00F34309">
      <w:pPr>
        <w:pStyle w:val="Heading1"/>
      </w:pPr>
      <w:bookmarkStart w:id="19" w:name="_Toc231438939"/>
      <w:r>
        <w:t>Implementation View</w:t>
      </w:r>
      <w:bookmarkEnd w:id="19"/>
      <w:r>
        <w:t xml:space="preserve"> </w:t>
      </w:r>
    </w:p>
    <w:p w14:paraId="0412EBC5" w14:textId="7F465E25" w:rsidR="00C2400D" w:rsidRPr="0031450F" w:rsidRDefault="00C2400D" w:rsidP="00C2400D">
      <w:r w:rsidRPr="00C2400D">
        <w:t xml:space="preserve">Hệ thống áp dụng mô hình Serverless, loại bỏ hoàn toàn lớp máy chủ trung gian (Backend). Ứng dụng Mobile đóng </w:t>
      </w:r>
      <w:r w:rsidRPr="00C2400D">
        <w:lastRenderedPageBreak/>
        <w:t>vai trò trung tâm (Client-Heavy), trực tiếp xử lý các tác vụ logic, chạy mô hình AI trên thiết bị và gọi trực tiếp đến các dịch vụ Backend-as-a-Service (BaaS)</w:t>
      </w:r>
      <w:r>
        <w:t>.</w:t>
      </w:r>
    </w:p>
    <w:p w14:paraId="64EB920C" w14:textId="38781197" w:rsidR="00C2400D" w:rsidRDefault="00C2400D" w:rsidP="00C2400D">
      <w:pPr>
        <w:pStyle w:val="Heading2"/>
      </w:pPr>
      <w:r w:rsidRPr="00432005">
        <w:t> </w:t>
      </w:r>
      <w:bookmarkStart w:id="20" w:name="_Toc231438940"/>
      <w:r w:rsidRPr="00C2400D">
        <w:t>Cấu trúc tổng thể của Repository</w:t>
      </w:r>
      <w:bookmarkEnd w:id="20"/>
    </w:p>
    <w:p w14:paraId="0444CE83" w14:textId="77777777" w:rsidR="00C2400D" w:rsidRPr="00C2400D" w:rsidRDefault="00C2400D" w:rsidP="00C2400D">
      <w:pPr>
        <w:ind w:left="720"/>
      </w:pPr>
      <w:r w:rsidRPr="00C2400D">
        <w:t>BugScanner/</w:t>
      </w:r>
    </w:p>
    <w:p w14:paraId="5EB31735" w14:textId="7F70EFDA" w:rsidR="00C2400D" w:rsidRPr="00C2400D" w:rsidRDefault="00C2400D" w:rsidP="00C2400D">
      <w:pPr>
        <w:ind w:left="720"/>
      </w:pPr>
      <w:r w:rsidRPr="00C2400D">
        <w:t xml:space="preserve">├── .github/             </w:t>
      </w:r>
      <w:r>
        <w:tab/>
      </w:r>
      <w:r w:rsidRPr="00C2400D">
        <w:t># Chứa các script và workflow CI/CD của GitHub Actions</w:t>
      </w:r>
    </w:p>
    <w:p w14:paraId="178E3F1F" w14:textId="043C54E8" w:rsidR="00C2400D" w:rsidRPr="00C2400D" w:rsidRDefault="00C2400D" w:rsidP="00C2400D">
      <w:pPr>
        <w:ind w:left="720"/>
      </w:pPr>
      <w:r w:rsidRPr="00C2400D">
        <w:t xml:space="preserve">├── docs/                    </w:t>
      </w:r>
      <w:r>
        <w:tab/>
      </w:r>
      <w:r w:rsidRPr="00C2400D">
        <w:t># Thư mục lưu trữ toàn bộ tài liệu dự án qua các giai đoạn</w:t>
      </w:r>
    </w:p>
    <w:p w14:paraId="47184D32" w14:textId="199206C6" w:rsidR="00C2400D" w:rsidRPr="00C2400D" w:rsidRDefault="00C2400D" w:rsidP="00C2400D">
      <w:pPr>
        <w:ind w:left="720"/>
      </w:pPr>
      <w:r w:rsidRPr="00C2400D">
        <w:t xml:space="preserve">│   ├── analysis/             </w:t>
      </w:r>
      <w:r>
        <w:tab/>
      </w:r>
      <w:r w:rsidRPr="00C2400D">
        <w:t># Tài liệu đặc tả Use-case (BugScanner_UseCaseSPEC)</w:t>
      </w:r>
    </w:p>
    <w:p w14:paraId="0A565534" w14:textId="121AA024" w:rsidR="00C2400D" w:rsidRPr="00C2400D" w:rsidRDefault="00C2400D" w:rsidP="00C2400D">
      <w:pPr>
        <w:ind w:left="720"/>
      </w:pPr>
      <w:r w:rsidRPr="00C2400D">
        <w:t xml:space="preserve">│   ├── design/               </w:t>
      </w:r>
      <w:r>
        <w:tab/>
      </w:r>
      <w:r w:rsidRPr="00C2400D">
        <w:t># Tài liệu kiến trúc phần mềm (SAD) và hình ảnh thiết kế UI</w:t>
      </w:r>
    </w:p>
    <w:p w14:paraId="2D0F5DCB" w14:textId="1728CF50" w:rsidR="00C2400D" w:rsidRPr="00C2400D" w:rsidRDefault="00C2400D" w:rsidP="00C2400D">
      <w:pPr>
        <w:ind w:left="720"/>
      </w:pPr>
      <w:r w:rsidRPr="00C2400D">
        <w:t xml:space="preserve">│   ├── management/   </w:t>
      </w:r>
      <w:r>
        <w:tab/>
      </w:r>
      <w:r w:rsidRPr="00C2400D">
        <w:t># Kế hoạch phát triển (SDP) và báo cáo tiến độ các Sprint</w:t>
      </w:r>
    </w:p>
    <w:p w14:paraId="418E0D89" w14:textId="5FA964B3" w:rsidR="00C2400D" w:rsidRPr="00C2400D" w:rsidRDefault="00C2400D" w:rsidP="00C2400D">
      <w:pPr>
        <w:ind w:left="720"/>
      </w:pPr>
      <w:r w:rsidRPr="00C2400D">
        <w:t xml:space="preserve">│   └── requirements/  </w:t>
      </w:r>
      <w:r>
        <w:tab/>
      </w:r>
      <w:r w:rsidRPr="00C2400D">
        <w:t># Tài liệu tầm nhìn dự án (Vision Document)</w:t>
      </w:r>
    </w:p>
    <w:p w14:paraId="01AA23FB" w14:textId="0088FEEC" w:rsidR="00C2400D" w:rsidRPr="00C2400D" w:rsidRDefault="00C2400D" w:rsidP="00C2400D">
      <w:pPr>
        <w:ind w:left="720"/>
      </w:pPr>
      <w:r w:rsidRPr="00C2400D">
        <w:t xml:space="preserve">├── src/                      </w:t>
      </w:r>
      <w:r>
        <w:tab/>
      </w:r>
      <w:r w:rsidRPr="00C2400D">
        <w:t># Thư mục gốc chứa toàn bộ mã nguồn của hệ thống BugScanner</w:t>
      </w:r>
    </w:p>
    <w:p w14:paraId="7732F42D" w14:textId="2F856006" w:rsidR="00C2400D" w:rsidRPr="00C2400D" w:rsidRDefault="00C2400D" w:rsidP="00C2400D">
      <w:pPr>
        <w:ind w:left="720"/>
      </w:pPr>
      <w:r w:rsidRPr="00C2400D">
        <w:t>│   ├── composeApp/</w:t>
      </w:r>
      <w:r>
        <w:tab/>
      </w:r>
      <w:r w:rsidRPr="00C2400D">
        <w:t># Module KMP (Client-Heavy) chứa UI và logic gọi trực tiếp BaaS</w:t>
      </w:r>
    </w:p>
    <w:p w14:paraId="1E20D589" w14:textId="2AC1962B" w:rsidR="00C2400D" w:rsidRPr="00C2400D" w:rsidRDefault="00C2400D" w:rsidP="00C2400D">
      <w:pPr>
        <w:ind w:left="720"/>
      </w:pPr>
      <w:r w:rsidRPr="00C2400D">
        <w:t xml:space="preserve">│   ├── gradle/               </w:t>
      </w:r>
      <w:r>
        <w:tab/>
      </w:r>
      <w:r w:rsidRPr="00C2400D">
        <w:t># Cấu hình quản lý phiên bản thư viện (libs.versions.toml)</w:t>
      </w:r>
    </w:p>
    <w:p w14:paraId="6CACA157" w14:textId="328E7D2E" w:rsidR="00C2400D" w:rsidRPr="00C2400D" w:rsidRDefault="00C2400D" w:rsidP="00C2400D">
      <w:pPr>
        <w:ind w:left="720"/>
      </w:pPr>
      <w:r w:rsidRPr="00C2400D">
        <w:t xml:space="preserve">│   └── build.gradle.kts  </w:t>
      </w:r>
      <w:r>
        <w:tab/>
      </w:r>
      <w:r w:rsidRPr="00C2400D">
        <w:t># Tệp cấu hình build tổng của Gradle</w:t>
      </w:r>
    </w:p>
    <w:p w14:paraId="0D3E7EE7" w14:textId="0349E4D3" w:rsidR="00C2400D" w:rsidRPr="00C2400D" w:rsidRDefault="00C2400D" w:rsidP="00C2400D">
      <w:pPr>
        <w:ind w:left="720"/>
      </w:pPr>
      <w:r w:rsidRPr="00C2400D">
        <w:t xml:space="preserve">└── README.md    </w:t>
      </w:r>
      <w:r>
        <w:tab/>
      </w:r>
      <w:r w:rsidRPr="00C2400D">
        <w:t># Tài liệu giới thiệu và hướng dẫn khởi chạy dự án</w:t>
      </w:r>
    </w:p>
    <w:p w14:paraId="5FB351DC" w14:textId="6EF49ECA" w:rsidR="00C2400D" w:rsidRDefault="00C2400D" w:rsidP="00C2400D">
      <w:pPr>
        <w:pStyle w:val="Heading2"/>
      </w:pPr>
      <w:r w:rsidRPr="00432005">
        <w:t> </w:t>
      </w:r>
      <w:bookmarkStart w:id="21" w:name="_Toc231438941"/>
      <w:r w:rsidRPr="00C2400D">
        <w:t>Cấu trúc mã nguồn chi tiết</w:t>
      </w:r>
      <w:bookmarkEnd w:id="21"/>
    </w:p>
    <w:p w14:paraId="7D584C78" w14:textId="1EF535F2" w:rsidR="00C2400D" w:rsidRDefault="00C2400D" w:rsidP="00C2400D">
      <w:r w:rsidRPr="00C2400D">
        <w:t>Đây là thành phần cốt lõi nhất của hệ thống, được phân chia theo nguyên tắc Clean Architecture (Data - Domain - UI) và chia tách theo từng nền tảng biên dịch để hỗ trợ kiến trúc phi máy chủ (Serverless):</w:t>
      </w:r>
    </w:p>
    <w:p w14:paraId="295D74F5" w14:textId="77777777" w:rsidR="00C2400D" w:rsidRDefault="00C2400D" w:rsidP="00C2400D">
      <w:pPr>
        <w:ind w:left="720"/>
      </w:pPr>
      <w:r>
        <w:t>src/composeApp/src/</w:t>
      </w:r>
    </w:p>
    <w:p w14:paraId="015CB5AC" w14:textId="0C6ACDFB" w:rsidR="00C2400D" w:rsidRDefault="00C2400D" w:rsidP="00C2400D">
      <w:pPr>
        <w:ind w:left="720"/>
      </w:pPr>
      <w:r>
        <w:t xml:space="preserve">├── commonMain/                   </w:t>
      </w:r>
      <w:r>
        <w:tab/>
        <w:t># MÃ NGUỒN DÙNG CHUNG (Core Logic &amp; UI)</w:t>
      </w:r>
    </w:p>
    <w:p w14:paraId="5CB232B7" w14:textId="77777777" w:rsidR="00C2400D" w:rsidRDefault="00C2400D" w:rsidP="00C2400D">
      <w:pPr>
        <w:ind w:left="720"/>
      </w:pPr>
      <w:r>
        <w:t>│   ├── kotlin/hcmus/bugscanner/</w:t>
      </w:r>
    </w:p>
    <w:p w14:paraId="3B508F44" w14:textId="1FD6BF04" w:rsidR="00C2400D" w:rsidRDefault="00C2400D" w:rsidP="00C2400D">
      <w:pPr>
        <w:ind w:left="720"/>
      </w:pPr>
      <w:r>
        <w:t xml:space="preserve">│   │   ├── core/                 </w:t>
      </w:r>
      <w:r>
        <w:tab/>
        <w:t># Cấu hình Dependency Injection (DI) và các hàm tiện ích</w:t>
      </w:r>
    </w:p>
    <w:p w14:paraId="1C950184" w14:textId="786CBB45" w:rsidR="00C2400D" w:rsidRDefault="00C2400D" w:rsidP="00C2400D">
      <w:pPr>
        <w:ind w:left="720"/>
      </w:pPr>
      <w:r>
        <w:t xml:space="preserve">│   │   ├── data/                 </w:t>
      </w:r>
      <w:r>
        <w:tab/>
        <w:t xml:space="preserve"># Lớp Data: Repository patterns và các Remote API Services </w:t>
      </w:r>
    </w:p>
    <w:p w14:paraId="1B67E851" w14:textId="5F019139" w:rsidR="00C2400D" w:rsidRDefault="00C2400D" w:rsidP="00C2400D">
      <w:pPr>
        <w:ind w:left="720"/>
      </w:pPr>
      <w:r>
        <w:t xml:space="preserve">│   │   │   └── remote/           </w:t>
      </w:r>
      <w:r>
        <w:tab/>
        <w:t xml:space="preserve"># </w:t>
      </w:r>
      <w:r w:rsidR="00790779" w:rsidRPr="00790779">
        <w:t>Giao tiếp Firebase, Gemini/Groq, iNaturalist và IMGBB API.</w:t>
      </w:r>
    </w:p>
    <w:p w14:paraId="7C482A36" w14:textId="41683CB5" w:rsidR="00C2400D" w:rsidRDefault="00C2400D" w:rsidP="00C2400D">
      <w:pPr>
        <w:ind w:left="720"/>
      </w:pPr>
      <w:r>
        <w:t xml:space="preserve">│   │   ├── domain/               </w:t>
      </w:r>
      <w:r>
        <w:tab/>
        <w:t># Lớp Domain: Chứa business logic và các Models/Entities</w:t>
      </w:r>
    </w:p>
    <w:p w14:paraId="7788620F" w14:textId="56EDCCC9" w:rsidR="00C2400D" w:rsidRDefault="00C2400D" w:rsidP="00C2400D">
      <w:pPr>
        <w:ind w:left="720"/>
      </w:pPr>
      <w:r>
        <w:t xml:space="preserve">│   │   ├── ml/                   </w:t>
      </w:r>
      <w:r>
        <w:tab/>
        <w:t># Định nghĩa hằng số và Interface cho mô hình học máy YOLO</w:t>
      </w:r>
    </w:p>
    <w:p w14:paraId="4626D0CF" w14:textId="7BD61D79" w:rsidR="00C2400D" w:rsidRDefault="00C2400D" w:rsidP="00C2400D">
      <w:pPr>
        <w:ind w:left="720"/>
      </w:pPr>
      <w:r>
        <w:t xml:space="preserve">│   │   └── ui/                   </w:t>
      </w:r>
      <w:r>
        <w:tab/>
        <w:t># Các màn hình giao diện (Auth, Chat, Encyclopedia, Scan,...)</w:t>
      </w:r>
    </w:p>
    <w:p w14:paraId="5A257CAD" w14:textId="60359EB8" w:rsidR="00C2400D" w:rsidRDefault="00C2400D" w:rsidP="00C2400D">
      <w:pPr>
        <w:ind w:left="720"/>
      </w:pPr>
      <w:r>
        <w:t xml:space="preserve">│   └── composeResources/         </w:t>
      </w:r>
      <w:r>
        <w:tab/>
        <w:t># Tài nguyên dùng chung (Hình ảnh, chuỗi đa ngôn ngữ strings)</w:t>
      </w:r>
    </w:p>
    <w:p w14:paraId="6B2CCCC4" w14:textId="77777777" w:rsidR="00C2400D" w:rsidRDefault="00C2400D" w:rsidP="00C2400D">
      <w:pPr>
        <w:ind w:left="720"/>
      </w:pPr>
      <w:r>
        <w:t>│</w:t>
      </w:r>
    </w:p>
    <w:p w14:paraId="30B865D4" w14:textId="0416EB1D" w:rsidR="00C2400D" w:rsidRDefault="00C2400D" w:rsidP="00C2400D">
      <w:pPr>
        <w:ind w:left="720"/>
      </w:pPr>
      <w:r>
        <w:t xml:space="preserve">├── androidMain/                  </w:t>
      </w:r>
      <w:r>
        <w:tab/>
        <w:t># MÃ NGUỒN ĐẶC THÙ CHO NỀN TẢNG ANDROID</w:t>
      </w:r>
    </w:p>
    <w:p w14:paraId="2D273BC6" w14:textId="7E466B15" w:rsidR="00C2400D" w:rsidRDefault="00C2400D" w:rsidP="00C2400D">
      <w:pPr>
        <w:ind w:left="720"/>
      </w:pPr>
      <w:r>
        <w:t xml:space="preserve">│   ├── assets/                   </w:t>
      </w:r>
      <w:r>
        <w:tab/>
        <w:t># Chứa tệp trọng số mô hình YOLO cục bộ (model.tflite)</w:t>
      </w:r>
    </w:p>
    <w:p w14:paraId="552CF8E4" w14:textId="2BEFDACF" w:rsidR="00C2400D" w:rsidRDefault="00C2400D" w:rsidP="00C2400D">
      <w:pPr>
        <w:ind w:left="720"/>
      </w:pPr>
      <w:r>
        <w:t>│   ├── kotlin/hcmus/bugscanner/ # Chứa logic kết nối Camera Android và chạy Yolo On-device</w:t>
      </w:r>
    </w:p>
    <w:p w14:paraId="39551420" w14:textId="4CA33332" w:rsidR="00C2400D" w:rsidRDefault="00C2400D" w:rsidP="00C2400D">
      <w:pPr>
        <w:ind w:left="720"/>
      </w:pPr>
      <w:r>
        <w:t xml:space="preserve">│   └── res/                      </w:t>
      </w:r>
      <w:r>
        <w:tab/>
      </w:r>
      <w:r>
        <w:tab/>
        <w:t># Tài nguyên giao diện gốc của Android (App icons, XML)</w:t>
      </w:r>
    </w:p>
    <w:p w14:paraId="0FF1EC8A" w14:textId="77777777" w:rsidR="00C2400D" w:rsidRDefault="00C2400D" w:rsidP="00C2400D">
      <w:pPr>
        <w:ind w:left="720"/>
      </w:pPr>
      <w:r>
        <w:t>│</w:t>
      </w:r>
    </w:p>
    <w:p w14:paraId="4F0C2699" w14:textId="3CD8BA2B" w:rsidR="00C2400D" w:rsidRDefault="006E3AB6" w:rsidP="00C2400D">
      <w:pPr>
        <w:ind w:left="720"/>
      </w:pPr>
      <w:r>
        <w:t>└</w:t>
      </w:r>
      <w:r w:rsidR="00C2400D">
        <w:t xml:space="preserve">── webMain/                      </w:t>
      </w:r>
      <w:r w:rsidR="00C2400D">
        <w:tab/>
        <w:t># MÃ NGUỒN ĐẶC THÙ CHO NỀN TẢNG WEB</w:t>
      </w:r>
    </w:p>
    <w:p w14:paraId="2031ABD4" w14:textId="6D10E779" w:rsidR="00C2400D" w:rsidRDefault="006E3AB6" w:rsidP="00C2400D">
      <w:pPr>
        <w:ind w:left="720"/>
      </w:pPr>
      <w:r>
        <w:t xml:space="preserve">  </w:t>
      </w:r>
      <w:r w:rsidR="00C2400D">
        <w:t xml:space="preserve">  </w:t>
      </w:r>
      <w:r>
        <w:t xml:space="preserve"> </w:t>
      </w:r>
      <w:r w:rsidR="00C2400D">
        <w:t xml:space="preserve"> ├── kotlin/hcmus/bugscanner/ # Logic tích hợp Camera trình duyệt và WebYoloDetector</w:t>
      </w:r>
    </w:p>
    <w:p w14:paraId="2BDB467C" w14:textId="2E64D374" w:rsidR="004455A2" w:rsidRDefault="006E3AB6" w:rsidP="006E3AB6">
      <w:pPr>
        <w:ind w:left="720"/>
      </w:pPr>
      <w:r>
        <w:t xml:space="preserve"> </w:t>
      </w:r>
      <w:r w:rsidR="00C2400D">
        <w:t xml:space="preserve"> </w:t>
      </w:r>
      <w:r>
        <w:t xml:space="preserve">  </w:t>
      </w:r>
      <w:r w:rsidR="00C2400D">
        <w:t xml:space="preserve">  └── resources/                </w:t>
      </w:r>
      <w:r w:rsidR="00C2400D">
        <w:tab/>
        <w:t># Chứa HTML, CSS và tệp trọng số Web AI (best_web_model)</w:t>
      </w:r>
    </w:p>
    <w:p w14:paraId="7E43AEB3" w14:textId="77777777" w:rsidR="000F7EA0" w:rsidRDefault="000F7EA0" w:rsidP="006E3AB6">
      <w:pPr>
        <w:ind w:left="720"/>
      </w:pPr>
    </w:p>
    <w:p w14:paraId="47EB6F99" w14:textId="77777777" w:rsidR="000F7EA0" w:rsidRPr="000F7EA0" w:rsidRDefault="000F7EA0" w:rsidP="000F7EA0"/>
    <w:p w14:paraId="62D7B75C" w14:textId="77777777" w:rsidR="000F7EA0" w:rsidRPr="000F7EA0" w:rsidRDefault="000F7EA0" w:rsidP="000F7EA0"/>
    <w:p w14:paraId="4F0DDAE6" w14:textId="77777777" w:rsidR="000F7EA0" w:rsidRDefault="000F7EA0" w:rsidP="000F7EA0"/>
    <w:p w14:paraId="187429E9" w14:textId="77777777" w:rsidR="00790779" w:rsidRDefault="000F7EA0" w:rsidP="00790779">
      <w:pPr>
        <w:pStyle w:val="Heading1"/>
      </w:pPr>
      <w:bookmarkStart w:id="22" w:name="_Toc231438942"/>
      <w:r w:rsidRPr="000F7EA0">
        <w:rPr>
          <w:bCs/>
        </w:rPr>
        <w:t>Hướng phát triển tương lai (Future Enhancements)</w:t>
      </w:r>
      <w:bookmarkEnd w:id="22"/>
      <w:r w:rsidRPr="000F7EA0">
        <w:t xml:space="preserve"> </w:t>
      </w:r>
      <w:bookmarkStart w:id="23" w:name="_Toc231438943"/>
    </w:p>
    <w:p w14:paraId="6FDDF8DB" w14:textId="7C2AFE8C" w:rsidR="000F7EA0" w:rsidRPr="00790779" w:rsidRDefault="000F7EA0" w:rsidP="00790779">
      <w:pPr>
        <w:ind w:left="360"/>
        <w:rPr>
          <w:rFonts w:ascii="Arial" w:hAnsi="Arial"/>
          <w:b/>
          <w:sz w:val="24"/>
        </w:rPr>
      </w:pPr>
      <w:r w:rsidRPr="00790779">
        <w:t>Tích hợp Kiến trúc RAG (Retrieval-Augmented Generation) với Vector Database: Mặc dù hiện tại Chatbot đã xử lý tốt ngữ cảnh nhờ dữ liệu từ Firestore, nhưng để mở rộng thành một trợ lý nông nghiệp chuyên sâu, hệ thống dự kiến sẽ tích hợp Qdrant Cloud.</w:t>
      </w:r>
      <w:bookmarkEnd w:id="23"/>
    </w:p>
    <w:p w14:paraId="31A0DA7A" w14:textId="77777777" w:rsidR="000F7EA0" w:rsidRPr="000F7EA0" w:rsidRDefault="000F7EA0" w:rsidP="00790779">
      <w:pPr>
        <w:numPr>
          <w:ilvl w:val="0"/>
          <w:numId w:val="39"/>
        </w:numPr>
        <w:tabs>
          <w:tab w:val="clear" w:pos="720"/>
          <w:tab w:val="num" w:pos="1080"/>
        </w:tabs>
        <w:ind w:left="1080"/>
      </w:pPr>
      <w:r w:rsidRPr="000F7EA0">
        <w:rPr>
          <w:b/>
          <w:bCs/>
        </w:rPr>
        <w:t>Quy trình dự kiến:</w:t>
      </w:r>
      <w:r w:rsidRPr="000F7EA0">
        <w:t xml:space="preserve"> Thu thập tài liệu khuyến nông, chia nhỏ (chunking), sử dụng Gemini Embedding để tạo vector và lưu vào Qdrant.</w:t>
      </w:r>
    </w:p>
    <w:p w14:paraId="02EA49F9" w14:textId="77777777" w:rsidR="000F7EA0" w:rsidRPr="000F7EA0" w:rsidRDefault="000F7EA0" w:rsidP="00790779">
      <w:pPr>
        <w:numPr>
          <w:ilvl w:val="0"/>
          <w:numId w:val="39"/>
        </w:numPr>
        <w:ind w:left="1080"/>
      </w:pPr>
      <w:r w:rsidRPr="000F7EA0">
        <w:rPr>
          <w:b/>
          <w:bCs/>
        </w:rPr>
        <w:t>Lợi ích:</w:t>
      </w:r>
      <w:r w:rsidRPr="000F7EA0">
        <w:t xml:space="preserve"> Khi nông dân đặt câu hỏi phức tạp, hệ thống sẽ truy xuất (retrieval) các đoạn tài liệu có độ tương đồng ngữ nghĩa cao nhất từ Qdrant để bơm vào LLM, giúp loại bỏ hoàn toàn tình trạng "ảo giác" (hallucination) và cung cấp các biện pháp phòng trừ sâu bệnh chính xác tuyệt đối.</w:t>
      </w:r>
    </w:p>
    <w:p w14:paraId="739A660F" w14:textId="77777777" w:rsidR="000F7EA0" w:rsidRPr="000F7EA0" w:rsidRDefault="000F7EA0" w:rsidP="000F7EA0"/>
    <w:sectPr w:rsidR="000F7EA0" w:rsidRPr="000F7EA0">
      <w:headerReference w:type="default" r:id="rId19"/>
      <w:footerReference w:type="default" r:id="rId20"/>
      <w:headerReference w:type="first" r:id="rId21"/>
      <w:footerReference w:type="first" r:id="rId2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10B19" w14:textId="77777777" w:rsidR="007664AC" w:rsidRDefault="007664AC">
      <w:pPr>
        <w:spacing w:line="240" w:lineRule="auto"/>
      </w:pPr>
      <w:r>
        <w:separator/>
      </w:r>
    </w:p>
  </w:endnote>
  <w:endnote w:type="continuationSeparator" w:id="0">
    <w:p w14:paraId="7DAC18F2" w14:textId="77777777" w:rsidR="007664AC" w:rsidRDefault="007664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CB29" w14:textId="77777777" w:rsidR="00444035" w:rsidRDefault="00F343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45CB38" w14:textId="77777777" w:rsidR="00444035" w:rsidRDefault="004440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5B351CF7" w:rsidR="00444035" w:rsidRDefault="00F34309">
          <w:pPr>
            <w:jc w:val="center"/>
          </w:pPr>
          <w:r>
            <w:sym w:font="Symbol" w:char="F0D3"/>
          </w:r>
          <w:fldSimple w:instr=" DOCPROPERTY &quot;Company&quot;  \* MERGEFORMAT ">
            <w:r w:rsidR="004455A2">
              <w:t>&lt;Company Name&gt;</w:t>
            </w:r>
          </w:fldSimple>
          <w:r>
            <w:t xml:space="preserve">, </w:t>
          </w:r>
          <w:r>
            <w:fldChar w:fldCharType="begin"/>
          </w:r>
          <w:r>
            <w:instrText xml:space="preserve"> DATE \@ "yyyy" </w:instrText>
          </w:r>
          <w:r>
            <w:fldChar w:fldCharType="separate"/>
          </w:r>
          <w:r w:rsidR="00E80FFA">
            <w:rPr>
              <w:noProof/>
            </w:rPr>
            <w:t>2026</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282886">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282886">
            <w:rPr>
              <w:rStyle w:val="PageNumber"/>
              <w:noProof/>
            </w:rPr>
            <w:t>4</w:t>
          </w:r>
          <w:r>
            <w:rPr>
              <w:rStyle w:val="PageNumber"/>
            </w:rPr>
            <w:fldChar w:fldCharType="end"/>
          </w:r>
        </w:p>
      </w:tc>
    </w:tr>
  </w:tbl>
  <w:p w14:paraId="5650166E" w14:textId="77777777" w:rsidR="00444035" w:rsidRDefault="004440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F1F" w14:textId="77777777" w:rsidR="00444035" w:rsidRDefault="00444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044A1" w14:textId="77777777" w:rsidR="007664AC" w:rsidRDefault="007664AC">
      <w:pPr>
        <w:spacing w:line="240" w:lineRule="auto"/>
      </w:pPr>
      <w:r>
        <w:separator/>
      </w:r>
    </w:p>
  </w:footnote>
  <w:footnote w:type="continuationSeparator" w:id="0">
    <w:p w14:paraId="6E109303" w14:textId="77777777" w:rsidR="007664AC" w:rsidRDefault="007664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A30" w14:textId="77777777" w:rsidR="00444035" w:rsidRDefault="00444035">
    <w:pPr>
      <w:rPr>
        <w:sz w:val="24"/>
      </w:rPr>
    </w:pPr>
  </w:p>
  <w:p w14:paraId="3F04D8EE" w14:textId="77777777" w:rsidR="00444035" w:rsidRDefault="00444035">
    <w:pPr>
      <w:pBdr>
        <w:top w:val="single" w:sz="6" w:space="1" w:color="auto"/>
      </w:pBdr>
      <w:rPr>
        <w:sz w:val="24"/>
      </w:rPr>
    </w:pPr>
  </w:p>
  <w:p w14:paraId="380305F7" w14:textId="4E56B89A" w:rsidR="00444035" w:rsidRDefault="00F34309">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A350AD">
      <w:rPr>
        <w:rFonts w:ascii="Arial" w:hAnsi="Arial"/>
        <w:b/>
        <w:sz w:val="36"/>
      </w:rPr>
      <w:t>BugScanner Team</w:t>
    </w:r>
    <w:r>
      <w:rPr>
        <w:rFonts w:ascii="Arial" w:hAnsi="Arial"/>
        <w:b/>
        <w:sz w:val="36"/>
      </w:rPr>
      <w:fldChar w:fldCharType="end"/>
    </w:r>
  </w:p>
  <w:p w14:paraId="6708B6F6" w14:textId="77777777" w:rsidR="00444035" w:rsidRDefault="00444035">
    <w:pPr>
      <w:pBdr>
        <w:bottom w:val="single" w:sz="6" w:space="1" w:color="auto"/>
      </w:pBdr>
      <w:jc w:val="right"/>
      <w:rPr>
        <w:sz w:val="24"/>
      </w:rPr>
    </w:pPr>
  </w:p>
  <w:p w14:paraId="545FDA3A" w14:textId="77777777" w:rsidR="00444035" w:rsidRDefault="004440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00EC1C66" w:rsidR="00444035" w:rsidRDefault="00A350AD">
          <w:fldSimple w:instr=" SUBJECT  \* MERGEFORMAT ">
            <w:r>
              <w:t>BugScanner</w:t>
            </w:r>
          </w:fldSimple>
        </w:p>
      </w:tc>
      <w:tc>
        <w:tcPr>
          <w:tcW w:w="3179" w:type="dxa"/>
        </w:tcPr>
        <w:p w14:paraId="157FE078" w14:textId="49769655" w:rsidR="00DE739A" w:rsidRDefault="00F34309">
          <w:pPr>
            <w:tabs>
              <w:tab w:val="left" w:pos="1135"/>
            </w:tabs>
            <w:spacing w:before="40"/>
            <w:ind w:right="68"/>
          </w:pPr>
          <w:r>
            <w:t xml:space="preserve">  Version:           </w:t>
          </w:r>
          <w:r w:rsidR="00DE739A">
            <w:t>2.0</w:t>
          </w:r>
        </w:p>
      </w:tc>
    </w:tr>
    <w:tr w:rsidR="00444035" w14:paraId="70636E82" w14:textId="77777777">
      <w:tc>
        <w:tcPr>
          <w:tcW w:w="6379" w:type="dxa"/>
        </w:tcPr>
        <w:p w14:paraId="6C7D3CA4" w14:textId="77777777" w:rsidR="00444035" w:rsidRDefault="004455A2">
          <w:fldSimple w:instr=" TITLE  \* MERGEFORMAT ">
            <w:r>
              <w:t>Software Architecture Document</w:t>
            </w:r>
          </w:fldSimple>
        </w:p>
      </w:tc>
      <w:tc>
        <w:tcPr>
          <w:tcW w:w="3179" w:type="dxa"/>
        </w:tcPr>
        <w:p w14:paraId="1B8C4C9A" w14:textId="008AB93C" w:rsidR="00444035" w:rsidRDefault="00F34309">
          <w:r>
            <w:t xml:space="preserve">  Date:  </w:t>
          </w:r>
          <w:r w:rsidR="00A350AD">
            <w:t>1</w:t>
          </w:r>
          <w:r w:rsidR="0096509B">
            <w:t>6</w:t>
          </w:r>
          <w:r w:rsidR="00A350AD">
            <w:t>/05/2026</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BB7" w14:textId="77777777" w:rsidR="00444035" w:rsidRDefault="00444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4F1595"/>
    <w:multiLevelType w:val="multilevel"/>
    <w:tmpl w:val="5410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96D72"/>
    <w:multiLevelType w:val="multilevel"/>
    <w:tmpl w:val="11A67D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0D5DEC"/>
    <w:multiLevelType w:val="multilevel"/>
    <w:tmpl w:val="C8C265F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7B43C1C"/>
    <w:multiLevelType w:val="multilevel"/>
    <w:tmpl w:val="7CD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3140"/>
    <w:multiLevelType w:val="hybridMultilevel"/>
    <w:tmpl w:val="0080707A"/>
    <w:lvl w:ilvl="0" w:tplc="04090017">
      <w:start w:val="1"/>
      <w:numFmt w:val="lowerLetter"/>
      <w:lvlText w:val="%1)"/>
      <w:lvlJc w:val="left"/>
      <w:pPr>
        <w:ind w:left="720" w:hanging="360"/>
      </w:pPr>
    </w:lvl>
    <w:lvl w:ilvl="1" w:tplc="907C7C7E">
      <w:start w:val="1"/>
      <w:numFmt w:val="decimal"/>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EE6F29"/>
    <w:multiLevelType w:val="multilevel"/>
    <w:tmpl w:val="94B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A5FFA"/>
    <w:multiLevelType w:val="hybridMultilevel"/>
    <w:tmpl w:val="A66C1A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B3F32A6"/>
    <w:multiLevelType w:val="multilevel"/>
    <w:tmpl w:val="6E88F4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2AD38B0"/>
    <w:multiLevelType w:val="multilevel"/>
    <w:tmpl w:val="CCE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5485"/>
    <w:multiLevelType w:val="multilevel"/>
    <w:tmpl w:val="604CC1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82D3778"/>
    <w:multiLevelType w:val="hybridMultilevel"/>
    <w:tmpl w:val="3D6E16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A3D4547"/>
    <w:multiLevelType w:val="multilevel"/>
    <w:tmpl w:val="F022E72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BDE3F10"/>
    <w:multiLevelType w:val="multilevel"/>
    <w:tmpl w:val="29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052C5"/>
    <w:multiLevelType w:val="multilevel"/>
    <w:tmpl w:val="261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26965"/>
    <w:multiLevelType w:val="multilevel"/>
    <w:tmpl w:val="44D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330C6"/>
    <w:multiLevelType w:val="multilevel"/>
    <w:tmpl w:val="9028C3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28F5013B"/>
    <w:multiLevelType w:val="multilevel"/>
    <w:tmpl w:val="AB3ED5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29945F95"/>
    <w:multiLevelType w:val="hybridMultilevel"/>
    <w:tmpl w:val="197C1246"/>
    <w:lvl w:ilvl="0" w:tplc="254C2F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3F303A"/>
    <w:multiLevelType w:val="multilevel"/>
    <w:tmpl w:val="CB609C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FAD3676"/>
    <w:multiLevelType w:val="multilevel"/>
    <w:tmpl w:val="2466A3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0B0046A"/>
    <w:multiLevelType w:val="multilevel"/>
    <w:tmpl w:val="EDD21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7381611"/>
    <w:multiLevelType w:val="multilevel"/>
    <w:tmpl w:val="74BA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42CBC"/>
    <w:multiLevelType w:val="multilevel"/>
    <w:tmpl w:val="DAF0C57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3A760641"/>
    <w:multiLevelType w:val="multilevel"/>
    <w:tmpl w:val="35E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7D06"/>
    <w:multiLevelType w:val="hybridMultilevel"/>
    <w:tmpl w:val="30E4E9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B5F651F"/>
    <w:multiLevelType w:val="hybridMultilevel"/>
    <w:tmpl w:val="210E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5518F9"/>
    <w:multiLevelType w:val="multilevel"/>
    <w:tmpl w:val="885838D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097221D"/>
    <w:multiLevelType w:val="multilevel"/>
    <w:tmpl w:val="E38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009FC"/>
    <w:multiLevelType w:val="hybridMultilevel"/>
    <w:tmpl w:val="77743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1495CD4"/>
    <w:multiLevelType w:val="multilevel"/>
    <w:tmpl w:val="E886FE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25B6C13"/>
    <w:multiLevelType w:val="multilevel"/>
    <w:tmpl w:val="AD44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8B2BBB"/>
    <w:multiLevelType w:val="hybridMultilevel"/>
    <w:tmpl w:val="BD667C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D1C62DD"/>
    <w:multiLevelType w:val="multilevel"/>
    <w:tmpl w:val="EC4EF4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322E0"/>
    <w:multiLevelType w:val="multilevel"/>
    <w:tmpl w:val="343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A0ECC"/>
    <w:multiLevelType w:val="multilevel"/>
    <w:tmpl w:val="00447CE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F559DD"/>
    <w:multiLevelType w:val="multilevel"/>
    <w:tmpl w:val="73EC95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45E4FC2"/>
    <w:multiLevelType w:val="hybridMultilevel"/>
    <w:tmpl w:val="05E6C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6037E98"/>
    <w:multiLevelType w:val="multilevel"/>
    <w:tmpl w:val="B77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93365"/>
    <w:multiLevelType w:val="multilevel"/>
    <w:tmpl w:val="E91675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72034B5"/>
    <w:multiLevelType w:val="hybridMultilevel"/>
    <w:tmpl w:val="9FB68296"/>
    <w:lvl w:ilvl="0" w:tplc="254C2F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626B75"/>
    <w:multiLevelType w:val="multilevel"/>
    <w:tmpl w:val="5FA46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9514C98"/>
    <w:multiLevelType w:val="multilevel"/>
    <w:tmpl w:val="31CA71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9740686"/>
    <w:multiLevelType w:val="hybridMultilevel"/>
    <w:tmpl w:val="FE8CE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C5E5A3D"/>
    <w:multiLevelType w:val="hybridMultilevel"/>
    <w:tmpl w:val="4A2E4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D1F4761"/>
    <w:multiLevelType w:val="multilevel"/>
    <w:tmpl w:val="0C4AE2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647471E2"/>
    <w:multiLevelType w:val="multilevel"/>
    <w:tmpl w:val="510CAF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6DD686B"/>
    <w:multiLevelType w:val="hybridMultilevel"/>
    <w:tmpl w:val="C7AA63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7F476E"/>
    <w:multiLevelType w:val="multilevel"/>
    <w:tmpl w:val="EFB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B6266A"/>
    <w:multiLevelType w:val="multilevel"/>
    <w:tmpl w:val="DACA0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7D4563A"/>
    <w:multiLevelType w:val="hybridMultilevel"/>
    <w:tmpl w:val="3A9015E6"/>
    <w:lvl w:ilvl="0" w:tplc="0409000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3C4F48"/>
    <w:multiLevelType w:val="hybridMultilevel"/>
    <w:tmpl w:val="9DEA8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9A32523"/>
    <w:multiLevelType w:val="multilevel"/>
    <w:tmpl w:val="DB84045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7ABD7A5C"/>
    <w:multiLevelType w:val="multilevel"/>
    <w:tmpl w:val="2076A90C"/>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5" w15:restartNumberingAfterBreak="0">
    <w:nsid w:val="7F1775F4"/>
    <w:multiLevelType w:val="multilevel"/>
    <w:tmpl w:val="E248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713520">
    <w:abstractNumId w:val="0"/>
  </w:num>
  <w:num w:numId="2" w16cid:durableId="484394938">
    <w:abstractNumId w:val="12"/>
  </w:num>
  <w:num w:numId="3" w16cid:durableId="948466224">
    <w:abstractNumId w:val="44"/>
  </w:num>
  <w:num w:numId="4" w16cid:durableId="1063723063">
    <w:abstractNumId w:val="1"/>
  </w:num>
  <w:num w:numId="5" w16cid:durableId="1386022956">
    <w:abstractNumId w:val="16"/>
  </w:num>
  <w:num w:numId="6" w16cid:durableId="2107067712">
    <w:abstractNumId w:val="34"/>
  </w:num>
  <w:num w:numId="7" w16cid:durableId="923956122">
    <w:abstractNumId w:val="40"/>
  </w:num>
  <w:num w:numId="8" w16cid:durableId="1121387007">
    <w:abstractNumId w:val="22"/>
  </w:num>
  <w:num w:numId="9" w16cid:durableId="351877242">
    <w:abstractNumId w:val="31"/>
  </w:num>
  <w:num w:numId="10" w16cid:durableId="241181752">
    <w:abstractNumId w:val="49"/>
  </w:num>
  <w:num w:numId="11" w16cid:durableId="36783293">
    <w:abstractNumId w:val="25"/>
  </w:num>
  <w:num w:numId="12" w16cid:durableId="1525631493">
    <w:abstractNumId w:val="36"/>
  </w:num>
  <w:num w:numId="13" w16cid:durableId="1146974412">
    <w:abstractNumId w:val="35"/>
  </w:num>
  <w:num w:numId="14" w16cid:durableId="734821736">
    <w:abstractNumId w:val="2"/>
  </w:num>
  <w:num w:numId="15" w16cid:durableId="1426801976">
    <w:abstractNumId w:val="29"/>
  </w:num>
  <w:num w:numId="16" w16cid:durableId="1085806153">
    <w:abstractNumId w:val="21"/>
  </w:num>
  <w:num w:numId="17" w16cid:durableId="848061251">
    <w:abstractNumId w:val="15"/>
  </w:num>
  <w:num w:numId="18" w16cid:durableId="1834909211">
    <w:abstractNumId w:val="43"/>
  </w:num>
  <w:num w:numId="19" w16cid:durableId="19867554">
    <w:abstractNumId w:val="9"/>
  </w:num>
  <w:num w:numId="20" w16cid:durableId="719017334">
    <w:abstractNumId w:val="20"/>
  </w:num>
  <w:num w:numId="21" w16cid:durableId="565575755">
    <w:abstractNumId w:val="6"/>
  </w:num>
  <w:num w:numId="22" w16cid:durableId="819737886">
    <w:abstractNumId w:val="42"/>
  </w:num>
  <w:num w:numId="23" w16cid:durableId="1451633380">
    <w:abstractNumId w:val="4"/>
  </w:num>
  <w:num w:numId="24" w16cid:durableId="1816412875">
    <w:abstractNumId w:val="10"/>
  </w:num>
  <w:num w:numId="25" w16cid:durableId="209802217">
    <w:abstractNumId w:val="23"/>
  </w:num>
  <w:num w:numId="26" w16cid:durableId="96219099">
    <w:abstractNumId w:val="37"/>
  </w:num>
  <w:num w:numId="27" w16cid:durableId="2016958091">
    <w:abstractNumId w:val="14"/>
  </w:num>
  <w:num w:numId="28" w16cid:durableId="600839517">
    <w:abstractNumId w:val="50"/>
  </w:num>
  <w:num w:numId="29" w16cid:durableId="724765118">
    <w:abstractNumId w:val="45"/>
  </w:num>
  <w:num w:numId="30" w16cid:durableId="665666269">
    <w:abstractNumId w:val="55"/>
  </w:num>
  <w:num w:numId="31" w16cid:durableId="613483288">
    <w:abstractNumId w:val="38"/>
  </w:num>
  <w:num w:numId="32" w16cid:durableId="1251426061">
    <w:abstractNumId w:val="5"/>
  </w:num>
  <w:num w:numId="33" w16cid:durableId="563495532">
    <w:abstractNumId w:val="52"/>
  </w:num>
  <w:num w:numId="34" w16cid:durableId="712849991">
    <w:abstractNumId w:val="51"/>
  </w:num>
  <w:num w:numId="35" w16cid:durableId="1522473927">
    <w:abstractNumId w:val="48"/>
  </w:num>
  <w:num w:numId="36" w16cid:durableId="831870135">
    <w:abstractNumId w:val="30"/>
  </w:num>
  <w:num w:numId="37" w16cid:durableId="1469862321">
    <w:abstractNumId w:val="26"/>
  </w:num>
  <w:num w:numId="38" w16cid:durableId="1391919959">
    <w:abstractNumId w:val="33"/>
  </w:num>
  <w:num w:numId="39" w16cid:durableId="1180511562">
    <w:abstractNumId w:val="39"/>
  </w:num>
  <w:num w:numId="40" w16cid:durableId="1041635990">
    <w:abstractNumId w:val="19"/>
  </w:num>
  <w:num w:numId="41" w16cid:durableId="330181446">
    <w:abstractNumId w:val="41"/>
  </w:num>
  <w:num w:numId="42" w16cid:durableId="1144615717">
    <w:abstractNumId w:val="11"/>
  </w:num>
  <w:num w:numId="43" w16cid:durableId="1347947564">
    <w:abstractNumId w:val="47"/>
  </w:num>
  <w:num w:numId="44" w16cid:durableId="890580313">
    <w:abstractNumId w:val="13"/>
  </w:num>
  <w:num w:numId="45" w16cid:durableId="1296834829">
    <w:abstractNumId w:val="46"/>
  </w:num>
  <w:num w:numId="46" w16cid:durableId="1814520421">
    <w:abstractNumId w:val="24"/>
  </w:num>
  <w:num w:numId="47" w16cid:durableId="1307399194">
    <w:abstractNumId w:val="3"/>
  </w:num>
  <w:num w:numId="48" w16cid:durableId="155265099">
    <w:abstractNumId w:val="18"/>
  </w:num>
  <w:num w:numId="49" w16cid:durableId="1861771031">
    <w:abstractNumId w:val="53"/>
  </w:num>
  <w:num w:numId="50" w16cid:durableId="914440390">
    <w:abstractNumId w:val="27"/>
  </w:num>
  <w:num w:numId="51" w16cid:durableId="899559740">
    <w:abstractNumId w:val="7"/>
  </w:num>
  <w:num w:numId="52" w16cid:durableId="1647274384">
    <w:abstractNumId w:val="28"/>
  </w:num>
  <w:num w:numId="53" w16cid:durableId="1537959583">
    <w:abstractNumId w:val="8"/>
  </w:num>
  <w:num w:numId="54" w16cid:durableId="932782127">
    <w:abstractNumId w:val="17"/>
  </w:num>
  <w:num w:numId="55" w16cid:durableId="1974093787">
    <w:abstractNumId w:val="32"/>
  </w:num>
  <w:num w:numId="56" w16cid:durableId="1856338595">
    <w:abstractNumId w:val="5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0"/>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A4C61"/>
    <w:rsid w:val="000E7B04"/>
    <w:rsid w:val="000F7EA0"/>
    <w:rsid w:val="001571CD"/>
    <w:rsid w:val="001C1030"/>
    <w:rsid w:val="00282886"/>
    <w:rsid w:val="002C07A5"/>
    <w:rsid w:val="002E67D0"/>
    <w:rsid w:val="00356A3D"/>
    <w:rsid w:val="00394363"/>
    <w:rsid w:val="003C7318"/>
    <w:rsid w:val="004153EE"/>
    <w:rsid w:val="00432005"/>
    <w:rsid w:val="00444035"/>
    <w:rsid w:val="004455A2"/>
    <w:rsid w:val="00452357"/>
    <w:rsid w:val="00477421"/>
    <w:rsid w:val="00534537"/>
    <w:rsid w:val="00573DA9"/>
    <w:rsid w:val="0067527F"/>
    <w:rsid w:val="006952B5"/>
    <w:rsid w:val="006E3013"/>
    <w:rsid w:val="006E3AB6"/>
    <w:rsid w:val="006E3F5A"/>
    <w:rsid w:val="00704374"/>
    <w:rsid w:val="007561E5"/>
    <w:rsid w:val="007664AC"/>
    <w:rsid w:val="0077006E"/>
    <w:rsid w:val="00790779"/>
    <w:rsid w:val="007C560D"/>
    <w:rsid w:val="007E7173"/>
    <w:rsid w:val="008279FE"/>
    <w:rsid w:val="00882E3E"/>
    <w:rsid w:val="00886103"/>
    <w:rsid w:val="008C1910"/>
    <w:rsid w:val="009177AB"/>
    <w:rsid w:val="00964258"/>
    <w:rsid w:val="0096509B"/>
    <w:rsid w:val="009871B7"/>
    <w:rsid w:val="009F68F1"/>
    <w:rsid w:val="00A0216D"/>
    <w:rsid w:val="00A350AD"/>
    <w:rsid w:val="00A715C1"/>
    <w:rsid w:val="00AB7771"/>
    <w:rsid w:val="00AC372D"/>
    <w:rsid w:val="00AC3F88"/>
    <w:rsid w:val="00B0415B"/>
    <w:rsid w:val="00BA778C"/>
    <w:rsid w:val="00C046B1"/>
    <w:rsid w:val="00C2400D"/>
    <w:rsid w:val="00C71782"/>
    <w:rsid w:val="00C95FED"/>
    <w:rsid w:val="00C96F7B"/>
    <w:rsid w:val="00D55CD1"/>
    <w:rsid w:val="00D77873"/>
    <w:rsid w:val="00DA2AB0"/>
    <w:rsid w:val="00DB696F"/>
    <w:rsid w:val="00DD1B82"/>
    <w:rsid w:val="00DD4FA1"/>
    <w:rsid w:val="00DE739A"/>
    <w:rsid w:val="00E80FFA"/>
    <w:rsid w:val="00E94F27"/>
    <w:rsid w:val="00EB02E5"/>
    <w:rsid w:val="00EB26A4"/>
    <w:rsid w:val="00F34309"/>
    <w:rsid w:val="00F9477C"/>
    <w:rsid w:val="00FA340B"/>
    <w:rsid w:val="00FC4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EFE"/>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uiPriority w:val="22"/>
    <w:qFormat/>
    <w:rPr>
      <w:b/>
    </w:rPr>
  </w:style>
  <w:style w:type="character" w:styleId="FollowedHyperlink">
    <w:name w:val="FollowedHyperlink"/>
    <w:basedOn w:val="DefaultParagraphFont"/>
    <w:semiHidden/>
    <w:rPr>
      <w:color w:val="800080"/>
      <w:u w:val="single"/>
    </w:rPr>
  </w:style>
  <w:style w:type="table" w:styleId="TableGrid">
    <w:name w:val="Table Grid"/>
    <w:basedOn w:val="TableNormal"/>
    <w:uiPriority w:val="39"/>
    <w:rsid w:val="00A35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372D"/>
    <w:pPr>
      <w:ind w:left="720"/>
      <w:contextualSpacing/>
    </w:pPr>
  </w:style>
  <w:style w:type="character" w:customStyle="1" w:styleId="Heading2Char">
    <w:name w:val="Heading 2 Char"/>
    <w:basedOn w:val="DefaultParagraphFont"/>
    <w:link w:val="Heading2"/>
    <w:rsid w:val="008279FE"/>
    <w:rPr>
      <w:rFonts w:ascii="Arial" w:hAnsi="Arial"/>
      <w:b/>
    </w:rPr>
  </w:style>
  <w:style w:type="character" w:styleId="HTMLCode">
    <w:name w:val="HTML Code"/>
    <w:basedOn w:val="DefaultParagraphFont"/>
    <w:uiPriority w:val="99"/>
    <w:semiHidden/>
    <w:unhideWhenUsed/>
    <w:rsid w:val="006E3013"/>
    <w:rPr>
      <w:rFonts w:ascii="Courier New" w:eastAsia="Times New Roman" w:hAnsi="Courier New" w:cs="Courier New"/>
      <w:sz w:val="20"/>
      <w:szCs w:val="20"/>
    </w:rPr>
  </w:style>
  <w:style w:type="paragraph" w:styleId="NormalWeb">
    <w:name w:val="Normal (Web)"/>
    <w:basedOn w:val="Normal"/>
    <w:uiPriority w:val="99"/>
    <w:semiHidden/>
    <w:unhideWhenUsed/>
    <w:rsid w:val="000F7EA0"/>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BDB5C-3DDF-4DC3-A0B9-1E3CA5CF2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rup_sad.dot</Template>
  <TotalTime>29</TotalTime>
  <Pages>20</Pages>
  <Words>4098</Words>
  <Characters>23361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BugScanner Team</Company>
  <LinksUpToDate>false</LinksUpToDate>
  <CharactersWithSpaces>27405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BugScanner</dc:subject>
  <dc:creator>Huy Nguyen</dc:creator>
  <cp:keywords/>
  <dc:description/>
  <cp:lastModifiedBy>Hiếu Võ Ngọc</cp:lastModifiedBy>
  <cp:revision>4</cp:revision>
  <cp:lastPrinted>1899-12-31T17:00:00Z</cp:lastPrinted>
  <dcterms:created xsi:type="dcterms:W3CDTF">2026-06-03T23:37:00Z</dcterms:created>
  <dcterms:modified xsi:type="dcterms:W3CDTF">2026-06-04T05:38:00Z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