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EC9" w14:textId="2EC1240F" w:rsidR="009C307A" w:rsidRDefault="00512FAF">
      <w:pPr>
        <w:pStyle w:val="Title"/>
        <w:jc w:val="right"/>
      </w:pPr>
      <w:fldSimple w:instr=" SUBJECT  \* MERGEFORMAT ">
        <w:r w:rsidR="00BB1B48">
          <w:t>BugScanner</w:t>
        </w:r>
      </w:fldSimple>
    </w:p>
    <w:p w14:paraId="0B872CA8" w14:textId="32DA0A0A" w:rsidR="009C307A" w:rsidRDefault="00512FAF">
      <w:pPr>
        <w:pStyle w:val="Title"/>
        <w:jc w:val="right"/>
      </w:pPr>
      <w:fldSimple w:instr="title  \* Mergeformat ">
        <w:r w:rsidR="00BB1B48">
          <w:t xml:space="preserve">Use-Case Specification </w:t>
        </w:r>
      </w:fldSimple>
    </w:p>
    <w:p w14:paraId="5BC8CF05" w14:textId="77777777" w:rsidR="009C307A" w:rsidRDefault="009C307A">
      <w:pPr>
        <w:pStyle w:val="Title"/>
        <w:jc w:val="right"/>
      </w:pPr>
    </w:p>
    <w:p w14:paraId="41BAD02D" w14:textId="77777777" w:rsidR="009C307A" w:rsidRDefault="00630073">
      <w:pPr>
        <w:pStyle w:val="Title"/>
        <w:jc w:val="right"/>
        <w:rPr>
          <w:sz w:val="28"/>
        </w:rPr>
      </w:pPr>
      <w:r>
        <w:rPr>
          <w:sz w:val="28"/>
        </w:rPr>
        <w:t>Version &lt;1.0&gt;</w:t>
      </w:r>
    </w:p>
    <w:p w14:paraId="728D1523" w14:textId="77777777" w:rsidR="009C307A" w:rsidRDefault="009C307A"/>
    <w:p w14:paraId="2970CBEA" w14:textId="77777777" w:rsidR="009C307A" w:rsidRDefault="009C307A">
      <w:pPr>
        <w:pStyle w:val="BodyText"/>
      </w:pPr>
    </w:p>
    <w:p w14:paraId="674B8E92" w14:textId="77777777" w:rsidR="009C307A" w:rsidRDefault="009C307A">
      <w:pPr>
        <w:pStyle w:val="BodyText"/>
      </w:pPr>
    </w:p>
    <w:p w14:paraId="58A96A94" w14:textId="77777777" w:rsidR="009C307A" w:rsidRDefault="009C307A">
      <w:pPr>
        <w:sectPr w:rsidR="009C307A">
          <w:headerReference w:type="default" r:id="rId7"/>
          <w:endnotePr>
            <w:numFmt w:val="decimal"/>
          </w:endnotePr>
          <w:pgSz w:w="12240" w:h="15840"/>
          <w:pgMar w:top="1440" w:right="1440" w:bottom="1440" w:left="1440" w:header="720" w:footer="720" w:gutter="0"/>
          <w:cols w:space="720"/>
          <w:vAlign w:val="center"/>
        </w:sectPr>
      </w:pPr>
    </w:p>
    <w:p w14:paraId="766A8D0C" w14:textId="77777777" w:rsidR="009C307A" w:rsidRDefault="00630073">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9C307A" w14:paraId="0E0E7CF6" w14:textId="77777777">
        <w:tc>
          <w:tcPr>
            <w:tcW w:w="2304" w:type="dxa"/>
          </w:tcPr>
          <w:p w14:paraId="70B20B07" w14:textId="77777777" w:rsidR="009C307A" w:rsidRDefault="00630073">
            <w:pPr>
              <w:pStyle w:val="Tabletext"/>
              <w:jc w:val="center"/>
              <w:rPr>
                <w:b/>
              </w:rPr>
            </w:pPr>
            <w:r>
              <w:rPr>
                <w:b/>
              </w:rPr>
              <w:t>Date</w:t>
            </w:r>
          </w:p>
        </w:tc>
        <w:tc>
          <w:tcPr>
            <w:tcW w:w="1152" w:type="dxa"/>
          </w:tcPr>
          <w:p w14:paraId="795E0D8A" w14:textId="77777777" w:rsidR="009C307A" w:rsidRDefault="00630073">
            <w:pPr>
              <w:pStyle w:val="Tabletext"/>
              <w:jc w:val="center"/>
              <w:rPr>
                <w:b/>
              </w:rPr>
            </w:pPr>
            <w:r>
              <w:rPr>
                <w:b/>
              </w:rPr>
              <w:t>Version</w:t>
            </w:r>
          </w:p>
        </w:tc>
        <w:tc>
          <w:tcPr>
            <w:tcW w:w="3744" w:type="dxa"/>
          </w:tcPr>
          <w:p w14:paraId="283A6D08" w14:textId="77777777" w:rsidR="009C307A" w:rsidRDefault="00630073">
            <w:pPr>
              <w:pStyle w:val="Tabletext"/>
              <w:jc w:val="center"/>
              <w:rPr>
                <w:b/>
              </w:rPr>
            </w:pPr>
            <w:r>
              <w:rPr>
                <w:b/>
              </w:rPr>
              <w:t>Description</w:t>
            </w:r>
          </w:p>
        </w:tc>
        <w:tc>
          <w:tcPr>
            <w:tcW w:w="2304" w:type="dxa"/>
          </w:tcPr>
          <w:p w14:paraId="64759629" w14:textId="77777777" w:rsidR="009C307A" w:rsidRDefault="00630073">
            <w:pPr>
              <w:pStyle w:val="Tabletext"/>
              <w:jc w:val="center"/>
              <w:rPr>
                <w:b/>
              </w:rPr>
            </w:pPr>
            <w:r>
              <w:rPr>
                <w:b/>
              </w:rPr>
              <w:t>Author</w:t>
            </w:r>
          </w:p>
        </w:tc>
      </w:tr>
      <w:tr w:rsidR="009C307A" w14:paraId="615A47C5" w14:textId="77777777">
        <w:tc>
          <w:tcPr>
            <w:tcW w:w="2304" w:type="dxa"/>
          </w:tcPr>
          <w:p w14:paraId="5CDCA994" w14:textId="0A18266E" w:rsidR="009C307A" w:rsidRDefault="00BB1B48">
            <w:pPr>
              <w:pStyle w:val="Tabletext"/>
            </w:pPr>
            <w:r>
              <w:t>24/04/2026</w:t>
            </w:r>
          </w:p>
        </w:tc>
        <w:tc>
          <w:tcPr>
            <w:tcW w:w="1152" w:type="dxa"/>
          </w:tcPr>
          <w:p w14:paraId="18628628" w14:textId="3CA5096D" w:rsidR="009C307A" w:rsidRDefault="00630073">
            <w:pPr>
              <w:pStyle w:val="Tabletext"/>
            </w:pPr>
            <w:r>
              <w:t>&lt;</w:t>
            </w:r>
            <w:r w:rsidR="00BB1B48">
              <w:t>1.0</w:t>
            </w:r>
            <w:r>
              <w:t>&gt;</w:t>
            </w:r>
          </w:p>
        </w:tc>
        <w:tc>
          <w:tcPr>
            <w:tcW w:w="3744" w:type="dxa"/>
          </w:tcPr>
          <w:p w14:paraId="16C17BE2" w14:textId="751C8BA6" w:rsidR="009C307A" w:rsidRDefault="00BB1B48">
            <w:pPr>
              <w:pStyle w:val="Tabletext"/>
            </w:pPr>
            <w:r>
              <w:t>Mô Tả Use-case</w:t>
            </w:r>
          </w:p>
        </w:tc>
        <w:tc>
          <w:tcPr>
            <w:tcW w:w="2304" w:type="dxa"/>
          </w:tcPr>
          <w:p w14:paraId="591158C5" w14:textId="77777777" w:rsidR="009C307A" w:rsidRDefault="00BB1B48">
            <w:pPr>
              <w:pStyle w:val="Tabletext"/>
            </w:pPr>
            <w:r>
              <w:t>Võ Ngọc Hiếu</w:t>
            </w:r>
          </w:p>
          <w:p w14:paraId="17BA4E4B" w14:textId="20C600CD" w:rsidR="00BB1B48" w:rsidRDefault="00BB1B48">
            <w:pPr>
              <w:pStyle w:val="Tabletext"/>
            </w:pPr>
            <w:r>
              <w:t>Lý Nguyên Thương</w:t>
            </w:r>
          </w:p>
        </w:tc>
      </w:tr>
      <w:tr w:rsidR="009C307A" w14:paraId="4A34F2F7" w14:textId="77777777">
        <w:tc>
          <w:tcPr>
            <w:tcW w:w="2304" w:type="dxa"/>
          </w:tcPr>
          <w:p w14:paraId="5F803711" w14:textId="77777777" w:rsidR="009C307A" w:rsidRDefault="009C307A">
            <w:pPr>
              <w:pStyle w:val="Tabletext"/>
            </w:pPr>
          </w:p>
        </w:tc>
        <w:tc>
          <w:tcPr>
            <w:tcW w:w="1152" w:type="dxa"/>
          </w:tcPr>
          <w:p w14:paraId="54CD7399" w14:textId="77777777" w:rsidR="009C307A" w:rsidRDefault="009C307A">
            <w:pPr>
              <w:pStyle w:val="Tabletext"/>
            </w:pPr>
          </w:p>
        </w:tc>
        <w:tc>
          <w:tcPr>
            <w:tcW w:w="3744" w:type="dxa"/>
          </w:tcPr>
          <w:p w14:paraId="68D8880D" w14:textId="77777777" w:rsidR="009C307A" w:rsidRDefault="009C307A">
            <w:pPr>
              <w:pStyle w:val="Tabletext"/>
            </w:pPr>
          </w:p>
        </w:tc>
        <w:tc>
          <w:tcPr>
            <w:tcW w:w="2304" w:type="dxa"/>
          </w:tcPr>
          <w:p w14:paraId="55E841E6" w14:textId="77777777" w:rsidR="009C307A" w:rsidRDefault="009C307A">
            <w:pPr>
              <w:pStyle w:val="Tabletext"/>
            </w:pPr>
          </w:p>
        </w:tc>
      </w:tr>
      <w:tr w:rsidR="009C307A" w14:paraId="39FF9995" w14:textId="77777777">
        <w:tc>
          <w:tcPr>
            <w:tcW w:w="2304" w:type="dxa"/>
          </w:tcPr>
          <w:p w14:paraId="6C59C279" w14:textId="77777777" w:rsidR="009C307A" w:rsidRDefault="009C307A">
            <w:pPr>
              <w:pStyle w:val="Tabletext"/>
            </w:pPr>
          </w:p>
        </w:tc>
        <w:tc>
          <w:tcPr>
            <w:tcW w:w="1152" w:type="dxa"/>
          </w:tcPr>
          <w:p w14:paraId="4A868681" w14:textId="77777777" w:rsidR="009C307A" w:rsidRDefault="009C307A">
            <w:pPr>
              <w:pStyle w:val="Tabletext"/>
            </w:pPr>
          </w:p>
        </w:tc>
        <w:tc>
          <w:tcPr>
            <w:tcW w:w="3744" w:type="dxa"/>
          </w:tcPr>
          <w:p w14:paraId="25E2E818" w14:textId="77777777" w:rsidR="009C307A" w:rsidRDefault="009C307A">
            <w:pPr>
              <w:pStyle w:val="Tabletext"/>
            </w:pPr>
          </w:p>
        </w:tc>
        <w:tc>
          <w:tcPr>
            <w:tcW w:w="2304" w:type="dxa"/>
          </w:tcPr>
          <w:p w14:paraId="0CEEA369" w14:textId="77777777" w:rsidR="009C307A" w:rsidRDefault="009C307A">
            <w:pPr>
              <w:pStyle w:val="Tabletext"/>
            </w:pPr>
          </w:p>
        </w:tc>
      </w:tr>
      <w:tr w:rsidR="009C307A" w14:paraId="36F6807C" w14:textId="77777777">
        <w:tc>
          <w:tcPr>
            <w:tcW w:w="2304" w:type="dxa"/>
          </w:tcPr>
          <w:p w14:paraId="1DB3C9F0" w14:textId="77777777" w:rsidR="009C307A" w:rsidRDefault="009C307A">
            <w:pPr>
              <w:pStyle w:val="Tabletext"/>
            </w:pPr>
          </w:p>
        </w:tc>
        <w:tc>
          <w:tcPr>
            <w:tcW w:w="1152" w:type="dxa"/>
          </w:tcPr>
          <w:p w14:paraId="1556C9BE" w14:textId="77777777" w:rsidR="009C307A" w:rsidRDefault="0092485E">
            <w:pPr>
              <w:pStyle w:val="Tabletext"/>
            </w:pPr>
            <w:r>
              <w:t xml:space="preserve"> </w:t>
            </w:r>
          </w:p>
        </w:tc>
        <w:tc>
          <w:tcPr>
            <w:tcW w:w="3744" w:type="dxa"/>
          </w:tcPr>
          <w:p w14:paraId="3D86316D" w14:textId="77777777" w:rsidR="009C307A" w:rsidRDefault="009C307A">
            <w:pPr>
              <w:pStyle w:val="Tabletext"/>
            </w:pPr>
          </w:p>
        </w:tc>
        <w:tc>
          <w:tcPr>
            <w:tcW w:w="2304" w:type="dxa"/>
          </w:tcPr>
          <w:p w14:paraId="6022ED4D" w14:textId="77777777" w:rsidR="009C307A" w:rsidRDefault="009C307A">
            <w:pPr>
              <w:pStyle w:val="Tabletext"/>
            </w:pPr>
          </w:p>
        </w:tc>
      </w:tr>
    </w:tbl>
    <w:p w14:paraId="29ABE2E6" w14:textId="77777777" w:rsidR="009C307A" w:rsidRDefault="009C307A"/>
    <w:p w14:paraId="422C60D4" w14:textId="77777777" w:rsidR="009C307A" w:rsidRDefault="00630073">
      <w:pPr>
        <w:pStyle w:val="Title"/>
      </w:pPr>
      <w:r>
        <w:br w:type="page"/>
      </w:r>
      <w:r>
        <w:lastRenderedPageBreak/>
        <w:t>Table of Contents</w:t>
      </w:r>
    </w:p>
    <w:p w14:paraId="779A5385" w14:textId="59139DB4" w:rsidR="00BB1B48" w:rsidRDefault="00630073">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BB1B48">
        <w:rPr>
          <w:noProof/>
        </w:rPr>
        <w:t>1.</w:t>
      </w:r>
      <w:r w:rsidR="00BB1B48">
        <w:rPr>
          <w:rFonts w:asciiTheme="minorHAnsi" w:eastAsiaTheme="minorEastAsia" w:hAnsiTheme="minorHAnsi" w:cstheme="minorBidi"/>
          <w:noProof/>
          <w:kern w:val="2"/>
          <w:sz w:val="24"/>
          <w:szCs w:val="24"/>
          <w14:ligatures w14:val="standardContextual"/>
        </w:rPr>
        <w:tab/>
      </w:r>
      <w:r w:rsidR="00BB1B48">
        <w:rPr>
          <w:noProof/>
        </w:rPr>
        <w:t>Use-case Model</w:t>
      </w:r>
      <w:r w:rsidR="00BB1B48">
        <w:rPr>
          <w:noProof/>
        </w:rPr>
        <w:tab/>
      </w:r>
      <w:r w:rsidR="00BB1B48">
        <w:rPr>
          <w:noProof/>
        </w:rPr>
        <w:fldChar w:fldCharType="begin"/>
      </w:r>
      <w:r w:rsidR="00BB1B48">
        <w:rPr>
          <w:noProof/>
        </w:rPr>
        <w:instrText xml:space="preserve"> PAGEREF _Toc227913940 \h </w:instrText>
      </w:r>
      <w:r w:rsidR="00BB1B48">
        <w:rPr>
          <w:noProof/>
        </w:rPr>
      </w:r>
      <w:r w:rsidR="00BB1B48">
        <w:rPr>
          <w:noProof/>
        </w:rPr>
        <w:fldChar w:fldCharType="separate"/>
      </w:r>
      <w:r w:rsidR="00BB1B48">
        <w:rPr>
          <w:noProof/>
        </w:rPr>
        <w:t>4</w:t>
      </w:r>
      <w:r w:rsidR="00BB1B48">
        <w:rPr>
          <w:noProof/>
        </w:rPr>
        <w:fldChar w:fldCharType="end"/>
      </w:r>
    </w:p>
    <w:p w14:paraId="76830C26" w14:textId="71D52218" w:rsidR="00BB1B48" w:rsidRDefault="00BB1B48">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Use-case Specifications</w:t>
      </w:r>
      <w:r>
        <w:rPr>
          <w:noProof/>
        </w:rPr>
        <w:tab/>
      </w:r>
      <w:r>
        <w:rPr>
          <w:noProof/>
        </w:rPr>
        <w:fldChar w:fldCharType="begin"/>
      </w:r>
      <w:r>
        <w:rPr>
          <w:noProof/>
        </w:rPr>
        <w:instrText xml:space="preserve"> PAGEREF _Toc227913941 \h </w:instrText>
      </w:r>
      <w:r>
        <w:rPr>
          <w:noProof/>
        </w:rPr>
      </w:r>
      <w:r>
        <w:rPr>
          <w:noProof/>
        </w:rPr>
        <w:fldChar w:fldCharType="separate"/>
      </w:r>
      <w:r>
        <w:rPr>
          <w:noProof/>
        </w:rPr>
        <w:t>4</w:t>
      </w:r>
      <w:r>
        <w:rPr>
          <w:noProof/>
        </w:rPr>
        <w:fldChar w:fldCharType="end"/>
      </w:r>
    </w:p>
    <w:p w14:paraId="1C76114E" w14:textId="7A9BAE8E"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Use-case: Nhận diện côn trùng qua ảnh (UC4)</w:t>
      </w:r>
      <w:r>
        <w:rPr>
          <w:noProof/>
        </w:rPr>
        <w:tab/>
      </w:r>
      <w:r>
        <w:rPr>
          <w:noProof/>
        </w:rPr>
        <w:fldChar w:fldCharType="begin"/>
      </w:r>
      <w:r>
        <w:rPr>
          <w:noProof/>
        </w:rPr>
        <w:instrText xml:space="preserve"> PAGEREF _Toc227913942 \h </w:instrText>
      </w:r>
      <w:r>
        <w:rPr>
          <w:noProof/>
        </w:rPr>
      </w:r>
      <w:r>
        <w:rPr>
          <w:noProof/>
        </w:rPr>
        <w:fldChar w:fldCharType="separate"/>
      </w:r>
      <w:r>
        <w:rPr>
          <w:noProof/>
        </w:rPr>
        <w:t>4</w:t>
      </w:r>
      <w:r>
        <w:rPr>
          <w:noProof/>
        </w:rPr>
        <w:fldChar w:fldCharType="end"/>
      </w:r>
    </w:p>
    <w:p w14:paraId="7882AEC8" w14:textId="13A69707"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Use-case: Hỏi đáp với Chatbot (UC3)</w:t>
      </w:r>
      <w:r>
        <w:rPr>
          <w:noProof/>
        </w:rPr>
        <w:tab/>
      </w:r>
      <w:r>
        <w:rPr>
          <w:noProof/>
        </w:rPr>
        <w:fldChar w:fldCharType="begin"/>
      </w:r>
      <w:r>
        <w:rPr>
          <w:noProof/>
        </w:rPr>
        <w:instrText xml:space="preserve"> PAGEREF _Toc227913943 \h </w:instrText>
      </w:r>
      <w:r>
        <w:rPr>
          <w:noProof/>
        </w:rPr>
      </w:r>
      <w:r>
        <w:rPr>
          <w:noProof/>
        </w:rPr>
        <w:fldChar w:fldCharType="separate"/>
      </w:r>
      <w:r>
        <w:rPr>
          <w:noProof/>
        </w:rPr>
        <w:t>5</w:t>
      </w:r>
      <w:r>
        <w:rPr>
          <w:noProof/>
        </w:rPr>
        <w:fldChar w:fldCharType="end"/>
      </w:r>
    </w:p>
    <w:p w14:paraId="48781981" w14:textId="0C3E92BA"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Use-case: Tra cứu bách khoa toàn thư (UC1)</w:t>
      </w:r>
      <w:r>
        <w:rPr>
          <w:noProof/>
        </w:rPr>
        <w:tab/>
      </w:r>
      <w:r>
        <w:rPr>
          <w:noProof/>
        </w:rPr>
        <w:fldChar w:fldCharType="begin"/>
      </w:r>
      <w:r>
        <w:rPr>
          <w:noProof/>
        </w:rPr>
        <w:instrText xml:space="preserve"> PAGEREF _Toc227913944 \h </w:instrText>
      </w:r>
      <w:r>
        <w:rPr>
          <w:noProof/>
        </w:rPr>
      </w:r>
      <w:r>
        <w:rPr>
          <w:noProof/>
        </w:rPr>
        <w:fldChar w:fldCharType="separate"/>
      </w:r>
      <w:r>
        <w:rPr>
          <w:noProof/>
        </w:rPr>
        <w:t>5</w:t>
      </w:r>
      <w:r>
        <w:rPr>
          <w:noProof/>
        </w:rPr>
        <w:fldChar w:fldCharType="end"/>
      </w:r>
    </w:p>
    <w:p w14:paraId="4277449A" w14:textId="3C51DDFB"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2.4</w:t>
      </w:r>
      <w:r>
        <w:rPr>
          <w:rFonts w:asciiTheme="minorHAnsi" w:eastAsiaTheme="minorEastAsia" w:hAnsiTheme="minorHAnsi" w:cstheme="minorBidi"/>
          <w:noProof/>
          <w:kern w:val="2"/>
          <w:sz w:val="24"/>
          <w:szCs w:val="24"/>
          <w14:ligatures w14:val="standardContextual"/>
        </w:rPr>
        <w:tab/>
      </w:r>
      <w:r>
        <w:rPr>
          <w:noProof/>
        </w:rPr>
        <w:t>Use-case: Cập nhật dữ liệu bách khoa - Dành cho Quản trị viên (UC13)</w:t>
      </w:r>
      <w:r>
        <w:rPr>
          <w:noProof/>
        </w:rPr>
        <w:tab/>
      </w:r>
      <w:r>
        <w:rPr>
          <w:noProof/>
        </w:rPr>
        <w:fldChar w:fldCharType="begin"/>
      </w:r>
      <w:r>
        <w:rPr>
          <w:noProof/>
        </w:rPr>
        <w:instrText xml:space="preserve"> PAGEREF _Toc227913945 \h </w:instrText>
      </w:r>
      <w:r>
        <w:rPr>
          <w:noProof/>
        </w:rPr>
      </w:r>
      <w:r>
        <w:rPr>
          <w:noProof/>
        </w:rPr>
        <w:fldChar w:fldCharType="separate"/>
      </w:r>
      <w:r>
        <w:rPr>
          <w:noProof/>
        </w:rPr>
        <w:t>6</w:t>
      </w:r>
      <w:r>
        <w:rPr>
          <w:noProof/>
        </w:rPr>
        <w:fldChar w:fldCharType="end"/>
      </w:r>
    </w:p>
    <w:p w14:paraId="748FA082" w14:textId="266E9B08"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2.5</w:t>
      </w:r>
      <w:r>
        <w:rPr>
          <w:rFonts w:asciiTheme="minorHAnsi" w:eastAsiaTheme="minorEastAsia" w:hAnsiTheme="minorHAnsi" w:cstheme="minorBidi"/>
          <w:noProof/>
          <w:kern w:val="2"/>
          <w:sz w:val="24"/>
          <w:szCs w:val="24"/>
          <w14:ligatures w14:val="standardContextual"/>
        </w:rPr>
        <w:tab/>
      </w:r>
      <w:r>
        <w:rPr>
          <w:noProof/>
        </w:rPr>
        <w:t>Use-case: Đăng ký / Đăng nhập (UC6)</w:t>
      </w:r>
      <w:r>
        <w:rPr>
          <w:noProof/>
        </w:rPr>
        <w:tab/>
      </w:r>
      <w:r>
        <w:rPr>
          <w:noProof/>
        </w:rPr>
        <w:fldChar w:fldCharType="begin"/>
      </w:r>
      <w:r>
        <w:rPr>
          <w:noProof/>
        </w:rPr>
        <w:instrText xml:space="preserve"> PAGEREF _Toc227913946 \h </w:instrText>
      </w:r>
      <w:r>
        <w:rPr>
          <w:noProof/>
        </w:rPr>
      </w:r>
      <w:r>
        <w:rPr>
          <w:noProof/>
        </w:rPr>
        <w:fldChar w:fldCharType="separate"/>
      </w:r>
      <w:r>
        <w:rPr>
          <w:noProof/>
        </w:rPr>
        <w:t>6</w:t>
      </w:r>
      <w:r>
        <w:rPr>
          <w:noProof/>
        </w:rPr>
        <w:fldChar w:fldCharType="end"/>
      </w:r>
    </w:p>
    <w:p w14:paraId="450D8FE4" w14:textId="7AC37490"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2.6</w:t>
      </w:r>
      <w:r>
        <w:rPr>
          <w:rFonts w:asciiTheme="minorHAnsi" w:eastAsiaTheme="minorEastAsia" w:hAnsiTheme="minorHAnsi" w:cstheme="minorBidi"/>
          <w:noProof/>
          <w:kern w:val="2"/>
          <w:sz w:val="24"/>
          <w:szCs w:val="24"/>
          <w14:ligatures w14:val="standardContextual"/>
        </w:rPr>
        <w:tab/>
      </w:r>
      <w:r>
        <w:rPr>
          <w:noProof/>
        </w:rPr>
        <w:t>Use-case: Add a product to cart (UC5)</w:t>
      </w:r>
      <w:r>
        <w:rPr>
          <w:noProof/>
        </w:rPr>
        <w:tab/>
      </w:r>
      <w:r>
        <w:rPr>
          <w:noProof/>
        </w:rPr>
        <w:fldChar w:fldCharType="begin"/>
      </w:r>
      <w:r>
        <w:rPr>
          <w:noProof/>
        </w:rPr>
        <w:instrText xml:space="preserve"> PAGEREF _Toc227913947 \h </w:instrText>
      </w:r>
      <w:r>
        <w:rPr>
          <w:noProof/>
        </w:rPr>
      </w:r>
      <w:r>
        <w:rPr>
          <w:noProof/>
        </w:rPr>
        <w:fldChar w:fldCharType="separate"/>
      </w:r>
      <w:r>
        <w:rPr>
          <w:noProof/>
        </w:rPr>
        <w:t>7</w:t>
      </w:r>
      <w:r>
        <w:rPr>
          <w:noProof/>
        </w:rPr>
        <w:fldChar w:fldCharType="end"/>
      </w:r>
    </w:p>
    <w:p w14:paraId="3455F0A0" w14:textId="52780C15"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2.7</w:t>
      </w:r>
      <w:r>
        <w:rPr>
          <w:rFonts w:asciiTheme="minorHAnsi" w:eastAsiaTheme="minorEastAsia" w:hAnsiTheme="minorHAnsi" w:cstheme="minorBidi"/>
          <w:noProof/>
          <w:kern w:val="2"/>
          <w:sz w:val="24"/>
          <w:szCs w:val="24"/>
          <w14:ligatures w14:val="standardContextual"/>
        </w:rPr>
        <w:tab/>
      </w:r>
      <w:r>
        <w:rPr>
          <w:noProof/>
        </w:rPr>
        <w:t>Use-case: Khám phá qua hình ảnh (UC2)</w:t>
      </w:r>
      <w:r>
        <w:rPr>
          <w:noProof/>
        </w:rPr>
        <w:tab/>
      </w:r>
      <w:r>
        <w:rPr>
          <w:noProof/>
        </w:rPr>
        <w:fldChar w:fldCharType="begin"/>
      </w:r>
      <w:r>
        <w:rPr>
          <w:noProof/>
        </w:rPr>
        <w:instrText xml:space="preserve"> PAGEREF _Toc227913948 \h </w:instrText>
      </w:r>
      <w:r>
        <w:rPr>
          <w:noProof/>
        </w:rPr>
      </w:r>
      <w:r>
        <w:rPr>
          <w:noProof/>
        </w:rPr>
        <w:fldChar w:fldCharType="separate"/>
      </w:r>
      <w:r>
        <w:rPr>
          <w:noProof/>
        </w:rPr>
        <w:t>7</w:t>
      </w:r>
      <w:r>
        <w:rPr>
          <w:noProof/>
        </w:rPr>
        <w:fldChar w:fldCharType="end"/>
      </w:r>
    </w:p>
    <w:p w14:paraId="5FFCF8F3" w14:textId="256176B5"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2.8</w:t>
      </w:r>
      <w:r>
        <w:rPr>
          <w:rFonts w:asciiTheme="minorHAnsi" w:eastAsiaTheme="minorEastAsia" w:hAnsiTheme="minorHAnsi" w:cstheme="minorBidi"/>
          <w:noProof/>
          <w:kern w:val="2"/>
          <w:sz w:val="24"/>
          <w:szCs w:val="24"/>
          <w14:ligatures w14:val="standardContextual"/>
        </w:rPr>
        <w:tab/>
      </w:r>
      <w:r>
        <w:rPr>
          <w:noProof/>
        </w:rPr>
        <w:t>Use-case: Xem/Quản lý lịch sử nhận diện (UC12)</w:t>
      </w:r>
      <w:r>
        <w:rPr>
          <w:noProof/>
        </w:rPr>
        <w:tab/>
      </w:r>
      <w:r>
        <w:rPr>
          <w:noProof/>
        </w:rPr>
        <w:fldChar w:fldCharType="begin"/>
      </w:r>
      <w:r>
        <w:rPr>
          <w:noProof/>
        </w:rPr>
        <w:instrText xml:space="preserve"> PAGEREF _Toc227913949 \h </w:instrText>
      </w:r>
      <w:r>
        <w:rPr>
          <w:noProof/>
        </w:rPr>
      </w:r>
      <w:r>
        <w:rPr>
          <w:noProof/>
        </w:rPr>
        <w:fldChar w:fldCharType="separate"/>
      </w:r>
      <w:r>
        <w:rPr>
          <w:noProof/>
        </w:rPr>
        <w:t>8</w:t>
      </w:r>
      <w:r>
        <w:rPr>
          <w:noProof/>
        </w:rPr>
        <w:fldChar w:fldCharType="end"/>
      </w:r>
    </w:p>
    <w:p w14:paraId="06E75F6B" w14:textId="3BA23DAA" w:rsidR="00BB1B48" w:rsidRDefault="00BB1B4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2.9</w:t>
      </w:r>
      <w:r>
        <w:rPr>
          <w:rFonts w:asciiTheme="minorHAnsi" w:eastAsiaTheme="minorEastAsia" w:hAnsiTheme="minorHAnsi" w:cstheme="minorBidi"/>
          <w:noProof/>
          <w:kern w:val="2"/>
          <w:sz w:val="24"/>
          <w:szCs w:val="24"/>
          <w14:ligatures w14:val="standardContextual"/>
        </w:rPr>
        <w:tab/>
      </w:r>
      <w:r>
        <w:rPr>
          <w:noProof/>
        </w:rPr>
        <w:t>Use-case: Đăng tải / Chụp ảnh (UC7)</w:t>
      </w:r>
      <w:r>
        <w:rPr>
          <w:noProof/>
        </w:rPr>
        <w:tab/>
      </w:r>
      <w:r>
        <w:rPr>
          <w:noProof/>
        </w:rPr>
        <w:fldChar w:fldCharType="begin"/>
      </w:r>
      <w:r>
        <w:rPr>
          <w:noProof/>
        </w:rPr>
        <w:instrText xml:space="preserve"> PAGEREF _Toc227913950 \h </w:instrText>
      </w:r>
      <w:r>
        <w:rPr>
          <w:noProof/>
        </w:rPr>
      </w:r>
      <w:r>
        <w:rPr>
          <w:noProof/>
        </w:rPr>
        <w:fldChar w:fldCharType="separate"/>
      </w:r>
      <w:r>
        <w:rPr>
          <w:noProof/>
        </w:rPr>
        <w:t>9</w:t>
      </w:r>
      <w:r>
        <w:rPr>
          <w:noProof/>
        </w:rPr>
        <w:fldChar w:fldCharType="end"/>
      </w:r>
    </w:p>
    <w:p w14:paraId="754436E1" w14:textId="42FE0013"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2.10</w:t>
      </w:r>
      <w:r>
        <w:rPr>
          <w:rFonts w:asciiTheme="minorHAnsi" w:eastAsiaTheme="minorEastAsia" w:hAnsiTheme="minorHAnsi" w:cstheme="minorBidi"/>
          <w:noProof/>
          <w:kern w:val="2"/>
          <w:sz w:val="24"/>
          <w:szCs w:val="24"/>
          <w14:ligatures w14:val="standardContextual"/>
        </w:rPr>
        <w:tab/>
      </w:r>
      <w:r>
        <w:rPr>
          <w:noProof/>
        </w:rPr>
        <w:t>Use-case: Truy vấn thông tin &amp; Đề xuất xử lý (UC8)</w:t>
      </w:r>
      <w:r>
        <w:rPr>
          <w:noProof/>
        </w:rPr>
        <w:tab/>
      </w:r>
      <w:r>
        <w:rPr>
          <w:noProof/>
        </w:rPr>
        <w:fldChar w:fldCharType="begin"/>
      </w:r>
      <w:r>
        <w:rPr>
          <w:noProof/>
        </w:rPr>
        <w:instrText xml:space="preserve"> PAGEREF _Toc227913951 \h </w:instrText>
      </w:r>
      <w:r>
        <w:rPr>
          <w:noProof/>
        </w:rPr>
      </w:r>
      <w:r>
        <w:rPr>
          <w:noProof/>
        </w:rPr>
        <w:fldChar w:fldCharType="separate"/>
      </w:r>
      <w:r>
        <w:rPr>
          <w:noProof/>
        </w:rPr>
        <w:t>9</w:t>
      </w:r>
      <w:r>
        <w:rPr>
          <w:noProof/>
        </w:rPr>
        <w:fldChar w:fldCharType="end"/>
      </w:r>
    </w:p>
    <w:p w14:paraId="54FA399E" w14:textId="6557C1F1"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2.11</w:t>
      </w:r>
      <w:r>
        <w:rPr>
          <w:rFonts w:asciiTheme="minorHAnsi" w:eastAsiaTheme="minorEastAsia" w:hAnsiTheme="minorHAnsi" w:cstheme="minorBidi"/>
          <w:noProof/>
          <w:kern w:val="2"/>
          <w:sz w:val="24"/>
          <w:szCs w:val="24"/>
          <w14:ligatures w14:val="standardContextual"/>
        </w:rPr>
        <w:tab/>
      </w:r>
      <w:r>
        <w:rPr>
          <w:noProof/>
        </w:rPr>
        <w:t>Use-case: Lưu lịch sử nhận diện (UC9)</w:t>
      </w:r>
      <w:r>
        <w:rPr>
          <w:noProof/>
        </w:rPr>
        <w:tab/>
      </w:r>
      <w:r>
        <w:rPr>
          <w:noProof/>
        </w:rPr>
        <w:fldChar w:fldCharType="begin"/>
      </w:r>
      <w:r>
        <w:rPr>
          <w:noProof/>
        </w:rPr>
        <w:instrText xml:space="preserve"> PAGEREF _Toc227913952 \h </w:instrText>
      </w:r>
      <w:r>
        <w:rPr>
          <w:noProof/>
        </w:rPr>
      </w:r>
      <w:r>
        <w:rPr>
          <w:noProof/>
        </w:rPr>
        <w:fldChar w:fldCharType="separate"/>
      </w:r>
      <w:r>
        <w:rPr>
          <w:noProof/>
        </w:rPr>
        <w:t>10</w:t>
      </w:r>
      <w:r>
        <w:rPr>
          <w:noProof/>
        </w:rPr>
        <w:fldChar w:fldCharType="end"/>
      </w:r>
    </w:p>
    <w:p w14:paraId="1E81412F" w14:textId="1D5196B7"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2.12</w:t>
      </w:r>
      <w:r>
        <w:rPr>
          <w:rFonts w:asciiTheme="minorHAnsi" w:eastAsiaTheme="minorEastAsia" w:hAnsiTheme="minorHAnsi" w:cstheme="minorBidi"/>
          <w:noProof/>
          <w:kern w:val="2"/>
          <w:sz w:val="24"/>
          <w:szCs w:val="24"/>
          <w14:ligatures w14:val="standardContextual"/>
        </w:rPr>
        <w:tab/>
      </w:r>
      <w:r>
        <w:rPr>
          <w:noProof/>
        </w:rPr>
        <w:t>Use-case: Phân tích bằng mô hình AI (UC10)</w:t>
      </w:r>
      <w:r>
        <w:rPr>
          <w:noProof/>
        </w:rPr>
        <w:tab/>
      </w:r>
      <w:r>
        <w:rPr>
          <w:noProof/>
        </w:rPr>
        <w:fldChar w:fldCharType="begin"/>
      </w:r>
      <w:r>
        <w:rPr>
          <w:noProof/>
        </w:rPr>
        <w:instrText xml:space="preserve"> PAGEREF _Toc227913953 \h </w:instrText>
      </w:r>
      <w:r>
        <w:rPr>
          <w:noProof/>
        </w:rPr>
      </w:r>
      <w:r>
        <w:rPr>
          <w:noProof/>
        </w:rPr>
        <w:fldChar w:fldCharType="separate"/>
      </w:r>
      <w:r>
        <w:rPr>
          <w:noProof/>
        </w:rPr>
        <w:t>10</w:t>
      </w:r>
      <w:r>
        <w:rPr>
          <w:noProof/>
        </w:rPr>
        <w:fldChar w:fldCharType="end"/>
      </w:r>
    </w:p>
    <w:p w14:paraId="5FAE794B" w14:textId="1A08BC36"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2.13</w:t>
      </w:r>
      <w:r>
        <w:rPr>
          <w:rFonts w:asciiTheme="minorHAnsi" w:eastAsiaTheme="minorEastAsia" w:hAnsiTheme="minorHAnsi" w:cstheme="minorBidi"/>
          <w:noProof/>
          <w:kern w:val="2"/>
          <w:sz w:val="24"/>
          <w:szCs w:val="24"/>
          <w14:ligatures w14:val="standardContextual"/>
        </w:rPr>
        <w:tab/>
      </w:r>
      <w:r>
        <w:rPr>
          <w:noProof/>
        </w:rPr>
        <w:t>Use-case: Báo lỗi: Không nhận diện được (UC11)</w:t>
      </w:r>
      <w:r>
        <w:rPr>
          <w:noProof/>
        </w:rPr>
        <w:tab/>
      </w:r>
      <w:r>
        <w:rPr>
          <w:noProof/>
        </w:rPr>
        <w:fldChar w:fldCharType="begin"/>
      </w:r>
      <w:r>
        <w:rPr>
          <w:noProof/>
        </w:rPr>
        <w:instrText xml:space="preserve"> PAGEREF _Toc227913954 \h </w:instrText>
      </w:r>
      <w:r>
        <w:rPr>
          <w:noProof/>
        </w:rPr>
      </w:r>
      <w:r>
        <w:rPr>
          <w:noProof/>
        </w:rPr>
        <w:fldChar w:fldCharType="separate"/>
      </w:r>
      <w:r>
        <w:rPr>
          <w:noProof/>
        </w:rPr>
        <w:t>11</w:t>
      </w:r>
      <w:r>
        <w:rPr>
          <w:noProof/>
        </w:rPr>
        <w:fldChar w:fldCharType="end"/>
      </w:r>
    </w:p>
    <w:p w14:paraId="43702E8D" w14:textId="304DBB0C"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2.14</w:t>
      </w:r>
      <w:r>
        <w:rPr>
          <w:rFonts w:asciiTheme="minorHAnsi" w:eastAsiaTheme="minorEastAsia" w:hAnsiTheme="minorHAnsi" w:cstheme="minorBidi"/>
          <w:noProof/>
          <w:kern w:val="2"/>
          <w:sz w:val="24"/>
          <w:szCs w:val="24"/>
          <w14:ligatures w14:val="standardContextual"/>
        </w:rPr>
        <w:tab/>
      </w:r>
      <w:r>
        <w:rPr>
          <w:noProof/>
        </w:rPr>
        <w:t>Use-case: Quản lý người dùng (Dành cho Admin)</w:t>
      </w:r>
      <w:r>
        <w:rPr>
          <w:noProof/>
        </w:rPr>
        <w:tab/>
      </w:r>
      <w:r>
        <w:rPr>
          <w:noProof/>
        </w:rPr>
        <w:fldChar w:fldCharType="begin"/>
      </w:r>
      <w:r>
        <w:rPr>
          <w:noProof/>
        </w:rPr>
        <w:instrText xml:space="preserve"> PAGEREF _Toc227913955 \h </w:instrText>
      </w:r>
      <w:r>
        <w:rPr>
          <w:noProof/>
        </w:rPr>
      </w:r>
      <w:r>
        <w:rPr>
          <w:noProof/>
        </w:rPr>
        <w:fldChar w:fldCharType="separate"/>
      </w:r>
      <w:r>
        <w:rPr>
          <w:noProof/>
        </w:rPr>
        <w:t>11</w:t>
      </w:r>
      <w:r>
        <w:rPr>
          <w:noProof/>
        </w:rPr>
        <w:fldChar w:fldCharType="end"/>
      </w:r>
    </w:p>
    <w:p w14:paraId="41B6BE2D" w14:textId="6DA67F4A" w:rsidR="00BB1B48" w:rsidRDefault="00BB1B48">
      <w:pPr>
        <w:pStyle w:val="TOC2"/>
        <w:tabs>
          <w:tab w:val="left" w:pos="1200"/>
        </w:tabs>
        <w:rPr>
          <w:rFonts w:asciiTheme="minorHAnsi" w:eastAsiaTheme="minorEastAsia" w:hAnsiTheme="minorHAnsi" w:cstheme="minorBidi"/>
          <w:noProof/>
          <w:kern w:val="2"/>
          <w:sz w:val="24"/>
          <w:szCs w:val="24"/>
          <w14:ligatures w14:val="standardContextual"/>
        </w:rPr>
      </w:pPr>
      <w:r>
        <w:rPr>
          <w:noProof/>
        </w:rPr>
        <w:t>2.15</w:t>
      </w:r>
      <w:r>
        <w:rPr>
          <w:rFonts w:asciiTheme="minorHAnsi" w:eastAsiaTheme="minorEastAsia" w:hAnsiTheme="minorHAnsi" w:cstheme="minorBidi"/>
          <w:noProof/>
          <w:kern w:val="2"/>
          <w:sz w:val="24"/>
          <w:szCs w:val="24"/>
          <w14:ligatures w14:val="standardContextual"/>
        </w:rPr>
        <w:tab/>
      </w:r>
      <w:r>
        <w:rPr>
          <w:noProof/>
        </w:rPr>
        <w:t>Use-case: Giám sát hệ thống (Dành cho Admin)</w:t>
      </w:r>
      <w:r>
        <w:rPr>
          <w:noProof/>
        </w:rPr>
        <w:tab/>
      </w:r>
      <w:r>
        <w:rPr>
          <w:noProof/>
        </w:rPr>
        <w:fldChar w:fldCharType="begin"/>
      </w:r>
      <w:r>
        <w:rPr>
          <w:noProof/>
        </w:rPr>
        <w:instrText xml:space="preserve"> PAGEREF _Toc227913956 \h </w:instrText>
      </w:r>
      <w:r>
        <w:rPr>
          <w:noProof/>
        </w:rPr>
      </w:r>
      <w:r>
        <w:rPr>
          <w:noProof/>
        </w:rPr>
        <w:fldChar w:fldCharType="separate"/>
      </w:r>
      <w:r>
        <w:rPr>
          <w:noProof/>
        </w:rPr>
        <w:t>11</w:t>
      </w:r>
      <w:r>
        <w:rPr>
          <w:noProof/>
        </w:rPr>
        <w:fldChar w:fldCharType="end"/>
      </w:r>
    </w:p>
    <w:p w14:paraId="02AF9393" w14:textId="1AAA8DDB" w:rsidR="004E3DCC" w:rsidRDefault="00630073" w:rsidP="004E3DCC">
      <w:r>
        <w:fldChar w:fldCharType="end"/>
      </w:r>
      <w:r>
        <w:br w:type="page"/>
      </w:r>
    </w:p>
    <w:p w14:paraId="24BD295F" w14:textId="77777777" w:rsidR="004E3DCC" w:rsidRDefault="004E3DCC" w:rsidP="00876F9C">
      <w:pPr>
        <w:pStyle w:val="Heading1"/>
      </w:pPr>
      <w:bookmarkStart w:id="0" w:name="_Toc227913940"/>
      <w:r>
        <w:lastRenderedPageBreak/>
        <w:t>Use-case Model</w:t>
      </w:r>
      <w:bookmarkEnd w:id="0"/>
    </w:p>
    <w:p w14:paraId="160B7992" w14:textId="3D574DD1" w:rsidR="004E3DCC" w:rsidRDefault="00BB1B48" w:rsidP="004E3DCC">
      <w:r>
        <w:rPr>
          <w:noProof/>
        </w:rPr>
        <w:drawing>
          <wp:inline distT="0" distB="0" distL="0" distR="0" wp14:anchorId="5951201E" wp14:editId="70EA05FC">
            <wp:extent cx="5943600" cy="5713730"/>
            <wp:effectExtent l="0" t="0" r="0" b="1270"/>
            <wp:docPr id="8701154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15449" name="Graphic 870115449"/>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5713730"/>
                    </a:xfrm>
                    <a:prstGeom prst="rect">
                      <a:avLst/>
                    </a:prstGeom>
                  </pic:spPr>
                </pic:pic>
              </a:graphicData>
            </a:graphic>
          </wp:inline>
        </w:drawing>
      </w:r>
    </w:p>
    <w:p w14:paraId="51439BB9" w14:textId="77777777" w:rsidR="004E3DCC" w:rsidRDefault="00591379" w:rsidP="00876F9C">
      <w:pPr>
        <w:pStyle w:val="Heading1"/>
      </w:pPr>
      <w:bookmarkStart w:id="1" w:name="_Toc227913941"/>
      <w:r>
        <w:t xml:space="preserve">Use-case </w:t>
      </w:r>
      <w:r w:rsidR="00016409">
        <w:t>Specifications</w:t>
      </w:r>
      <w:bookmarkEnd w:id="1"/>
    </w:p>
    <w:p w14:paraId="29B9DF33" w14:textId="22D3B8A7" w:rsidR="004E3DCC" w:rsidRDefault="00B84F54" w:rsidP="00876F9C">
      <w:pPr>
        <w:pStyle w:val="Heading2"/>
      </w:pPr>
      <w:bookmarkStart w:id="2" w:name="_Toc227913942"/>
      <w:r>
        <w:t xml:space="preserve">Use-case: </w:t>
      </w:r>
      <w:r w:rsidR="00C94C91" w:rsidRPr="00C94C91">
        <w:t>Nhận diện côn trùng qua ảnh</w:t>
      </w:r>
      <w:r w:rsidR="001F5FF7">
        <w:t xml:space="preserve"> </w:t>
      </w:r>
      <w:r w:rsidR="001F5FF7" w:rsidRPr="001F5FF7">
        <w:t>(UC4)</w:t>
      </w:r>
      <w:bookmarkEnd w:id="2"/>
    </w:p>
    <w:tbl>
      <w:tblPr>
        <w:tblStyle w:val="TableGrid"/>
        <w:tblW w:w="0" w:type="auto"/>
        <w:tblLook w:val="04A0" w:firstRow="1" w:lastRow="0" w:firstColumn="1" w:lastColumn="0" w:noHBand="0" w:noVBand="1"/>
      </w:tblPr>
      <w:tblGrid>
        <w:gridCol w:w="2057"/>
        <w:gridCol w:w="7293"/>
      </w:tblGrid>
      <w:tr w:rsidR="004E3DCC" w14:paraId="41F81E21" w14:textId="77777777" w:rsidTr="00644A23">
        <w:tc>
          <w:tcPr>
            <w:tcW w:w="2088" w:type="dxa"/>
          </w:tcPr>
          <w:p w14:paraId="5AB47CF2" w14:textId="77777777" w:rsidR="004E3DCC" w:rsidRDefault="004E3DCC" w:rsidP="00644A23">
            <w:r>
              <w:t>Use case Name</w:t>
            </w:r>
          </w:p>
        </w:tc>
        <w:tc>
          <w:tcPr>
            <w:tcW w:w="7488" w:type="dxa"/>
          </w:tcPr>
          <w:p w14:paraId="592A2C73" w14:textId="0D1496B3" w:rsidR="004E3DCC" w:rsidRDefault="00C94C91" w:rsidP="007201F3">
            <w:r w:rsidRPr="00C94C91">
              <w:t>Nhận diện côn trùng qu</w:t>
            </w:r>
            <w:r>
              <w:t>a ảnh</w:t>
            </w:r>
          </w:p>
        </w:tc>
      </w:tr>
      <w:tr w:rsidR="004E3DCC" w14:paraId="01CB558D" w14:textId="77777777" w:rsidTr="00644A23">
        <w:tc>
          <w:tcPr>
            <w:tcW w:w="2088" w:type="dxa"/>
          </w:tcPr>
          <w:p w14:paraId="66A8B679" w14:textId="77777777" w:rsidR="004E3DCC" w:rsidRDefault="004E3DCC" w:rsidP="00644A23">
            <w:r>
              <w:t>Brief description</w:t>
            </w:r>
          </w:p>
        </w:tc>
        <w:tc>
          <w:tcPr>
            <w:tcW w:w="7488" w:type="dxa"/>
          </w:tcPr>
          <w:p w14:paraId="716D1BAB" w14:textId="534ADB1F" w:rsidR="004E3DCC" w:rsidRDefault="00C94C91" w:rsidP="00D8281D">
            <w:r w:rsidRPr="00C94C91">
              <w:t>Use-case này mô tả cách người dùng sử dụng camera hoặc thư viện ảnh để xác định loài côn trùng thông qua mô hình trí tuệ nhân tạo YOLO.</w:t>
            </w:r>
          </w:p>
        </w:tc>
      </w:tr>
      <w:tr w:rsidR="004E3DCC" w14:paraId="7342FB6F" w14:textId="77777777" w:rsidTr="00644A23">
        <w:tc>
          <w:tcPr>
            <w:tcW w:w="2088" w:type="dxa"/>
          </w:tcPr>
          <w:p w14:paraId="709DC162" w14:textId="77777777" w:rsidR="004E3DCC" w:rsidRDefault="004E3DCC" w:rsidP="00644A23">
            <w:r>
              <w:t>Actors</w:t>
            </w:r>
          </w:p>
        </w:tc>
        <w:tc>
          <w:tcPr>
            <w:tcW w:w="7488" w:type="dxa"/>
          </w:tcPr>
          <w:p w14:paraId="6F10D186" w14:textId="758C959B" w:rsidR="004E3DCC" w:rsidRDefault="00C94C91" w:rsidP="00644A23">
            <w:r w:rsidRPr="00C94C91">
              <w:t>Người dùng (Chính), Hệ thống AI (Phụ), Cơ sở dữ liệu (Phụ).</w:t>
            </w:r>
          </w:p>
        </w:tc>
      </w:tr>
      <w:tr w:rsidR="004E3DCC" w14:paraId="59AD20ED" w14:textId="77777777" w:rsidTr="00644A23">
        <w:tc>
          <w:tcPr>
            <w:tcW w:w="2088" w:type="dxa"/>
          </w:tcPr>
          <w:p w14:paraId="6BB4D7F8" w14:textId="77777777" w:rsidR="004E3DCC" w:rsidRDefault="004E3DCC" w:rsidP="00644A23">
            <w:r>
              <w:t>Basic Flow</w:t>
            </w:r>
          </w:p>
        </w:tc>
        <w:tc>
          <w:tcPr>
            <w:tcW w:w="7488" w:type="dxa"/>
          </w:tcPr>
          <w:p w14:paraId="4CC1A111" w14:textId="6DCFA400" w:rsidR="00C94C91" w:rsidRPr="00C94C91" w:rsidRDefault="00C94C91" w:rsidP="00C94C91">
            <w:pPr>
              <w:pStyle w:val="ListParagraph"/>
              <w:numPr>
                <w:ilvl w:val="0"/>
                <w:numId w:val="22"/>
              </w:numPr>
              <w:spacing w:after="0"/>
            </w:pPr>
            <w:r w:rsidRPr="00C94C91">
              <w:t xml:space="preserve">Tại màn hình chính, người dùng chọn chức năng "Nhận diện côn trùng". </w:t>
            </w:r>
          </w:p>
          <w:p w14:paraId="3B4CEE8E" w14:textId="27138603" w:rsidR="00C94C91" w:rsidRPr="00C94C91" w:rsidRDefault="00C94C91" w:rsidP="00C94C91">
            <w:pPr>
              <w:pStyle w:val="ListParagraph"/>
              <w:numPr>
                <w:ilvl w:val="0"/>
                <w:numId w:val="22"/>
              </w:numPr>
              <w:spacing w:after="0"/>
            </w:pPr>
            <w:r w:rsidRPr="00C94C91">
              <w:t xml:space="preserve">Người dùng thực hiện chụp ảnh trực tiếp hoặc chọn ảnh từ thư viện thiết bị (thực hiện UC7 - include). </w:t>
            </w:r>
          </w:p>
          <w:p w14:paraId="11688E36" w14:textId="537224E3" w:rsidR="00C94C91" w:rsidRPr="00C94C91" w:rsidRDefault="00C94C91" w:rsidP="00C94C91">
            <w:pPr>
              <w:pStyle w:val="ListParagraph"/>
              <w:numPr>
                <w:ilvl w:val="0"/>
                <w:numId w:val="22"/>
              </w:numPr>
              <w:spacing w:after="0"/>
            </w:pPr>
            <w:r w:rsidRPr="00C94C91">
              <w:t xml:space="preserve">Hệ thống gửi dữ liệu hình ảnh lên Backend Server để xử lý. </w:t>
            </w:r>
          </w:p>
          <w:p w14:paraId="7324722C" w14:textId="131D58C1" w:rsidR="00C94C91" w:rsidRPr="00C94C91" w:rsidRDefault="00C94C91" w:rsidP="00C94C91">
            <w:pPr>
              <w:pStyle w:val="ListParagraph"/>
              <w:numPr>
                <w:ilvl w:val="0"/>
                <w:numId w:val="22"/>
              </w:numPr>
              <w:spacing w:after="0"/>
            </w:pPr>
            <w:r w:rsidRPr="00C94C91">
              <w:lastRenderedPageBreak/>
              <w:t xml:space="preserve">Hệ thống AI (mô hình YOLO) thực hiện phân tích để xác định nhãn loài và vị trí côn trùng trong ảnh (thực hiện UC10 - include). </w:t>
            </w:r>
          </w:p>
          <w:p w14:paraId="583D09E7" w14:textId="31D9FA0B" w:rsidR="00C94C91" w:rsidRPr="00C94C91" w:rsidRDefault="00C94C91" w:rsidP="00C94C91">
            <w:pPr>
              <w:pStyle w:val="ListParagraph"/>
              <w:numPr>
                <w:ilvl w:val="0"/>
                <w:numId w:val="22"/>
              </w:numPr>
              <w:spacing w:after="0"/>
            </w:pPr>
            <w:r w:rsidRPr="00C94C91">
              <w:t xml:space="preserve">Hệ thống truy vấn thông tin chi tiết, mức độ gây hại và biện pháp xử lý từ cơ sở dữ liệu PostgreSQL dựa trên nhãn loài (thực hiện UC8 - include). </w:t>
            </w:r>
          </w:p>
          <w:p w14:paraId="31DBD5FD" w14:textId="56AFC5B7" w:rsidR="009B420A" w:rsidRPr="00C94C91" w:rsidRDefault="00C94C91" w:rsidP="00C94C91">
            <w:pPr>
              <w:pStyle w:val="ListParagraph"/>
              <w:numPr>
                <w:ilvl w:val="0"/>
                <w:numId w:val="22"/>
              </w:numPr>
              <w:spacing w:after="0"/>
            </w:pPr>
            <w:r w:rsidRPr="00C94C91">
              <w:t xml:space="preserve">Hệ thống tự động lưu kết quả vào lịch sử cá nhân (thực hiện UC9 - include) và hiển thị kết quả đầy đủ cho người dùng. </w:t>
            </w:r>
          </w:p>
        </w:tc>
      </w:tr>
      <w:tr w:rsidR="004E3DCC" w14:paraId="0A4B6FEC" w14:textId="77777777" w:rsidTr="00644A23">
        <w:tc>
          <w:tcPr>
            <w:tcW w:w="2088" w:type="dxa"/>
          </w:tcPr>
          <w:p w14:paraId="61D51204" w14:textId="77777777" w:rsidR="004E3DCC" w:rsidRDefault="004E3DCC" w:rsidP="00644A23">
            <w:r>
              <w:lastRenderedPageBreak/>
              <w:t>Alternative Flows</w:t>
            </w:r>
          </w:p>
        </w:tc>
        <w:tc>
          <w:tcPr>
            <w:tcW w:w="7488" w:type="dxa"/>
          </w:tcPr>
          <w:p w14:paraId="05D4C675" w14:textId="77777777" w:rsidR="00366692" w:rsidRDefault="00C94C91" w:rsidP="00D35282">
            <w:r w:rsidRPr="00C94C91">
              <w:rPr>
                <w:b/>
                <w:bCs/>
              </w:rPr>
              <w:t>Alternative flow 1: Không thể nhận diện chính xác (UC11 - extend)</w:t>
            </w:r>
            <w:r w:rsidRPr="00C94C91">
              <w:t>:</w:t>
            </w:r>
          </w:p>
          <w:p w14:paraId="2887212D" w14:textId="511DC9CE" w:rsidR="00C94C91" w:rsidRPr="00C94C91" w:rsidRDefault="00C94C91" w:rsidP="00C94C91">
            <w:pPr>
              <w:pStyle w:val="ListParagraph"/>
              <w:numPr>
                <w:ilvl w:val="0"/>
                <w:numId w:val="27"/>
              </w:numPr>
            </w:pPr>
            <w:r w:rsidRPr="00C94C91">
              <w:t>Tại bước #4, nếu độ tin cậy của mô hình AI dưới ngưỡng 50%, hệ thống chuyển sang</w:t>
            </w:r>
            <w:r w:rsidR="00761B03">
              <w:t xml:space="preserve"> use case: “</w:t>
            </w:r>
            <w:r w:rsidR="00761B03" w:rsidRPr="00761B03">
              <w:t>Báo lỗi: Không nhận diện được</w:t>
            </w:r>
            <w:r w:rsidR="00761B03">
              <w:t>”</w:t>
            </w:r>
            <w:r w:rsidRPr="00C94C91">
              <w:t xml:space="preserve">. </w:t>
            </w:r>
          </w:p>
          <w:p w14:paraId="414EE246" w14:textId="458E9B4F" w:rsidR="00C94C91" w:rsidRPr="00C94C91" w:rsidRDefault="00C94C91" w:rsidP="00C94C91">
            <w:pPr>
              <w:pStyle w:val="ListParagraph"/>
              <w:numPr>
                <w:ilvl w:val="0"/>
                <w:numId w:val="27"/>
              </w:numPr>
            </w:pPr>
            <w:r w:rsidRPr="00C94C91">
              <w:t xml:space="preserve">Hệ thống hiển thị thông báo báo lỗi và yêu cầu người dùng cung cấp ảnh rõ nét hơn. </w:t>
            </w:r>
          </w:p>
        </w:tc>
      </w:tr>
      <w:tr w:rsidR="004E3DCC" w14:paraId="56A5B64C" w14:textId="77777777" w:rsidTr="00644A23">
        <w:tc>
          <w:tcPr>
            <w:tcW w:w="2088" w:type="dxa"/>
          </w:tcPr>
          <w:p w14:paraId="0B117812" w14:textId="77777777" w:rsidR="004E3DCC" w:rsidRDefault="004E3DCC" w:rsidP="00644A23">
            <w:r>
              <w:t>Pre-conditions</w:t>
            </w:r>
          </w:p>
        </w:tc>
        <w:tc>
          <w:tcPr>
            <w:tcW w:w="7488" w:type="dxa"/>
          </w:tcPr>
          <w:p w14:paraId="3837FB05" w14:textId="1E6BECF9" w:rsidR="004E3DCC" w:rsidRDefault="00761B03" w:rsidP="00644A23">
            <w:r w:rsidRPr="00761B03">
              <w:t>Người dùng đã đăng nhập và ứng dụng có quyền truy cập vào camera/thư viện ảnh.</w:t>
            </w:r>
          </w:p>
        </w:tc>
      </w:tr>
      <w:tr w:rsidR="004E3DCC" w14:paraId="269CA535" w14:textId="77777777" w:rsidTr="00644A23">
        <w:tc>
          <w:tcPr>
            <w:tcW w:w="2088" w:type="dxa"/>
          </w:tcPr>
          <w:p w14:paraId="2E4F6664" w14:textId="77777777" w:rsidR="004E3DCC" w:rsidRDefault="004E3DCC" w:rsidP="00644A23">
            <w:r>
              <w:t>Post-conditions</w:t>
            </w:r>
          </w:p>
        </w:tc>
        <w:tc>
          <w:tcPr>
            <w:tcW w:w="7488" w:type="dxa"/>
          </w:tcPr>
          <w:p w14:paraId="3717C992" w14:textId="7DA785BB" w:rsidR="004E3DCC" w:rsidRDefault="00761B03" w:rsidP="000A0E7B">
            <w:r w:rsidRPr="00761B03">
              <w:t>Thông tin nhận diện được lưu trữ thành công và hiển thị cho người dùng</w:t>
            </w:r>
            <w:r>
              <w:t>.</w:t>
            </w:r>
          </w:p>
        </w:tc>
      </w:tr>
    </w:tbl>
    <w:p w14:paraId="14841076" w14:textId="6D4B5277" w:rsidR="00512FAF" w:rsidRDefault="00512FAF" w:rsidP="00C94C91">
      <w:pPr>
        <w:pStyle w:val="Heading2"/>
        <w:numPr>
          <w:ilvl w:val="0"/>
          <w:numId w:val="0"/>
        </w:numPr>
      </w:pPr>
    </w:p>
    <w:p w14:paraId="76EF3987" w14:textId="34C11EEB" w:rsidR="00C94C91" w:rsidRDefault="00C94C91" w:rsidP="00C94C91">
      <w:pPr>
        <w:pStyle w:val="Heading2"/>
      </w:pPr>
      <w:bookmarkStart w:id="3" w:name="_Toc227913943"/>
      <w:r>
        <w:t xml:space="preserve">Use-case: </w:t>
      </w:r>
      <w:r w:rsidR="00761B03" w:rsidRPr="00761B03">
        <w:t>Hỏi đáp với Chatbot</w:t>
      </w:r>
      <w:r w:rsidR="001F5FF7">
        <w:t xml:space="preserve"> </w:t>
      </w:r>
      <w:r w:rsidR="001F5FF7" w:rsidRPr="001F5FF7">
        <w:t>(UC3)</w:t>
      </w:r>
      <w:bookmarkEnd w:id="3"/>
    </w:p>
    <w:tbl>
      <w:tblPr>
        <w:tblStyle w:val="TableGrid"/>
        <w:tblW w:w="0" w:type="auto"/>
        <w:tblLook w:val="04A0" w:firstRow="1" w:lastRow="0" w:firstColumn="1" w:lastColumn="0" w:noHBand="0" w:noVBand="1"/>
      </w:tblPr>
      <w:tblGrid>
        <w:gridCol w:w="2057"/>
        <w:gridCol w:w="7293"/>
      </w:tblGrid>
      <w:tr w:rsidR="00C94C91" w14:paraId="66EE8658" w14:textId="77777777" w:rsidTr="007C6A5D">
        <w:tc>
          <w:tcPr>
            <w:tcW w:w="2088" w:type="dxa"/>
          </w:tcPr>
          <w:p w14:paraId="527EDDBD" w14:textId="77777777" w:rsidR="00C94C91" w:rsidRDefault="00C94C91" w:rsidP="007C6A5D">
            <w:r>
              <w:t>Use case Name</w:t>
            </w:r>
          </w:p>
        </w:tc>
        <w:tc>
          <w:tcPr>
            <w:tcW w:w="7488" w:type="dxa"/>
          </w:tcPr>
          <w:p w14:paraId="680D7280" w14:textId="273A0B7A" w:rsidR="00C94C91" w:rsidRDefault="00761B03" w:rsidP="007C6A5D">
            <w:r w:rsidRPr="00761B03">
              <w:t>Hỏi đáp với Chatbot</w:t>
            </w:r>
          </w:p>
        </w:tc>
      </w:tr>
      <w:tr w:rsidR="00C94C91" w14:paraId="64761570" w14:textId="77777777" w:rsidTr="007C6A5D">
        <w:tc>
          <w:tcPr>
            <w:tcW w:w="2088" w:type="dxa"/>
          </w:tcPr>
          <w:p w14:paraId="67A4C2BF" w14:textId="77777777" w:rsidR="00C94C91" w:rsidRDefault="00C94C91" w:rsidP="007C6A5D">
            <w:r>
              <w:t>Brief description</w:t>
            </w:r>
          </w:p>
        </w:tc>
        <w:tc>
          <w:tcPr>
            <w:tcW w:w="7488" w:type="dxa"/>
          </w:tcPr>
          <w:p w14:paraId="36CFFEFE" w14:textId="6A733F2F" w:rsidR="00C94C91" w:rsidRDefault="00761B03" w:rsidP="007C6A5D">
            <w:r w:rsidRPr="00761B03">
              <w:t>Người dùng tương tác với trợ lý AI sử dụng mô hình ngôn ngữ lớn (LLM) kết hợp kỹ thuật RAG để nhận tư vấn chuyên sâu về côn trùng và cây trồng.</w:t>
            </w:r>
          </w:p>
        </w:tc>
      </w:tr>
      <w:tr w:rsidR="00C94C91" w14:paraId="0FDA4BFC" w14:textId="77777777" w:rsidTr="007C6A5D">
        <w:tc>
          <w:tcPr>
            <w:tcW w:w="2088" w:type="dxa"/>
          </w:tcPr>
          <w:p w14:paraId="21214840" w14:textId="77777777" w:rsidR="00C94C91" w:rsidRDefault="00C94C91" w:rsidP="007C6A5D">
            <w:r>
              <w:t>Actors</w:t>
            </w:r>
          </w:p>
        </w:tc>
        <w:tc>
          <w:tcPr>
            <w:tcW w:w="7488" w:type="dxa"/>
          </w:tcPr>
          <w:p w14:paraId="14DD7B92" w14:textId="7BDCAB0E" w:rsidR="00C94C91" w:rsidRDefault="00761B03" w:rsidP="007C6A5D">
            <w:r w:rsidRPr="00761B03">
              <w:t>Người dùng (Chính), Hệ thống AI (Phụ).</w:t>
            </w:r>
          </w:p>
        </w:tc>
      </w:tr>
      <w:tr w:rsidR="00C94C91" w14:paraId="452C0998" w14:textId="77777777" w:rsidTr="007C6A5D">
        <w:tc>
          <w:tcPr>
            <w:tcW w:w="2088" w:type="dxa"/>
          </w:tcPr>
          <w:p w14:paraId="44A1C203" w14:textId="77777777" w:rsidR="00C94C91" w:rsidRDefault="00C94C91" w:rsidP="007C6A5D">
            <w:r>
              <w:t>Basic Flow</w:t>
            </w:r>
          </w:p>
        </w:tc>
        <w:tc>
          <w:tcPr>
            <w:tcW w:w="7488" w:type="dxa"/>
          </w:tcPr>
          <w:p w14:paraId="775294D3" w14:textId="5B140E1B" w:rsidR="00761B03" w:rsidRPr="00761B03" w:rsidRDefault="00761B03" w:rsidP="00761B03">
            <w:pPr>
              <w:pStyle w:val="ListParagraph"/>
              <w:numPr>
                <w:ilvl w:val="0"/>
                <w:numId w:val="28"/>
              </w:numPr>
            </w:pPr>
            <w:r w:rsidRPr="00761B03">
              <w:t xml:space="preserve">Người dùng truy cập vào mục "Chatbot" từ menu ứng dụng. </w:t>
            </w:r>
          </w:p>
          <w:p w14:paraId="36245512" w14:textId="72838186" w:rsidR="00761B03" w:rsidRPr="00761B03" w:rsidRDefault="00761B03" w:rsidP="00761B03">
            <w:pPr>
              <w:pStyle w:val="ListParagraph"/>
              <w:numPr>
                <w:ilvl w:val="0"/>
                <w:numId w:val="28"/>
              </w:numPr>
            </w:pPr>
            <w:r w:rsidRPr="00761B03">
              <w:t xml:space="preserve">Người dùng nhập câu hỏi hoặc yêu cầu tư vấn vào khung chat. </w:t>
            </w:r>
          </w:p>
          <w:p w14:paraId="2AE0551A" w14:textId="42685BCE" w:rsidR="00761B03" w:rsidRPr="00761B03" w:rsidRDefault="00761B03" w:rsidP="00761B03">
            <w:pPr>
              <w:pStyle w:val="ListParagraph"/>
              <w:numPr>
                <w:ilvl w:val="0"/>
                <w:numId w:val="28"/>
              </w:numPr>
            </w:pPr>
            <w:r w:rsidRPr="00761B03">
              <w:t xml:space="preserve">Hệ thống Chatbot Agent thực hiện truy xuất dữ liệu từ Vector Database để tìm kiếm thông tin liên quan (RAG Logic). </w:t>
            </w:r>
          </w:p>
          <w:p w14:paraId="7B2D9DCF" w14:textId="3FD286EF" w:rsidR="00761B03" w:rsidRPr="00761B03" w:rsidRDefault="00761B03" w:rsidP="00761B03">
            <w:pPr>
              <w:pStyle w:val="ListParagraph"/>
              <w:numPr>
                <w:ilvl w:val="0"/>
                <w:numId w:val="28"/>
              </w:numPr>
            </w:pPr>
            <w:r w:rsidRPr="00761B03">
              <w:t xml:space="preserve">Hệ thống kết hợp thông tin truy xuất được với mô hình LLM (như Gemini/GPT) để tạo câu trả lời. </w:t>
            </w:r>
          </w:p>
          <w:p w14:paraId="0998C78C" w14:textId="0092B2ED" w:rsidR="00C94C91" w:rsidRPr="00761B03" w:rsidRDefault="00761B03" w:rsidP="00761B03">
            <w:pPr>
              <w:pStyle w:val="ListParagraph"/>
              <w:numPr>
                <w:ilvl w:val="0"/>
                <w:numId w:val="28"/>
              </w:numPr>
            </w:pPr>
            <w:r w:rsidRPr="00761B03">
              <w:t>Hệ thống hiển thị câu trả lời và các gợi ý liên quan cho người dùng.</w:t>
            </w:r>
          </w:p>
        </w:tc>
      </w:tr>
      <w:tr w:rsidR="00C94C91" w14:paraId="5C5E0CA0" w14:textId="77777777" w:rsidTr="007C6A5D">
        <w:tc>
          <w:tcPr>
            <w:tcW w:w="2088" w:type="dxa"/>
          </w:tcPr>
          <w:p w14:paraId="4578EDDA" w14:textId="77777777" w:rsidR="00C94C91" w:rsidRDefault="00C94C91" w:rsidP="007C6A5D">
            <w:r>
              <w:t>Alternative Flows</w:t>
            </w:r>
          </w:p>
        </w:tc>
        <w:tc>
          <w:tcPr>
            <w:tcW w:w="7488" w:type="dxa"/>
          </w:tcPr>
          <w:p w14:paraId="369A3617" w14:textId="77777777" w:rsidR="00761B03" w:rsidRPr="00761B03" w:rsidRDefault="00761B03" w:rsidP="00761B03">
            <w:r w:rsidRPr="00761B03">
              <w:rPr>
                <w:b/>
                <w:bCs/>
              </w:rPr>
              <w:t>Alternative flow 1: Câu hỏi ngoài phạm vi</w:t>
            </w:r>
            <w:r w:rsidRPr="00761B03">
              <w:t>:</w:t>
            </w:r>
          </w:p>
          <w:p w14:paraId="5519E5D9" w14:textId="77777777" w:rsidR="00761B03" w:rsidRPr="00761B03" w:rsidRDefault="00761B03" w:rsidP="00761B03">
            <w:pPr>
              <w:numPr>
                <w:ilvl w:val="0"/>
                <w:numId w:val="29"/>
              </w:numPr>
            </w:pPr>
            <w:r w:rsidRPr="00761B03">
              <w:t xml:space="preserve">Tại bước #3, nếu Agent không tìm thấy thông tin liên quan trong Vector DB, hệ thống sẽ sử dụng kiến thức chung của LLM để trả lời. </w:t>
            </w:r>
          </w:p>
          <w:p w14:paraId="5D939956" w14:textId="77777777" w:rsidR="00761B03" w:rsidRPr="00761B03" w:rsidRDefault="00761B03" w:rsidP="00761B03">
            <w:pPr>
              <w:numPr>
                <w:ilvl w:val="0"/>
                <w:numId w:val="29"/>
              </w:numPr>
            </w:pPr>
            <w:r w:rsidRPr="00761B03">
              <w:t xml:space="preserve">Hệ thống đưa ra khuyến cáo người dùng nên kiểm chứng lại thông tin chuyên môn. </w:t>
            </w:r>
          </w:p>
          <w:p w14:paraId="38EFA372" w14:textId="16E6EBEB" w:rsidR="00C94C91" w:rsidRDefault="00C94C91" w:rsidP="007C6A5D"/>
        </w:tc>
      </w:tr>
      <w:tr w:rsidR="00C94C91" w14:paraId="5D869D86" w14:textId="77777777" w:rsidTr="007C6A5D">
        <w:tc>
          <w:tcPr>
            <w:tcW w:w="2088" w:type="dxa"/>
          </w:tcPr>
          <w:p w14:paraId="1F174984" w14:textId="77777777" w:rsidR="00C94C91" w:rsidRDefault="00C94C91" w:rsidP="007C6A5D">
            <w:r>
              <w:t>Pre-conditions</w:t>
            </w:r>
          </w:p>
        </w:tc>
        <w:tc>
          <w:tcPr>
            <w:tcW w:w="7488" w:type="dxa"/>
          </w:tcPr>
          <w:p w14:paraId="5B6C1C4D" w14:textId="16838395" w:rsidR="00C94C91" w:rsidRDefault="00761B03" w:rsidP="007C6A5D">
            <w:r w:rsidRPr="00761B03">
              <w:t>Thiết bị có kết nối Internet ổn định</w:t>
            </w:r>
          </w:p>
        </w:tc>
      </w:tr>
      <w:tr w:rsidR="00C94C91" w14:paraId="6E25DFC4" w14:textId="77777777" w:rsidTr="007C6A5D">
        <w:tc>
          <w:tcPr>
            <w:tcW w:w="2088" w:type="dxa"/>
          </w:tcPr>
          <w:p w14:paraId="1055F892" w14:textId="77777777" w:rsidR="00C94C91" w:rsidRDefault="00C94C91" w:rsidP="007C6A5D">
            <w:r>
              <w:t>Post-conditions</w:t>
            </w:r>
          </w:p>
        </w:tc>
        <w:tc>
          <w:tcPr>
            <w:tcW w:w="7488" w:type="dxa"/>
          </w:tcPr>
          <w:p w14:paraId="4D2DB92D" w14:textId="6443C355" w:rsidR="00C94C91" w:rsidRDefault="00761B03" w:rsidP="007C6A5D">
            <w:r w:rsidRPr="00761B03">
              <w:t>Người dùng nhận được thông tin giải đáp và phiên chat được duy trì.</w:t>
            </w:r>
          </w:p>
        </w:tc>
      </w:tr>
    </w:tbl>
    <w:p w14:paraId="4B82BFC6" w14:textId="77777777" w:rsidR="00C94C91" w:rsidRDefault="00C94C91" w:rsidP="00C94C91"/>
    <w:p w14:paraId="1C86CDE9" w14:textId="77777777" w:rsidR="00C94C91" w:rsidRDefault="00C94C91" w:rsidP="00C94C91"/>
    <w:p w14:paraId="6E6BAA9E" w14:textId="77777777" w:rsidR="00C94C91" w:rsidRPr="00C94C91" w:rsidRDefault="00C94C91" w:rsidP="00C94C91"/>
    <w:p w14:paraId="40EFB30D" w14:textId="0D5AD76F" w:rsidR="00C94C91" w:rsidRDefault="00C94C91" w:rsidP="00C94C91">
      <w:pPr>
        <w:pStyle w:val="Heading2"/>
      </w:pPr>
      <w:bookmarkStart w:id="4" w:name="_Toc227913944"/>
      <w:r>
        <w:t xml:space="preserve">Use-case: </w:t>
      </w:r>
      <w:r w:rsidR="00761B03" w:rsidRPr="00761B03">
        <w:t>Tra cứu bách khoa toàn thư</w:t>
      </w:r>
      <w:r w:rsidR="001F5FF7">
        <w:t xml:space="preserve"> </w:t>
      </w:r>
      <w:r w:rsidR="001F5FF7" w:rsidRPr="001F5FF7">
        <w:t>(UC1)</w:t>
      </w:r>
      <w:bookmarkEnd w:id="4"/>
    </w:p>
    <w:tbl>
      <w:tblPr>
        <w:tblStyle w:val="TableGrid"/>
        <w:tblW w:w="0" w:type="auto"/>
        <w:tblLook w:val="04A0" w:firstRow="1" w:lastRow="0" w:firstColumn="1" w:lastColumn="0" w:noHBand="0" w:noVBand="1"/>
      </w:tblPr>
      <w:tblGrid>
        <w:gridCol w:w="2057"/>
        <w:gridCol w:w="7293"/>
      </w:tblGrid>
      <w:tr w:rsidR="00C94C91" w14:paraId="579F76AD" w14:textId="77777777" w:rsidTr="007C6A5D">
        <w:tc>
          <w:tcPr>
            <w:tcW w:w="2088" w:type="dxa"/>
          </w:tcPr>
          <w:p w14:paraId="46B4BF2E" w14:textId="77777777" w:rsidR="00C94C91" w:rsidRDefault="00C94C91" w:rsidP="007C6A5D">
            <w:r>
              <w:t>Use case Name</w:t>
            </w:r>
          </w:p>
        </w:tc>
        <w:tc>
          <w:tcPr>
            <w:tcW w:w="7488" w:type="dxa"/>
          </w:tcPr>
          <w:p w14:paraId="1F17302A" w14:textId="357E3738" w:rsidR="00C94C91" w:rsidRDefault="00761B03" w:rsidP="007C6A5D">
            <w:r w:rsidRPr="00761B03">
              <w:t>Tra cứu bách khoa toàn thư</w:t>
            </w:r>
            <w:r w:rsidR="00C94C91">
              <w:t>.</w:t>
            </w:r>
          </w:p>
        </w:tc>
      </w:tr>
      <w:tr w:rsidR="00C94C91" w14:paraId="0D5A7AC5" w14:textId="77777777" w:rsidTr="007C6A5D">
        <w:tc>
          <w:tcPr>
            <w:tcW w:w="2088" w:type="dxa"/>
          </w:tcPr>
          <w:p w14:paraId="1B98A643" w14:textId="77777777" w:rsidR="00C94C91" w:rsidRDefault="00C94C91" w:rsidP="007C6A5D">
            <w:r>
              <w:t>Brief description</w:t>
            </w:r>
          </w:p>
        </w:tc>
        <w:tc>
          <w:tcPr>
            <w:tcW w:w="7488" w:type="dxa"/>
          </w:tcPr>
          <w:p w14:paraId="4A2F22E5" w14:textId="07A97390" w:rsidR="00C94C91" w:rsidRDefault="00761B03" w:rsidP="007C6A5D">
            <w:r w:rsidRPr="00761B03">
              <w:t xml:space="preserve">Cho phép người dùng tìm kiếm thông tin về các loài côn trùng theo tên hoặc </w:t>
            </w:r>
            <w:r w:rsidRPr="00761B03">
              <w:lastRenderedPageBreak/>
              <w:t>phân loại trong kho dữ liệu của hệ thống.</w:t>
            </w:r>
          </w:p>
        </w:tc>
      </w:tr>
      <w:tr w:rsidR="00C94C91" w14:paraId="12A128FB" w14:textId="77777777" w:rsidTr="007C6A5D">
        <w:tc>
          <w:tcPr>
            <w:tcW w:w="2088" w:type="dxa"/>
          </w:tcPr>
          <w:p w14:paraId="6324874B" w14:textId="77777777" w:rsidR="00C94C91" w:rsidRDefault="00C94C91" w:rsidP="007C6A5D">
            <w:r>
              <w:lastRenderedPageBreak/>
              <w:t>Actors</w:t>
            </w:r>
          </w:p>
        </w:tc>
        <w:tc>
          <w:tcPr>
            <w:tcW w:w="7488" w:type="dxa"/>
          </w:tcPr>
          <w:p w14:paraId="0B673D23" w14:textId="0C852760" w:rsidR="00C94C91" w:rsidRDefault="00761B03" w:rsidP="007C6A5D">
            <w:r w:rsidRPr="00761B03">
              <w:t>Người dùng (Chính), Cơ sở dữ liệu (Phụ)</w:t>
            </w:r>
          </w:p>
        </w:tc>
      </w:tr>
      <w:tr w:rsidR="00C94C91" w14:paraId="7D8ED956" w14:textId="77777777" w:rsidTr="007C6A5D">
        <w:tc>
          <w:tcPr>
            <w:tcW w:w="2088" w:type="dxa"/>
          </w:tcPr>
          <w:p w14:paraId="4BADE0AD" w14:textId="77777777" w:rsidR="00C94C91" w:rsidRDefault="00C94C91" w:rsidP="007C6A5D">
            <w:r>
              <w:t>Basic Flow</w:t>
            </w:r>
          </w:p>
        </w:tc>
        <w:tc>
          <w:tcPr>
            <w:tcW w:w="7488" w:type="dxa"/>
          </w:tcPr>
          <w:p w14:paraId="0036E1EB" w14:textId="79FEEA52" w:rsidR="00761B03" w:rsidRPr="00761B03" w:rsidRDefault="00761B03" w:rsidP="00761B03">
            <w:pPr>
              <w:pStyle w:val="ListParagraph"/>
              <w:numPr>
                <w:ilvl w:val="0"/>
                <w:numId w:val="30"/>
              </w:numPr>
            </w:pPr>
            <w:r w:rsidRPr="00761B03">
              <w:t xml:space="preserve">Người dùng chọn tính năng "Bách khoa toàn thư" trên giao diện chính. </w:t>
            </w:r>
          </w:p>
          <w:p w14:paraId="548596EA" w14:textId="2EAD1DF0" w:rsidR="00761B03" w:rsidRPr="00761B03" w:rsidRDefault="00761B03" w:rsidP="00761B03">
            <w:pPr>
              <w:pStyle w:val="ListParagraph"/>
              <w:numPr>
                <w:ilvl w:val="0"/>
                <w:numId w:val="30"/>
              </w:numPr>
            </w:pPr>
            <w:r w:rsidRPr="00761B03">
              <w:t xml:space="preserve">Người dùng nhập tên loài côn trùng cần tìm vào ô tìm kiếm. </w:t>
            </w:r>
          </w:p>
          <w:p w14:paraId="23FB5EBC" w14:textId="5E14BD85" w:rsidR="00761B03" w:rsidRPr="00761B03" w:rsidRDefault="00761B03" w:rsidP="00761B03">
            <w:pPr>
              <w:pStyle w:val="ListParagraph"/>
              <w:numPr>
                <w:ilvl w:val="0"/>
                <w:numId w:val="30"/>
              </w:numPr>
            </w:pPr>
            <w:r w:rsidRPr="00761B03">
              <w:t xml:space="preserve">Hệ thống thực hiện truy vấn trong cơ sở dữ liệu PostgreSQL. </w:t>
            </w:r>
          </w:p>
          <w:p w14:paraId="7D6E1E58" w14:textId="11F90F05" w:rsidR="00761B03" w:rsidRPr="00761B03" w:rsidRDefault="00761B03" w:rsidP="00761B03">
            <w:pPr>
              <w:pStyle w:val="ListParagraph"/>
              <w:numPr>
                <w:ilvl w:val="0"/>
                <w:numId w:val="30"/>
              </w:numPr>
            </w:pPr>
            <w:r w:rsidRPr="00761B03">
              <w:t xml:space="preserve">Hệ thống hiển thị danh sách các kết quả phù hợp bao gồm tên và ảnh đại diện. </w:t>
            </w:r>
          </w:p>
          <w:p w14:paraId="7D4FE847" w14:textId="3B8F980F" w:rsidR="00C94C91" w:rsidRPr="00761B03" w:rsidRDefault="00761B03" w:rsidP="00761B03">
            <w:pPr>
              <w:pStyle w:val="ListParagraph"/>
              <w:numPr>
                <w:ilvl w:val="0"/>
                <w:numId w:val="30"/>
              </w:numPr>
            </w:pPr>
            <w:r w:rsidRPr="00761B03">
              <w:t xml:space="preserve">User nhấn vào một loài cụ thể để xem toàn bộ thông tin chi tiết. </w:t>
            </w:r>
          </w:p>
        </w:tc>
      </w:tr>
      <w:tr w:rsidR="00C94C91" w14:paraId="3A51F87E" w14:textId="77777777" w:rsidTr="007C6A5D">
        <w:tc>
          <w:tcPr>
            <w:tcW w:w="2088" w:type="dxa"/>
          </w:tcPr>
          <w:p w14:paraId="6C34A7A8" w14:textId="77777777" w:rsidR="00C94C91" w:rsidRDefault="00C94C91" w:rsidP="007C6A5D">
            <w:r>
              <w:t>Alternative Flows</w:t>
            </w:r>
          </w:p>
        </w:tc>
        <w:tc>
          <w:tcPr>
            <w:tcW w:w="7488" w:type="dxa"/>
          </w:tcPr>
          <w:p w14:paraId="184A38F4" w14:textId="77777777" w:rsidR="00761B03" w:rsidRPr="00761B03" w:rsidRDefault="00761B03" w:rsidP="00761B03">
            <w:r w:rsidRPr="00761B03">
              <w:rPr>
                <w:b/>
                <w:bCs/>
              </w:rPr>
              <w:t>Alternative flow 1: Không tìm thấy kết quả</w:t>
            </w:r>
            <w:r w:rsidRPr="00761B03">
              <w:t>:</w:t>
            </w:r>
          </w:p>
          <w:p w14:paraId="7277B6A3" w14:textId="77777777" w:rsidR="00761B03" w:rsidRPr="00761B03" w:rsidRDefault="00761B03" w:rsidP="00761B03">
            <w:pPr>
              <w:numPr>
                <w:ilvl w:val="0"/>
                <w:numId w:val="31"/>
              </w:numPr>
            </w:pPr>
            <w:r w:rsidRPr="00761B03">
              <w:t xml:space="preserve">Từ bước #3, nếu không có dữ liệu khớp, hệ thống hiển thị thông báo "Không tìm thấy kết quả". </w:t>
            </w:r>
          </w:p>
          <w:p w14:paraId="75A68EC9" w14:textId="77777777" w:rsidR="00761B03" w:rsidRPr="00761B03" w:rsidRDefault="00761B03" w:rsidP="00761B03">
            <w:pPr>
              <w:numPr>
                <w:ilvl w:val="0"/>
                <w:numId w:val="31"/>
              </w:numPr>
            </w:pPr>
            <w:r w:rsidRPr="00761B03">
              <w:t xml:space="preserve">Hệ thống gợi ý người dùng sử dụng tính năng nhận diện bằng ảnh hoặc hỏi chatbot. </w:t>
            </w:r>
          </w:p>
          <w:p w14:paraId="78DFBC91" w14:textId="0199CA77" w:rsidR="00C94C91" w:rsidRDefault="00C94C91" w:rsidP="007C6A5D"/>
        </w:tc>
      </w:tr>
      <w:tr w:rsidR="00C94C91" w14:paraId="3BA4691B" w14:textId="77777777" w:rsidTr="007C6A5D">
        <w:tc>
          <w:tcPr>
            <w:tcW w:w="2088" w:type="dxa"/>
          </w:tcPr>
          <w:p w14:paraId="75B6D050" w14:textId="77777777" w:rsidR="00C94C91" w:rsidRDefault="00C94C91" w:rsidP="007C6A5D">
            <w:r>
              <w:t>Pre-conditions</w:t>
            </w:r>
          </w:p>
        </w:tc>
        <w:tc>
          <w:tcPr>
            <w:tcW w:w="7488" w:type="dxa"/>
          </w:tcPr>
          <w:p w14:paraId="01628567" w14:textId="2F2B5C85" w:rsidR="00C94C91" w:rsidRDefault="00761B03" w:rsidP="007C6A5D">
            <w:r w:rsidRPr="00761B03">
              <w:t>Người dùng đã khởi động ứng dụng.</w:t>
            </w:r>
          </w:p>
        </w:tc>
      </w:tr>
      <w:tr w:rsidR="00C94C91" w14:paraId="63781616" w14:textId="77777777" w:rsidTr="007C6A5D">
        <w:tc>
          <w:tcPr>
            <w:tcW w:w="2088" w:type="dxa"/>
          </w:tcPr>
          <w:p w14:paraId="2D60FC7D" w14:textId="77777777" w:rsidR="00C94C91" w:rsidRDefault="00C94C91" w:rsidP="007C6A5D">
            <w:r>
              <w:t>Post-conditions</w:t>
            </w:r>
          </w:p>
        </w:tc>
        <w:tc>
          <w:tcPr>
            <w:tcW w:w="7488" w:type="dxa"/>
          </w:tcPr>
          <w:p w14:paraId="7CC317E1" w14:textId="5B60CF19" w:rsidR="00C94C91" w:rsidRDefault="00761B03" w:rsidP="007C6A5D">
            <w:r w:rsidRPr="00761B03">
              <w:t>Người dùng xem được thông tin chi tiết về loài côn trùng cần tìm.</w:t>
            </w:r>
          </w:p>
        </w:tc>
      </w:tr>
    </w:tbl>
    <w:p w14:paraId="55072A0D" w14:textId="3A99DE08" w:rsidR="00C94C91" w:rsidRDefault="00C94C91" w:rsidP="00C94C91">
      <w:pPr>
        <w:pStyle w:val="Heading2"/>
      </w:pPr>
      <w:bookmarkStart w:id="5" w:name="_Toc227913945"/>
      <w:r>
        <w:t xml:space="preserve">Use-case: </w:t>
      </w:r>
      <w:r w:rsidR="00761B03" w:rsidRPr="00761B03">
        <w:t>Cập nhật dữ liệu bách khoa - Dành cho Quản trị viên</w:t>
      </w:r>
      <w:r w:rsidR="001F5FF7">
        <w:t xml:space="preserve"> </w:t>
      </w:r>
      <w:r w:rsidR="001F5FF7" w:rsidRPr="001F5FF7">
        <w:t>(UC13)</w:t>
      </w:r>
      <w:bookmarkEnd w:id="5"/>
    </w:p>
    <w:tbl>
      <w:tblPr>
        <w:tblStyle w:val="TableGrid"/>
        <w:tblW w:w="0" w:type="auto"/>
        <w:tblLook w:val="04A0" w:firstRow="1" w:lastRow="0" w:firstColumn="1" w:lastColumn="0" w:noHBand="0" w:noVBand="1"/>
      </w:tblPr>
      <w:tblGrid>
        <w:gridCol w:w="2057"/>
        <w:gridCol w:w="7293"/>
      </w:tblGrid>
      <w:tr w:rsidR="00C94C91" w14:paraId="0D484734" w14:textId="77777777" w:rsidTr="007C6A5D">
        <w:tc>
          <w:tcPr>
            <w:tcW w:w="2088" w:type="dxa"/>
          </w:tcPr>
          <w:p w14:paraId="0EE527BE" w14:textId="77777777" w:rsidR="00C94C91" w:rsidRDefault="00C94C91" w:rsidP="007C6A5D">
            <w:r>
              <w:t>Use case Name</w:t>
            </w:r>
          </w:p>
        </w:tc>
        <w:tc>
          <w:tcPr>
            <w:tcW w:w="7488" w:type="dxa"/>
          </w:tcPr>
          <w:p w14:paraId="08325089" w14:textId="2EC2D9FA" w:rsidR="00C94C91" w:rsidRDefault="00761B03" w:rsidP="007C6A5D">
            <w:r w:rsidRPr="00761B03">
              <w:t>Cập nhật dữ liệu bách khoa - Dành cho Quản trị viên</w:t>
            </w:r>
            <w:r w:rsidR="00C94C91">
              <w:t>.</w:t>
            </w:r>
          </w:p>
        </w:tc>
      </w:tr>
      <w:tr w:rsidR="00C94C91" w14:paraId="5A3400E1" w14:textId="77777777" w:rsidTr="007C6A5D">
        <w:tc>
          <w:tcPr>
            <w:tcW w:w="2088" w:type="dxa"/>
          </w:tcPr>
          <w:p w14:paraId="28E0488B" w14:textId="77777777" w:rsidR="00C94C91" w:rsidRDefault="00C94C91" w:rsidP="007C6A5D">
            <w:r>
              <w:t>Brief description</w:t>
            </w:r>
          </w:p>
        </w:tc>
        <w:tc>
          <w:tcPr>
            <w:tcW w:w="7488" w:type="dxa"/>
          </w:tcPr>
          <w:p w14:paraId="3F4BCE3E" w14:textId="066B4893" w:rsidR="00C94C91" w:rsidRDefault="00761B03" w:rsidP="007C6A5D">
            <w:r w:rsidRPr="00761B03">
              <w:t>Mô tả cách Quản trị viên cập nhật, thêm mới hoặc chỉnh sửa dữ liệu côn trùng để làm giàu kho kiến thức cho hệ thống.</w:t>
            </w:r>
          </w:p>
        </w:tc>
      </w:tr>
      <w:tr w:rsidR="00C94C91" w14:paraId="0A600910" w14:textId="77777777" w:rsidTr="007C6A5D">
        <w:tc>
          <w:tcPr>
            <w:tcW w:w="2088" w:type="dxa"/>
          </w:tcPr>
          <w:p w14:paraId="1812A835" w14:textId="77777777" w:rsidR="00C94C91" w:rsidRDefault="00C94C91" w:rsidP="007C6A5D">
            <w:r>
              <w:t>Actors</w:t>
            </w:r>
          </w:p>
        </w:tc>
        <w:tc>
          <w:tcPr>
            <w:tcW w:w="7488" w:type="dxa"/>
          </w:tcPr>
          <w:p w14:paraId="1ECBC562" w14:textId="1C93BA9E" w:rsidR="00C94C91" w:rsidRDefault="00761B03" w:rsidP="007C6A5D">
            <w:r w:rsidRPr="00761B03">
              <w:t>Quản trị viên (Chính), Cơ sở dữ liệu (Phụ).</w:t>
            </w:r>
          </w:p>
        </w:tc>
      </w:tr>
      <w:tr w:rsidR="00C94C91" w14:paraId="56E37C65" w14:textId="77777777" w:rsidTr="007C6A5D">
        <w:tc>
          <w:tcPr>
            <w:tcW w:w="2088" w:type="dxa"/>
          </w:tcPr>
          <w:p w14:paraId="214850BA" w14:textId="77777777" w:rsidR="00C94C91" w:rsidRDefault="00C94C91" w:rsidP="007C6A5D">
            <w:r>
              <w:t>Basic Flow</w:t>
            </w:r>
          </w:p>
        </w:tc>
        <w:tc>
          <w:tcPr>
            <w:tcW w:w="7488" w:type="dxa"/>
          </w:tcPr>
          <w:p w14:paraId="6C1A1E19" w14:textId="55008E63" w:rsidR="00761B03" w:rsidRPr="00761B03" w:rsidRDefault="00761B03" w:rsidP="00761B03">
            <w:pPr>
              <w:pStyle w:val="ListParagraph"/>
              <w:numPr>
                <w:ilvl w:val="0"/>
                <w:numId w:val="32"/>
              </w:numPr>
            </w:pPr>
            <w:r w:rsidRPr="00761B03">
              <w:t xml:space="preserve">Quản trị viên đăng nhập vào hệ thống với quyền Admin. </w:t>
            </w:r>
          </w:p>
          <w:p w14:paraId="4101A5A9" w14:textId="53992F35" w:rsidR="00761B03" w:rsidRPr="00761B03" w:rsidRDefault="00761B03" w:rsidP="00761B03">
            <w:pPr>
              <w:pStyle w:val="ListParagraph"/>
              <w:numPr>
                <w:ilvl w:val="0"/>
                <w:numId w:val="32"/>
              </w:numPr>
            </w:pPr>
            <w:r w:rsidRPr="00761B03">
              <w:t xml:space="preserve">Chọn mục "Quản lý Bách khoa" trên bảng điều khiển. </w:t>
            </w:r>
          </w:p>
          <w:p w14:paraId="773D128B" w14:textId="4A8FE48F" w:rsidR="00761B03" w:rsidRPr="00761B03" w:rsidRDefault="00761B03" w:rsidP="00761B03">
            <w:pPr>
              <w:pStyle w:val="ListParagraph"/>
              <w:numPr>
                <w:ilvl w:val="0"/>
                <w:numId w:val="32"/>
              </w:numPr>
            </w:pPr>
            <w:r w:rsidRPr="00761B03">
              <w:t xml:space="preserve">Quản trị viên thực hiện nhập các trường thông tin: Tên loài, mô tả, đặc điểm, biện pháp xử lý và tải ảnh lên. </w:t>
            </w:r>
          </w:p>
          <w:p w14:paraId="7CFD49A4" w14:textId="07D465A9" w:rsidR="00761B03" w:rsidRPr="00761B03" w:rsidRDefault="00761B03" w:rsidP="00761B03">
            <w:pPr>
              <w:pStyle w:val="ListParagraph"/>
              <w:numPr>
                <w:ilvl w:val="0"/>
                <w:numId w:val="32"/>
              </w:numPr>
            </w:pPr>
            <w:r w:rsidRPr="00761B03">
              <w:t xml:space="preserve">Hệ thống thực hiện cập nhật bản ghi vào PostgreSQL. </w:t>
            </w:r>
          </w:p>
          <w:p w14:paraId="27468184" w14:textId="3B7E7F78" w:rsidR="00C94C91" w:rsidRPr="00761B03" w:rsidRDefault="00761B03" w:rsidP="00761B03">
            <w:pPr>
              <w:pStyle w:val="ListParagraph"/>
              <w:numPr>
                <w:ilvl w:val="0"/>
                <w:numId w:val="32"/>
              </w:numPr>
            </w:pPr>
            <w:r w:rsidRPr="00761B03">
              <w:t xml:space="preserve">Hệ thống tự động đồng bộ và cập nhật embeddings vào Vector Database phục vụ Chatbot. </w:t>
            </w:r>
          </w:p>
        </w:tc>
      </w:tr>
      <w:tr w:rsidR="00C94C91" w14:paraId="79E734B2" w14:textId="77777777" w:rsidTr="007C6A5D">
        <w:tc>
          <w:tcPr>
            <w:tcW w:w="2088" w:type="dxa"/>
          </w:tcPr>
          <w:p w14:paraId="70281E8F" w14:textId="77777777" w:rsidR="00C94C91" w:rsidRDefault="00C94C91" w:rsidP="007C6A5D">
            <w:r>
              <w:t>Alternative Flows</w:t>
            </w:r>
          </w:p>
        </w:tc>
        <w:tc>
          <w:tcPr>
            <w:tcW w:w="7488" w:type="dxa"/>
          </w:tcPr>
          <w:p w14:paraId="1B52B711" w14:textId="77777777" w:rsidR="00761B03" w:rsidRPr="00761B03" w:rsidRDefault="00761B03" w:rsidP="00761B03">
            <w:r w:rsidRPr="00761B03">
              <w:rPr>
                <w:b/>
                <w:bCs/>
              </w:rPr>
              <w:t>Alternative flow 1: Lỗi định dạng tệp ảnh</w:t>
            </w:r>
            <w:r w:rsidRPr="00761B03">
              <w:t>:</w:t>
            </w:r>
          </w:p>
          <w:p w14:paraId="4F45B807" w14:textId="77777777" w:rsidR="00761B03" w:rsidRPr="00761B03" w:rsidRDefault="00761B03" w:rsidP="00761B03">
            <w:pPr>
              <w:numPr>
                <w:ilvl w:val="0"/>
                <w:numId w:val="33"/>
              </w:numPr>
            </w:pPr>
            <w:r w:rsidRPr="00761B03">
              <w:t xml:space="preserve">Tại bước #3, nếu tệp ảnh không đúng định dạng quy định, hệ thống báo lỗi. </w:t>
            </w:r>
          </w:p>
          <w:p w14:paraId="40B1CEDE" w14:textId="77777777" w:rsidR="00761B03" w:rsidRPr="00761B03" w:rsidRDefault="00761B03" w:rsidP="00761B03">
            <w:pPr>
              <w:numPr>
                <w:ilvl w:val="0"/>
                <w:numId w:val="33"/>
              </w:numPr>
            </w:pPr>
            <w:r w:rsidRPr="00761B03">
              <w:t>Yêu cầu quản trị viên tải lại tệp ảnh hợp lệ.</w:t>
            </w:r>
          </w:p>
          <w:p w14:paraId="7AED3A6C" w14:textId="7EED0312" w:rsidR="00C94C91" w:rsidRDefault="00C94C91" w:rsidP="007C6A5D"/>
        </w:tc>
      </w:tr>
      <w:tr w:rsidR="00C94C91" w14:paraId="4FBD0A14" w14:textId="77777777" w:rsidTr="007C6A5D">
        <w:tc>
          <w:tcPr>
            <w:tcW w:w="2088" w:type="dxa"/>
          </w:tcPr>
          <w:p w14:paraId="35DD8D6C" w14:textId="77777777" w:rsidR="00C94C91" w:rsidRDefault="00C94C91" w:rsidP="007C6A5D">
            <w:r>
              <w:t>Pre-conditions</w:t>
            </w:r>
          </w:p>
        </w:tc>
        <w:tc>
          <w:tcPr>
            <w:tcW w:w="7488" w:type="dxa"/>
          </w:tcPr>
          <w:p w14:paraId="0F872C59" w14:textId="4ACE5498" w:rsidR="00C94C91" w:rsidRDefault="00761B03" w:rsidP="007C6A5D">
            <w:r w:rsidRPr="00761B03">
              <w:t>Tài khoản có quyền quản trị viên và đã đăng nhập thành công.</w:t>
            </w:r>
          </w:p>
        </w:tc>
      </w:tr>
      <w:tr w:rsidR="00C94C91" w14:paraId="4B02EC33" w14:textId="77777777" w:rsidTr="007C6A5D">
        <w:tc>
          <w:tcPr>
            <w:tcW w:w="2088" w:type="dxa"/>
          </w:tcPr>
          <w:p w14:paraId="22388080" w14:textId="77777777" w:rsidR="00C94C91" w:rsidRDefault="00C94C91" w:rsidP="007C6A5D">
            <w:r>
              <w:t>Post-conditions</w:t>
            </w:r>
          </w:p>
        </w:tc>
        <w:tc>
          <w:tcPr>
            <w:tcW w:w="7488" w:type="dxa"/>
          </w:tcPr>
          <w:p w14:paraId="6CA6832B" w14:textId="416915B8" w:rsidR="00C94C91" w:rsidRDefault="00761B03" w:rsidP="007C6A5D">
            <w:r w:rsidRPr="00761B03">
              <w:t>Dữ liệu bách khoa toàn thư mới được cập nhật đồng bộ trên toàn hệ thống</w:t>
            </w:r>
            <w:r>
              <w:t>.</w:t>
            </w:r>
          </w:p>
        </w:tc>
      </w:tr>
    </w:tbl>
    <w:p w14:paraId="462FE2E3" w14:textId="2618EF2C" w:rsidR="00C94C91" w:rsidRDefault="00C94C91" w:rsidP="00C94C91">
      <w:pPr>
        <w:pStyle w:val="Heading2"/>
      </w:pPr>
      <w:bookmarkStart w:id="6" w:name="_Toc227913946"/>
      <w:r>
        <w:t xml:space="preserve">Use-case: </w:t>
      </w:r>
      <w:r w:rsidR="00761B03" w:rsidRPr="00761B03">
        <w:t>Đăng ký / Đăng nhập</w:t>
      </w:r>
      <w:r w:rsidR="001F5FF7">
        <w:t xml:space="preserve"> </w:t>
      </w:r>
      <w:r w:rsidR="001F5FF7" w:rsidRPr="001F5FF7">
        <w:t>(UC6)</w:t>
      </w:r>
      <w:bookmarkEnd w:id="6"/>
    </w:p>
    <w:tbl>
      <w:tblPr>
        <w:tblStyle w:val="TableGrid"/>
        <w:tblW w:w="0" w:type="auto"/>
        <w:tblLook w:val="04A0" w:firstRow="1" w:lastRow="0" w:firstColumn="1" w:lastColumn="0" w:noHBand="0" w:noVBand="1"/>
      </w:tblPr>
      <w:tblGrid>
        <w:gridCol w:w="2057"/>
        <w:gridCol w:w="7293"/>
      </w:tblGrid>
      <w:tr w:rsidR="00C94C91" w14:paraId="40F48C70" w14:textId="77777777" w:rsidTr="007C6A5D">
        <w:tc>
          <w:tcPr>
            <w:tcW w:w="2088" w:type="dxa"/>
          </w:tcPr>
          <w:p w14:paraId="362005CB" w14:textId="77777777" w:rsidR="00C94C91" w:rsidRDefault="00C94C91" w:rsidP="007C6A5D">
            <w:r>
              <w:t>Use case Name</w:t>
            </w:r>
          </w:p>
        </w:tc>
        <w:tc>
          <w:tcPr>
            <w:tcW w:w="7488" w:type="dxa"/>
          </w:tcPr>
          <w:p w14:paraId="058B02BC" w14:textId="485200FD" w:rsidR="00C94C91" w:rsidRDefault="00761B03" w:rsidP="007C6A5D">
            <w:r w:rsidRPr="00761B03">
              <w:t>Đăng ký / Đăng nhập</w:t>
            </w:r>
            <w:r>
              <w:t>.</w:t>
            </w:r>
          </w:p>
        </w:tc>
      </w:tr>
      <w:tr w:rsidR="00C94C91" w14:paraId="6E392860" w14:textId="77777777" w:rsidTr="007C6A5D">
        <w:tc>
          <w:tcPr>
            <w:tcW w:w="2088" w:type="dxa"/>
          </w:tcPr>
          <w:p w14:paraId="00BC69A0" w14:textId="77777777" w:rsidR="00C94C91" w:rsidRDefault="00C94C91" w:rsidP="007C6A5D">
            <w:r>
              <w:t>Brief description</w:t>
            </w:r>
          </w:p>
        </w:tc>
        <w:tc>
          <w:tcPr>
            <w:tcW w:w="7488" w:type="dxa"/>
          </w:tcPr>
          <w:p w14:paraId="572CD6CC" w14:textId="6B36B02A" w:rsidR="00C94C91" w:rsidRDefault="00761B03" w:rsidP="007C6A5D">
            <w:r w:rsidRPr="00761B03">
              <w:t>Người dùng khởi tạo tài khoản và xác thực để truy cập các tính năng cá nhân hóa như lưu lịch sử và quản lý hồ sơ</w:t>
            </w:r>
            <w:r w:rsidR="00C94C91">
              <w:t>.</w:t>
            </w:r>
          </w:p>
        </w:tc>
      </w:tr>
      <w:tr w:rsidR="00C94C91" w14:paraId="40325A1A" w14:textId="77777777" w:rsidTr="007C6A5D">
        <w:tc>
          <w:tcPr>
            <w:tcW w:w="2088" w:type="dxa"/>
          </w:tcPr>
          <w:p w14:paraId="21CECF22" w14:textId="77777777" w:rsidR="00C94C91" w:rsidRDefault="00C94C91" w:rsidP="007C6A5D">
            <w:r>
              <w:t>Actors</w:t>
            </w:r>
          </w:p>
        </w:tc>
        <w:tc>
          <w:tcPr>
            <w:tcW w:w="7488" w:type="dxa"/>
          </w:tcPr>
          <w:p w14:paraId="15ED0054" w14:textId="0F6B66A8" w:rsidR="00C94C91" w:rsidRDefault="00761B03" w:rsidP="007C6A5D">
            <w:r w:rsidRPr="00761B03">
              <w:t>Người dùng/Quản trị viên (Chính), Cơ sở dữ liệu (Phụ).</w:t>
            </w:r>
          </w:p>
        </w:tc>
      </w:tr>
      <w:tr w:rsidR="00C94C91" w14:paraId="2D6C9BB3" w14:textId="77777777" w:rsidTr="007C6A5D">
        <w:tc>
          <w:tcPr>
            <w:tcW w:w="2088" w:type="dxa"/>
          </w:tcPr>
          <w:p w14:paraId="66B76B23" w14:textId="77777777" w:rsidR="00C94C91" w:rsidRDefault="00C94C91" w:rsidP="007C6A5D">
            <w:r>
              <w:t>Basic Flow</w:t>
            </w:r>
          </w:p>
        </w:tc>
        <w:tc>
          <w:tcPr>
            <w:tcW w:w="7488" w:type="dxa"/>
          </w:tcPr>
          <w:p w14:paraId="2E22A734" w14:textId="315287F4" w:rsidR="00761B03" w:rsidRPr="00761B03" w:rsidRDefault="00761B03" w:rsidP="00761B03">
            <w:pPr>
              <w:pStyle w:val="ListParagraph"/>
              <w:numPr>
                <w:ilvl w:val="0"/>
                <w:numId w:val="34"/>
              </w:numPr>
            </w:pPr>
            <w:r w:rsidRPr="00761B03">
              <w:t xml:space="preserve">Người dùng mở ứng dụng và chọn mục "Tài khoản". </w:t>
            </w:r>
          </w:p>
          <w:p w14:paraId="02753390" w14:textId="587EC353" w:rsidR="00761B03" w:rsidRPr="00761B03" w:rsidRDefault="00761B03" w:rsidP="00761B03">
            <w:pPr>
              <w:pStyle w:val="ListParagraph"/>
              <w:numPr>
                <w:ilvl w:val="0"/>
                <w:numId w:val="34"/>
              </w:numPr>
            </w:pPr>
            <w:r w:rsidRPr="00761B03">
              <w:lastRenderedPageBreak/>
              <w:t xml:space="preserve">Người dùng nhập thông tin Email và Mật khẩu. </w:t>
            </w:r>
          </w:p>
          <w:p w14:paraId="6547BB3B" w14:textId="4AB808E5" w:rsidR="00761B03" w:rsidRPr="00761B03" w:rsidRDefault="00761B03" w:rsidP="00761B03">
            <w:pPr>
              <w:pStyle w:val="ListParagraph"/>
              <w:numPr>
                <w:ilvl w:val="0"/>
                <w:numId w:val="34"/>
              </w:numPr>
            </w:pPr>
            <w:r w:rsidRPr="00761B03">
              <w:t xml:space="preserve">Người dùng nhấn nút "Đăng nhập". </w:t>
            </w:r>
          </w:p>
          <w:p w14:paraId="0BE6AED1" w14:textId="622686B8" w:rsidR="00761B03" w:rsidRPr="00761B03" w:rsidRDefault="00761B03" w:rsidP="00761B03">
            <w:pPr>
              <w:pStyle w:val="ListParagraph"/>
              <w:numPr>
                <w:ilvl w:val="0"/>
                <w:numId w:val="34"/>
              </w:numPr>
            </w:pPr>
            <w:r w:rsidRPr="00761B03">
              <w:t xml:space="preserve">Hệ thống thực hiện đối soát thông tin trong PostgreSQL. </w:t>
            </w:r>
          </w:p>
          <w:p w14:paraId="5A0FDBB5" w14:textId="6D025483" w:rsidR="00C94C91" w:rsidRPr="00761B03" w:rsidRDefault="00761B03" w:rsidP="00761B03">
            <w:pPr>
              <w:pStyle w:val="ListParagraph"/>
              <w:numPr>
                <w:ilvl w:val="0"/>
                <w:numId w:val="34"/>
              </w:numPr>
            </w:pPr>
            <w:r w:rsidRPr="00761B03">
              <w:t xml:space="preserve">Hệ thống thông báo đăng nhập thành công và thiết lập phiên làm việc. </w:t>
            </w:r>
          </w:p>
        </w:tc>
      </w:tr>
      <w:tr w:rsidR="00C94C91" w14:paraId="27AC3FAB" w14:textId="77777777" w:rsidTr="007C6A5D">
        <w:tc>
          <w:tcPr>
            <w:tcW w:w="2088" w:type="dxa"/>
          </w:tcPr>
          <w:p w14:paraId="3A9DFFEA" w14:textId="77777777" w:rsidR="00C94C91" w:rsidRDefault="00C94C91" w:rsidP="007C6A5D">
            <w:r>
              <w:lastRenderedPageBreak/>
              <w:t>Alternative Flows</w:t>
            </w:r>
          </w:p>
        </w:tc>
        <w:tc>
          <w:tcPr>
            <w:tcW w:w="7488" w:type="dxa"/>
          </w:tcPr>
          <w:p w14:paraId="54C41863" w14:textId="77777777" w:rsidR="00720A7D" w:rsidRPr="00720A7D" w:rsidRDefault="00720A7D" w:rsidP="00720A7D">
            <w:r w:rsidRPr="00720A7D">
              <w:rPr>
                <w:b/>
                <w:bCs/>
              </w:rPr>
              <w:t>Alternative flow 1: Sai thông tin đăng nhập</w:t>
            </w:r>
            <w:r w:rsidRPr="00720A7D">
              <w:t>:</w:t>
            </w:r>
          </w:p>
          <w:p w14:paraId="01E874D8" w14:textId="77777777" w:rsidR="00720A7D" w:rsidRPr="00720A7D" w:rsidRDefault="00720A7D" w:rsidP="00720A7D">
            <w:pPr>
              <w:numPr>
                <w:ilvl w:val="0"/>
                <w:numId w:val="35"/>
              </w:numPr>
            </w:pPr>
            <w:r w:rsidRPr="00720A7D">
              <w:t xml:space="preserve">Tại bước #4, nếu thông tin không khớp, hệ thống báo lỗi "Sai Email hoặc Mật khẩu". </w:t>
            </w:r>
          </w:p>
          <w:p w14:paraId="4DD74501" w14:textId="77777777" w:rsidR="00720A7D" w:rsidRPr="00720A7D" w:rsidRDefault="00720A7D" w:rsidP="00720A7D">
            <w:pPr>
              <w:numPr>
                <w:ilvl w:val="0"/>
                <w:numId w:val="35"/>
              </w:numPr>
            </w:pPr>
            <w:r w:rsidRPr="00720A7D">
              <w:t xml:space="preserve">Hệ thống cho phép người dùng thử lại hoặc chọn "Quên mật khẩu". </w:t>
            </w:r>
          </w:p>
          <w:p w14:paraId="21A73BC2" w14:textId="4F9770E1" w:rsidR="00C94C91" w:rsidRDefault="00C94C91" w:rsidP="007C6A5D"/>
        </w:tc>
      </w:tr>
      <w:tr w:rsidR="00C94C91" w14:paraId="12A5B15D" w14:textId="77777777" w:rsidTr="007C6A5D">
        <w:tc>
          <w:tcPr>
            <w:tcW w:w="2088" w:type="dxa"/>
          </w:tcPr>
          <w:p w14:paraId="161353D2" w14:textId="77777777" w:rsidR="00C94C91" w:rsidRDefault="00C94C91" w:rsidP="007C6A5D">
            <w:r>
              <w:t>Pre-conditions</w:t>
            </w:r>
          </w:p>
        </w:tc>
        <w:tc>
          <w:tcPr>
            <w:tcW w:w="7488" w:type="dxa"/>
          </w:tcPr>
          <w:p w14:paraId="7E836AD0" w14:textId="4671854B" w:rsidR="00C94C91" w:rsidRDefault="00720A7D" w:rsidP="00720A7D">
            <w:r w:rsidRPr="00720A7D">
              <w:t xml:space="preserve">Người dùng đã cài đặt ứng dụng BugScanner. </w:t>
            </w:r>
          </w:p>
        </w:tc>
      </w:tr>
      <w:tr w:rsidR="00C94C91" w14:paraId="184C3434" w14:textId="77777777" w:rsidTr="007C6A5D">
        <w:tc>
          <w:tcPr>
            <w:tcW w:w="2088" w:type="dxa"/>
          </w:tcPr>
          <w:p w14:paraId="799203BD" w14:textId="77777777" w:rsidR="00C94C91" w:rsidRDefault="00C94C91" w:rsidP="007C6A5D">
            <w:r>
              <w:t>Post-conditions</w:t>
            </w:r>
          </w:p>
        </w:tc>
        <w:tc>
          <w:tcPr>
            <w:tcW w:w="7488" w:type="dxa"/>
          </w:tcPr>
          <w:p w14:paraId="71A66A62" w14:textId="55493538" w:rsidR="00C94C91" w:rsidRDefault="00720A7D" w:rsidP="007C6A5D">
            <w:r w:rsidRPr="00720A7D">
              <w:t>Người dùng đăng nhập thành công vào hệ thống.</w:t>
            </w:r>
          </w:p>
        </w:tc>
      </w:tr>
    </w:tbl>
    <w:p w14:paraId="265EB0C0" w14:textId="6029FDFB" w:rsidR="00C94C91" w:rsidRDefault="00C94C91" w:rsidP="00C94C91">
      <w:pPr>
        <w:pStyle w:val="Heading2"/>
      </w:pPr>
      <w:bookmarkStart w:id="7" w:name="_Toc227913947"/>
      <w:r>
        <w:t>Use-case: Add a product to cart</w:t>
      </w:r>
      <w:r w:rsidR="001F5FF7">
        <w:t xml:space="preserve"> </w:t>
      </w:r>
      <w:r w:rsidR="001F5FF7" w:rsidRPr="001F5FF7">
        <w:t>(UC5)</w:t>
      </w:r>
      <w:bookmarkEnd w:id="7"/>
    </w:p>
    <w:tbl>
      <w:tblPr>
        <w:tblStyle w:val="TableGrid"/>
        <w:tblW w:w="0" w:type="auto"/>
        <w:tblLook w:val="04A0" w:firstRow="1" w:lastRow="0" w:firstColumn="1" w:lastColumn="0" w:noHBand="0" w:noVBand="1"/>
      </w:tblPr>
      <w:tblGrid>
        <w:gridCol w:w="2058"/>
        <w:gridCol w:w="7292"/>
      </w:tblGrid>
      <w:tr w:rsidR="00C94C91" w14:paraId="1147F1B5" w14:textId="77777777" w:rsidTr="007C6A5D">
        <w:tc>
          <w:tcPr>
            <w:tcW w:w="2088" w:type="dxa"/>
          </w:tcPr>
          <w:p w14:paraId="19AF7EF5" w14:textId="77777777" w:rsidR="00C94C91" w:rsidRDefault="00C94C91" w:rsidP="007C6A5D">
            <w:r>
              <w:t>Use case Name</w:t>
            </w:r>
          </w:p>
        </w:tc>
        <w:tc>
          <w:tcPr>
            <w:tcW w:w="7488" w:type="dxa"/>
          </w:tcPr>
          <w:p w14:paraId="7CA6423C" w14:textId="5BA41C25" w:rsidR="00C94C91" w:rsidRDefault="00720A7D" w:rsidP="007C6A5D">
            <w:r w:rsidRPr="00720A7D">
              <w:t>Chia sẻ lên MXH</w:t>
            </w:r>
          </w:p>
        </w:tc>
      </w:tr>
      <w:tr w:rsidR="00C94C91" w14:paraId="27912C76" w14:textId="77777777" w:rsidTr="007C6A5D">
        <w:tc>
          <w:tcPr>
            <w:tcW w:w="2088" w:type="dxa"/>
          </w:tcPr>
          <w:p w14:paraId="1010749D" w14:textId="77777777" w:rsidR="00C94C91" w:rsidRDefault="00C94C91" w:rsidP="007C6A5D">
            <w:r>
              <w:t>Brief description</w:t>
            </w:r>
          </w:p>
        </w:tc>
        <w:tc>
          <w:tcPr>
            <w:tcW w:w="7488" w:type="dxa"/>
          </w:tcPr>
          <w:p w14:paraId="625665ED" w14:textId="50109C1F" w:rsidR="00C94C91" w:rsidRDefault="00720A7D" w:rsidP="007C6A5D">
            <w:r w:rsidRPr="00720A7D">
              <w:t>Cho phép người dùng chia sẻ kết quả nhận diện hoặc các phát hiện thú vị lên các nền tảng mạng xã hội như Facebook, Zalo.</w:t>
            </w:r>
          </w:p>
        </w:tc>
      </w:tr>
      <w:tr w:rsidR="00C94C91" w14:paraId="12F1762E" w14:textId="77777777" w:rsidTr="007C6A5D">
        <w:tc>
          <w:tcPr>
            <w:tcW w:w="2088" w:type="dxa"/>
          </w:tcPr>
          <w:p w14:paraId="07636BE9" w14:textId="77777777" w:rsidR="00C94C91" w:rsidRDefault="00C94C91" w:rsidP="007C6A5D">
            <w:r>
              <w:t>Actors</w:t>
            </w:r>
          </w:p>
        </w:tc>
        <w:tc>
          <w:tcPr>
            <w:tcW w:w="7488" w:type="dxa"/>
          </w:tcPr>
          <w:p w14:paraId="0C2F703C" w14:textId="578FF7F0" w:rsidR="00C94C91" w:rsidRDefault="00720A7D" w:rsidP="007C6A5D">
            <w:r w:rsidRPr="00720A7D">
              <w:t>Người dùng (Chính), Nền tảng Mạng xã hội (Phụ).</w:t>
            </w:r>
          </w:p>
        </w:tc>
      </w:tr>
      <w:tr w:rsidR="00C94C91" w14:paraId="5A80730A" w14:textId="77777777" w:rsidTr="007C6A5D">
        <w:tc>
          <w:tcPr>
            <w:tcW w:w="2088" w:type="dxa"/>
          </w:tcPr>
          <w:p w14:paraId="544F8805" w14:textId="77777777" w:rsidR="00C94C91" w:rsidRDefault="00C94C91" w:rsidP="007C6A5D">
            <w:r>
              <w:t>Basic Flow</w:t>
            </w:r>
          </w:p>
        </w:tc>
        <w:tc>
          <w:tcPr>
            <w:tcW w:w="7488" w:type="dxa"/>
          </w:tcPr>
          <w:p w14:paraId="6053C133" w14:textId="6703058E" w:rsidR="00720A7D" w:rsidRPr="00720A7D" w:rsidRDefault="00720A7D" w:rsidP="00720A7D">
            <w:pPr>
              <w:pStyle w:val="ListParagraph"/>
              <w:numPr>
                <w:ilvl w:val="0"/>
                <w:numId w:val="36"/>
              </w:numPr>
            </w:pPr>
            <w:r w:rsidRPr="00720A7D">
              <w:t xml:space="preserve">Tại màn hình kết quả nhận diện hoặc chi tiết côn trùng, người dùng nhấn nút "Chia sẻ". </w:t>
            </w:r>
          </w:p>
          <w:p w14:paraId="0827BA3E" w14:textId="29086BBE" w:rsidR="00720A7D" w:rsidRPr="00720A7D" w:rsidRDefault="00720A7D" w:rsidP="00720A7D">
            <w:pPr>
              <w:pStyle w:val="ListParagraph"/>
              <w:numPr>
                <w:ilvl w:val="0"/>
                <w:numId w:val="36"/>
              </w:numPr>
            </w:pPr>
            <w:r w:rsidRPr="00720A7D">
              <w:t xml:space="preserve">Hệ thống hiển thị danh sách các nền tảng mạng xã hội đã cài đặt trên thiết bị. </w:t>
            </w:r>
          </w:p>
          <w:p w14:paraId="77208189" w14:textId="57582DDC" w:rsidR="00720A7D" w:rsidRPr="00720A7D" w:rsidRDefault="00720A7D" w:rsidP="00720A7D">
            <w:pPr>
              <w:pStyle w:val="ListParagraph"/>
              <w:numPr>
                <w:ilvl w:val="0"/>
                <w:numId w:val="36"/>
              </w:numPr>
            </w:pPr>
            <w:r w:rsidRPr="00720A7D">
              <w:t xml:space="preserve">Người dùng chọn nền tảng mong muốn (ví dụ: Facebook). </w:t>
            </w:r>
          </w:p>
          <w:p w14:paraId="35165AA2" w14:textId="1677595C" w:rsidR="00720A7D" w:rsidRPr="00720A7D" w:rsidRDefault="00720A7D" w:rsidP="00720A7D">
            <w:pPr>
              <w:pStyle w:val="ListParagraph"/>
              <w:numPr>
                <w:ilvl w:val="0"/>
                <w:numId w:val="36"/>
              </w:numPr>
            </w:pPr>
            <w:r w:rsidRPr="00720A7D">
              <w:t xml:space="preserve">Hệ thống tự động đính kèm hình ảnh và thông tin tóm tắt vào ứng dụng MXH đã chọn thông qua API. </w:t>
            </w:r>
          </w:p>
          <w:p w14:paraId="0BD737B3" w14:textId="5E5A5A0D" w:rsidR="00C94C91" w:rsidRPr="00720A7D" w:rsidRDefault="00720A7D" w:rsidP="00720A7D">
            <w:pPr>
              <w:pStyle w:val="ListParagraph"/>
              <w:numPr>
                <w:ilvl w:val="0"/>
                <w:numId w:val="36"/>
              </w:numPr>
            </w:pPr>
            <w:r w:rsidRPr="00720A7D">
              <w:t>Người dùng nhấn "Đăng" trên ứng dụng MXH.</w:t>
            </w:r>
          </w:p>
        </w:tc>
      </w:tr>
      <w:tr w:rsidR="00C94C91" w14:paraId="04397FC4" w14:textId="77777777" w:rsidTr="007C6A5D">
        <w:tc>
          <w:tcPr>
            <w:tcW w:w="2088" w:type="dxa"/>
          </w:tcPr>
          <w:p w14:paraId="0CCA3C80" w14:textId="77777777" w:rsidR="00C94C91" w:rsidRDefault="00C94C91" w:rsidP="007C6A5D">
            <w:r>
              <w:t>Alternative Flows</w:t>
            </w:r>
          </w:p>
        </w:tc>
        <w:tc>
          <w:tcPr>
            <w:tcW w:w="7488" w:type="dxa"/>
          </w:tcPr>
          <w:p w14:paraId="3F71642C" w14:textId="77777777" w:rsidR="00720A7D" w:rsidRPr="00720A7D" w:rsidRDefault="00720A7D" w:rsidP="00720A7D">
            <w:r w:rsidRPr="00720A7D">
              <w:rPr>
                <w:b/>
                <w:bCs/>
              </w:rPr>
              <w:t>Alternative flow 1: Không có kết nối tới ứng dụng MXH</w:t>
            </w:r>
            <w:r w:rsidRPr="00720A7D">
              <w:t>:</w:t>
            </w:r>
          </w:p>
          <w:p w14:paraId="56BC5EA2" w14:textId="77777777" w:rsidR="00C94C91" w:rsidRDefault="00720A7D" w:rsidP="007C6A5D">
            <w:pPr>
              <w:numPr>
                <w:ilvl w:val="0"/>
                <w:numId w:val="37"/>
              </w:numPr>
            </w:pPr>
            <w:r w:rsidRPr="00720A7D">
              <w:t>Tại bước #2, nếu thiết bị chưa cài đặt ứng dụng MXH tương ứng, hệ thống hiển thị thông báo yêu cầu cài đặt hoặc sử dụng trình duyệt</w:t>
            </w:r>
            <w:r>
              <w:t>.</w:t>
            </w:r>
          </w:p>
          <w:p w14:paraId="0427C191" w14:textId="4B3EFCFA" w:rsidR="00720A7D" w:rsidRPr="00720A7D" w:rsidRDefault="00720A7D" w:rsidP="00720A7D"/>
        </w:tc>
      </w:tr>
      <w:tr w:rsidR="00C94C91" w14:paraId="6FD8CC8A" w14:textId="77777777" w:rsidTr="007C6A5D">
        <w:tc>
          <w:tcPr>
            <w:tcW w:w="2088" w:type="dxa"/>
          </w:tcPr>
          <w:p w14:paraId="2CE73C80" w14:textId="77777777" w:rsidR="00C94C91" w:rsidRDefault="00C94C91" w:rsidP="007C6A5D">
            <w:r>
              <w:t>Pre-conditions</w:t>
            </w:r>
          </w:p>
        </w:tc>
        <w:tc>
          <w:tcPr>
            <w:tcW w:w="7488" w:type="dxa"/>
          </w:tcPr>
          <w:p w14:paraId="3E08BA1D" w14:textId="432E9110" w:rsidR="00C94C91" w:rsidRDefault="00720A7D" w:rsidP="007C6A5D">
            <w:r w:rsidRPr="00720A7D">
              <w:t>Kết quả nhận diện hoặc thông tin côn trùng đang được hiển thị trên màn hình.</w:t>
            </w:r>
            <w:r>
              <w:t xml:space="preserve"> </w:t>
            </w:r>
          </w:p>
        </w:tc>
      </w:tr>
      <w:tr w:rsidR="00C94C91" w14:paraId="21751786" w14:textId="77777777" w:rsidTr="007C6A5D">
        <w:tc>
          <w:tcPr>
            <w:tcW w:w="2088" w:type="dxa"/>
          </w:tcPr>
          <w:p w14:paraId="6B2BBA73" w14:textId="77777777" w:rsidR="00C94C91" w:rsidRDefault="00C94C91" w:rsidP="007C6A5D">
            <w:r>
              <w:t>Post-conditions</w:t>
            </w:r>
          </w:p>
        </w:tc>
        <w:tc>
          <w:tcPr>
            <w:tcW w:w="7488" w:type="dxa"/>
          </w:tcPr>
          <w:p w14:paraId="079CB269" w14:textId="782A6FEA" w:rsidR="00C94C91" w:rsidRDefault="00720A7D" w:rsidP="007C6A5D">
            <w:r w:rsidRPr="00720A7D">
              <w:t>Thông tin được đăng tải thành công lên trang cá nhân của người dùng trên MXH</w:t>
            </w:r>
            <w:r w:rsidR="00C94C91">
              <w:t>.</w:t>
            </w:r>
          </w:p>
        </w:tc>
      </w:tr>
    </w:tbl>
    <w:p w14:paraId="24777A14" w14:textId="453BD367" w:rsidR="00C94C91" w:rsidRDefault="00C94C91" w:rsidP="00C94C91">
      <w:pPr>
        <w:pStyle w:val="Heading2"/>
      </w:pPr>
      <w:bookmarkStart w:id="8" w:name="_Toc227913948"/>
      <w:r>
        <w:t xml:space="preserve">Use-case: </w:t>
      </w:r>
      <w:r w:rsidR="00720A7D" w:rsidRPr="00720A7D">
        <w:t>Khám phá qua hình ảnh</w:t>
      </w:r>
      <w:r w:rsidR="001F5FF7">
        <w:t xml:space="preserve"> </w:t>
      </w:r>
      <w:r w:rsidR="001F5FF7" w:rsidRPr="001F5FF7">
        <w:t>(UC2)</w:t>
      </w:r>
      <w:bookmarkEnd w:id="8"/>
    </w:p>
    <w:tbl>
      <w:tblPr>
        <w:tblStyle w:val="TableGrid"/>
        <w:tblW w:w="0" w:type="auto"/>
        <w:tblLook w:val="04A0" w:firstRow="1" w:lastRow="0" w:firstColumn="1" w:lastColumn="0" w:noHBand="0" w:noVBand="1"/>
      </w:tblPr>
      <w:tblGrid>
        <w:gridCol w:w="2057"/>
        <w:gridCol w:w="7293"/>
      </w:tblGrid>
      <w:tr w:rsidR="00C94C91" w14:paraId="762C061E" w14:textId="77777777" w:rsidTr="007C6A5D">
        <w:tc>
          <w:tcPr>
            <w:tcW w:w="2088" w:type="dxa"/>
          </w:tcPr>
          <w:p w14:paraId="16932856" w14:textId="77777777" w:rsidR="00C94C91" w:rsidRDefault="00C94C91" w:rsidP="007C6A5D">
            <w:r>
              <w:t>Use case Name</w:t>
            </w:r>
          </w:p>
        </w:tc>
        <w:tc>
          <w:tcPr>
            <w:tcW w:w="7488" w:type="dxa"/>
          </w:tcPr>
          <w:p w14:paraId="267F2144" w14:textId="1EE2FB78" w:rsidR="00C94C91" w:rsidRDefault="00720A7D" w:rsidP="007C6A5D">
            <w:r w:rsidRPr="00720A7D">
              <w:t>Khám phá qua hình ảnh</w:t>
            </w:r>
            <w:r>
              <w:t>.</w:t>
            </w:r>
          </w:p>
        </w:tc>
      </w:tr>
      <w:tr w:rsidR="00C94C91" w14:paraId="07D7E556" w14:textId="77777777" w:rsidTr="007C6A5D">
        <w:tc>
          <w:tcPr>
            <w:tcW w:w="2088" w:type="dxa"/>
          </w:tcPr>
          <w:p w14:paraId="11F393A1" w14:textId="77777777" w:rsidR="00C94C91" w:rsidRDefault="00C94C91" w:rsidP="007C6A5D">
            <w:r>
              <w:t>Brief description</w:t>
            </w:r>
          </w:p>
        </w:tc>
        <w:tc>
          <w:tcPr>
            <w:tcW w:w="7488" w:type="dxa"/>
          </w:tcPr>
          <w:p w14:paraId="48733C2A" w14:textId="462FB143" w:rsidR="00C94C91" w:rsidRDefault="0067588A" w:rsidP="007C6A5D">
            <w:r w:rsidRPr="0067588A">
              <w:t>Use-case này mô tả cách người dùng duyệt danh sách côn trùng thông qua bộ sưu tập hình ảnh thực tế để dễ dàng nhận biết, so sánh và học tập kiến thức về đa dạng sinh học.</w:t>
            </w:r>
          </w:p>
        </w:tc>
      </w:tr>
      <w:tr w:rsidR="00C94C91" w14:paraId="0F8E4942" w14:textId="77777777" w:rsidTr="007C6A5D">
        <w:tc>
          <w:tcPr>
            <w:tcW w:w="2088" w:type="dxa"/>
          </w:tcPr>
          <w:p w14:paraId="0085D210" w14:textId="77777777" w:rsidR="00C94C91" w:rsidRDefault="00C94C91" w:rsidP="007C6A5D">
            <w:r>
              <w:t>Actors</w:t>
            </w:r>
          </w:p>
        </w:tc>
        <w:tc>
          <w:tcPr>
            <w:tcW w:w="7488" w:type="dxa"/>
          </w:tcPr>
          <w:p w14:paraId="28D85DAC" w14:textId="49EFE5C9" w:rsidR="00C94C91" w:rsidRDefault="00720A7D" w:rsidP="007C6A5D">
            <w:r w:rsidRPr="00720A7D">
              <w:t>Người dùng (Chính), Cơ sở dữ liệu (Phụ)</w:t>
            </w:r>
            <w:r>
              <w:t>.</w:t>
            </w:r>
          </w:p>
        </w:tc>
      </w:tr>
      <w:tr w:rsidR="00C94C91" w14:paraId="351D294E" w14:textId="77777777" w:rsidTr="007C6A5D">
        <w:tc>
          <w:tcPr>
            <w:tcW w:w="2088" w:type="dxa"/>
          </w:tcPr>
          <w:p w14:paraId="609D29AD" w14:textId="77777777" w:rsidR="00C94C91" w:rsidRDefault="00C94C91" w:rsidP="007C6A5D">
            <w:r>
              <w:t>Basic Flow</w:t>
            </w:r>
          </w:p>
        </w:tc>
        <w:tc>
          <w:tcPr>
            <w:tcW w:w="7488" w:type="dxa"/>
          </w:tcPr>
          <w:p w14:paraId="4BF29D35" w14:textId="54246225" w:rsidR="0067588A" w:rsidRPr="0067588A" w:rsidRDefault="0067588A" w:rsidP="0067588A">
            <w:pPr>
              <w:pStyle w:val="ListParagraph"/>
              <w:numPr>
                <w:ilvl w:val="0"/>
                <w:numId w:val="58"/>
              </w:numPr>
            </w:pPr>
            <w:r w:rsidRPr="0067588A">
              <w:t>Tại menu ứng dụng, người dùng chọn mục "Khám phá".</w:t>
            </w:r>
          </w:p>
          <w:p w14:paraId="3585E687" w14:textId="4E59D53A" w:rsidR="0067588A" w:rsidRPr="0067588A" w:rsidRDefault="0067588A" w:rsidP="0067588A">
            <w:pPr>
              <w:pStyle w:val="ListParagraph"/>
              <w:numPr>
                <w:ilvl w:val="0"/>
                <w:numId w:val="58"/>
              </w:numPr>
            </w:pPr>
            <w:r w:rsidRPr="0067588A">
              <w:t>Hệ thống gửi yêu cầu truy vấn danh sách ảnh côn trùng thực tế đến máy chủ.</w:t>
            </w:r>
          </w:p>
          <w:p w14:paraId="6CE98E93" w14:textId="349192D4" w:rsidR="0067588A" w:rsidRPr="0067588A" w:rsidRDefault="0067588A" w:rsidP="0067588A">
            <w:pPr>
              <w:pStyle w:val="ListParagraph"/>
              <w:numPr>
                <w:ilvl w:val="0"/>
                <w:numId w:val="58"/>
              </w:numPr>
            </w:pPr>
            <w:r w:rsidRPr="0067588A">
              <w:t>Hệ thống hiển thị giao diện dạng lưới (Grid View) chứa các hình ảnh thực tế của các loài côn trùng phổ biến kèm tên gọi.</w:t>
            </w:r>
          </w:p>
          <w:p w14:paraId="570F8CD2" w14:textId="7AFB5DD8" w:rsidR="0067588A" w:rsidRPr="0067588A" w:rsidRDefault="0067588A" w:rsidP="0067588A">
            <w:pPr>
              <w:pStyle w:val="ListParagraph"/>
              <w:numPr>
                <w:ilvl w:val="0"/>
                <w:numId w:val="58"/>
              </w:numPr>
            </w:pPr>
            <w:r w:rsidRPr="0067588A">
              <w:lastRenderedPageBreak/>
              <w:t>Người dùng thực hiện thao tác lướt để xem danh sách ảnh.</w:t>
            </w:r>
          </w:p>
          <w:p w14:paraId="0A9A3207" w14:textId="51F8A7C2" w:rsidR="0067588A" w:rsidRPr="0067588A" w:rsidRDefault="0067588A" w:rsidP="0067588A">
            <w:pPr>
              <w:pStyle w:val="ListParagraph"/>
              <w:numPr>
                <w:ilvl w:val="0"/>
                <w:numId w:val="58"/>
              </w:numPr>
            </w:pPr>
            <w:r w:rsidRPr="0067588A">
              <w:t>Người dùng nhấn chọn vào một hình ảnh cụ thể để tìm hiểu sâu hơn.</w:t>
            </w:r>
          </w:p>
          <w:p w14:paraId="59ABF685" w14:textId="35386D82" w:rsidR="00C94C91" w:rsidRPr="0067588A" w:rsidRDefault="0067588A" w:rsidP="0067588A">
            <w:pPr>
              <w:pStyle w:val="ListParagraph"/>
              <w:numPr>
                <w:ilvl w:val="0"/>
                <w:numId w:val="58"/>
              </w:numPr>
            </w:pPr>
            <w:r w:rsidRPr="0067588A">
              <w:t>Hệ thống chuyển hướng người dùng sang trang đặc tả bách khoa chi tiết của loài đó (thực hiện UC1).</w:t>
            </w:r>
          </w:p>
        </w:tc>
      </w:tr>
      <w:tr w:rsidR="00C94C91" w14:paraId="0E3C3304" w14:textId="77777777" w:rsidTr="007C6A5D">
        <w:tc>
          <w:tcPr>
            <w:tcW w:w="2088" w:type="dxa"/>
          </w:tcPr>
          <w:p w14:paraId="3AC658C6" w14:textId="77777777" w:rsidR="00C94C91" w:rsidRDefault="00C94C91" w:rsidP="007C6A5D">
            <w:r>
              <w:lastRenderedPageBreak/>
              <w:t>Alternative Flows</w:t>
            </w:r>
          </w:p>
        </w:tc>
        <w:tc>
          <w:tcPr>
            <w:tcW w:w="7488" w:type="dxa"/>
          </w:tcPr>
          <w:p w14:paraId="7F6DD0DB" w14:textId="77777777" w:rsidR="0067588A" w:rsidRPr="0067588A" w:rsidRDefault="0067588A" w:rsidP="0067588A">
            <w:r w:rsidRPr="0067588A">
              <w:rPr>
                <w:b/>
                <w:bCs/>
              </w:rPr>
              <w:t>Alternative flow 1: Lỗi tải ảnh do kết nối yếu</w:t>
            </w:r>
            <w:r w:rsidRPr="0067588A">
              <w:t>:</w:t>
            </w:r>
          </w:p>
          <w:p w14:paraId="32F2704C" w14:textId="77777777" w:rsidR="0067588A" w:rsidRPr="0067588A" w:rsidRDefault="0067588A" w:rsidP="0067588A">
            <w:pPr>
              <w:numPr>
                <w:ilvl w:val="0"/>
                <w:numId w:val="59"/>
              </w:numPr>
            </w:pPr>
            <w:r w:rsidRPr="0067588A">
              <w:t>Tại bước #3, nếu tốc độ mạng quá chậm hoặc bị ngắt kết nối, hệ thống hiển thị biểu tượng tải dữ liệu (loading) quá thời gian quy định.</w:t>
            </w:r>
          </w:p>
          <w:p w14:paraId="19CAEE80" w14:textId="77777777" w:rsidR="0067588A" w:rsidRPr="0067588A" w:rsidRDefault="0067588A" w:rsidP="0067588A">
            <w:pPr>
              <w:numPr>
                <w:ilvl w:val="0"/>
                <w:numId w:val="59"/>
              </w:numPr>
            </w:pPr>
            <w:r w:rsidRPr="0067588A">
              <w:t>Hệ thống hiển thị thông báo "Không thể tải hình ảnh. Vui lòng kiểm tra kết nối".</w:t>
            </w:r>
          </w:p>
          <w:p w14:paraId="192C64A4" w14:textId="77777777" w:rsidR="0067588A" w:rsidRPr="0067588A" w:rsidRDefault="0067588A" w:rsidP="0067588A">
            <w:pPr>
              <w:numPr>
                <w:ilvl w:val="0"/>
                <w:numId w:val="59"/>
              </w:numPr>
            </w:pPr>
            <w:r w:rsidRPr="0067588A">
              <w:t>Cung cấp nút "Thử lại" để người dùng tải lại danh sách ảnh.</w:t>
            </w:r>
          </w:p>
          <w:p w14:paraId="56DF97BB" w14:textId="07B18423" w:rsidR="0067588A" w:rsidRPr="0067588A" w:rsidRDefault="0067588A" w:rsidP="0067588A">
            <w:r w:rsidRPr="0067588A">
              <w:rPr>
                <w:b/>
                <w:bCs/>
              </w:rPr>
              <w:t>Alternative flow 2: Lọc danh sách khám phá theo danh mục</w:t>
            </w:r>
            <w:r w:rsidRPr="0067588A">
              <w:t>:</w:t>
            </w:r>
          </w:p>
          <w:p w14:paraId="5ACCC08A" w14:textId="77777777" w:rsidR="0067588A" w:rsidRPr="0067588A" w:rsidRDefault="0067588A" w:rsidP="0067588A">
            <w:pPr>
              <w:numPr>
                <w:ilvl w:val="0"/>
                <w:numId w:val="60"/>
              </w:numPr>
            </w:pPr>
            <w:r w:rsidRPr="0067588A">
              <w:t>Tại bước #3, người dùng chọn một danh mục cụ thể (Ví dụ: Côn trùng có lợi, Sâu hại cây lúa).</w:t>
            </w:r>
          </w:p>
          <w:p w14:paraId="7C0365A4" w14:textId="77777777" w:rsidR="0067588A" w:rsidRPr="0067588A" w:rsidRDefault="0067588A" w:rsidP="0067588A">
            <w:pPr>
              <w:numPr>
                <w:ilvl w:val="0"/>
                <w:numId w:val="60"/>
              </w:numPr>
            </w:pPr>
            <w:r w:rsidRPr="0067588A">
              <w:t>Hệ thống thực hiện lọc và chỉ hiển thị các hình ảnh thuộc danh mục đã chọn từ PostgreSQL.</w:t>
            </w:r>
          </w:p>
          <w:p w14:paraId="295F39EB" w14:textId="77777777" w:rsidR="0067588A" w:rsidRPr="0067588A" w:rsidRDefault="0067588A" w:rsidP="0067588A">
            <w:pPr>
              <w:numPr>
                <w:ilvl w:val="0"/>
                <w:numId w:val="60"/>
              </w:numPr>
            </w:pPr>
            <w:r w:rsidRPr="0067588A">
              <w:t>Tiếp tục từ bước #4 của luồng cơ bản.</w:t>
            </w:r>
          </w:p>
          <w:p w14:paraId="453DB13B" w14:textId="6E817C25" w:rsidR="0067588A" w:rsidRPr="0067588A" w:rsidRDefault="0067588A" w:rsidP="0067588A">
            <w:r w:rsidRPr="0067588A">
              <w:rPr>
                <w:b/>
                <w:bCs/>
              </w:rPr>
              <w:t>Alternative flow 3: Kho dữ liệu trống</w:t>
            </w:r>
            <w:r w:rsidRPr="0067588A">
              <w:t>:</w:t>
            </w:r>
          </w:p>
          <w:p w14:paraId="6AC4FB7F" w14:textId="77777777" w:rsidR="0067588A" w:rsidRPr="0067588A" w:rsidRDefault="0067588A" w:rsidP="0067588A">
            <w:pPr>
              <w:numPr>
                <w:ilvl w:val="0"/>
                <w:numId w:val="61"/>
              </w:numPr>
            </w:pPr>
            <w:r w:rsidRPr="0067588A">
              <w:t>Tại bước #2, nếu cơ sở dữ liệu bách khoa chưa có ảnh nào được cập nhật, hệ thống hiển thị thông báo "Dữ liệu đang được cập nhật, vui lòng quay lại sau".</w:t>
            </w:r>
          </w:p>
          <w:p w14:paraId="602533AC" w14:textId="2C8D7564" w:rsidR="00C94C91" w:rsidRDefault="00C94C91" w:rsidP="007C6A5D"/>
        </w:tc>
      </w:tr>
      <w:tr w:rsidR="00C94C91" w14:paraId="6BFCB7DA" w14:textId="77777777" w:rsidTr="007C6A5D">
        <w:tc>
          <w:tcPr>
            <w:tcW w:w="2088" w:type="dxa"/>
          </w:tcPr>
          <w:p w14:paraId="367DD8A6" w14:textId="77777777" w:rsidR="00C94C91" w:rsidRDefault="00C94C91" w:rsidP="007C6A5D">
            <w:r>
              <w:t>Pre-conditions</w:t>
            </w:r>
          </w:p>
        </w:tc>
        <w:tc>
          <w:tcPr>
            <w:tcW w:w="7488" w:type="dxa"/>
          </w:tcPr>
          <w:p w14:paraId="14ED3AFD" w14:textId="16630E9D" w:rsidR="00C94C91" w:rsidRDefault="0067588A" w:rsidP="007C6A5D">
            <w:r w:rsidRPr="0067588A">
              <w:t>Ứng dụng đã được khởi động và thiết bị có kết nối Internet</w:t>
            </w:r>
            <w:r>
              <w:t>.</w:t>
            </w:r>
          </w:p>
        </w:tc>
      </w:tr>
      <w:tr w:rsidR="00C94C91" w14:paraId="026D4752" w14:textId="77777777" w:rsidTr="007C6A5D">
        <w:tc>
          <w:tcPr>
            <w:tcW w:w="2088" w:type="dxa"/>
          </w:tcPr>
          <w:p w14:paraId="59260C06" w14:textId="77777777" w:rsidR="00C94C91" w:rsidRDefault="00C94C91" w:rsidP="007C6A5D">
            <w:r>
              <w:t>Post-conditions</w:t>
            </w:r>
          </w:p>
        </w:tc>
        <w:tc>
          <w:tcPr>
            <w:tcW w:w="7488" w:type="dxa"/>
          </w:tcPr>
          <w:p w14:paraId="23A81654" w14:textId="2DF04780" w:rsidR="00C94C91" w:rsidRDefault="0067588A" w:rsidP="007C6A5D">
            <w:r w:rsidRPr="0067588A">
              <w:t>Người dùng nắm bắt được thông tin trực quan về loài côn trùng và có thể truy cập sâu vào nội dung bách khoa toàn thư</w:t>
            </w:r>
            <w:r w:rsidR="00720A7D" w:rsidRPr="00720A7D">
              <w:t>.</w:t>
            </w:r>
          </w:p>
        </w:tc>
      </w:tr>
    </w:tbl>
    <w:p w14:paraId="1ADD3E76" w14:textId="682A65CF" w:rsidR="00720A7D" w:rsidRDefault="00720A7D" w:rsidP="00720A7D">
      <w:pPr>
        <w:pStyle w:val="Heading2"/>
      </w:pPr>
      <w:bookmarkStart w:id="9" w:name="_Toc227913949"/>
      <w:r>
        <w:t xml:space="preserve">Use-case: </w:t>
      </w:r>
      <w:r w:rsidRPr="00720A7D">
        <w:t>Xem/Quản lý lịch sử nhận diện</w:t>
      </w:r>
      <w:r w:rsidR="001F5FF7">
        <w:t xml:space="preserve"> </w:t>
      </w:r>
      <w:r w:rsidR="001F5FF7" w:rsidRPr="001F5FF7">
        <w:t>(UC12)</w:t>
      </w:r>
      <w:bookmarkEnd w:id="9"/>
    </w:p>
    <w:tbl>
      <w:tblPr>
        <w:tblStyle w:val="TableGrid"/>
        <w:tblW w:w="0" w:type="auto"/>
        <w:tblLook w:val="04A0" w:firstRow="1" w:lastRow="0" w:firstColumn="1" w:lastColumn="0" w:noHBand="0" w:noVBand="1"/>
      </w:tblPr>
      <w:tblGrid>
        <w:gridCol w:w="2057"/>
        <w:gridCol w:w="7293"/>
      </w:tblGrid>
      <w:tr w:rsidR="00720A7D" w14:paraId="3704172A" w14:textId="77777777" w:rsidTr="007C6A5D">
        <w:tc>
          <w:tcPr>
            <w:tcW w:w="2088" w:type="dxa"/>
          </w:tcPr>
          <w:p w14:paraId="34B1F53B" w14:textId="77777777" w:rsidR="00720A7D" w:rsidRDefault="00720A7D" w:rsidP="007C6A5D">
            <w:r>
              <w:t>Use case Name</w:t>
            </w:r>
          </w:p>
        </w:tc>
        <w:tc>
          <w:tcPr>
            <w:tcW w:w="7488" w:type="dxa"/>
          </w:tcPr>
          <w:p w14:paraId="2A19B366" w14:textId="762FFF57" w:rsidR="00720A7D" w:rsidRDefault="00720A7D" w:rsidP="007C6A5D">
            <w:r w:rsidRPr="00720A7D">
              <w:t>Xem/Quản lý lịch sử nhận diện</w:t>
            </w:r>
          </w:p>
        </w:tc>
      </w:tr>
      <w:tr w:rsidR="00720A7D" w14:paraId="3535A262" w14:textId="77777777" w:rsidTr="007C6A5D">
        <w:tc>
          <w:tcPr>
            <w:tcW w:w="2088" w:type="dxa"/>
          </w:tcPr>
          <w:p w14:paraId="32F96832" w14:textId="77777777" w:rsidR="00720A7D" w:rsidRDefault="00720A7D" w:rsidP="007C6A5D">
            <w:r>
              <w:t>Brief description</w:t>
            </w:r>
          </w:p>
        </w:tc>
        <w:tc>
          <w:tcPr>
            <w:tcW w:w="7488" w:type="dxa"/>
          </w:tcPr>
          <w:p w14:paraId="251F1A03" w14:textId="39ADFDDA" w:rsidR="00720A7D" w:rsidRDefault="00720A7D" w:rsidP="007C6A5D">
            <w:r w:rsidRPr="00720A7D">
              <w:t>Người dùng có thể xem lại danh sách các kết quả đã nhận diện trong quá khứ và xóa bỏ các bản ghi không cần thiết</w:t>
            </w:r>
          </w:p>
        </w:tc>
      </w:tr>
      <w:tr w:rsidR="00720A7D" w14:paraId="7AFA88FE" w14:textId="77777777" w:rsidTr="007C6A5D">
        <w:tc>
          <w:tcPr>
            <w:tcW w:w="2088" w:type="dxa"/>
          </w:tcPr>
          <w:p w14:paraId="65A35367" w14:textId="77777777" w:rsidR="00720A7D" w:rsidRDefault="00720A7D" w:rsidP="007C6A5D">
            <w:r>
              <w:t>Actors</w:t>
            </w:r>
          </w:p>
        </w:tc>
        <w:tc>
          <w:tcPr>
            <w:tcW w:w="7488" w:type="dxa"/>
          </w:tcPr>
          <w:p w14:paraId="45C39366" w14:textId="11ABD0A0" w:rsidR="00720A7D" w:rsidRDefault="00720A7D" w:rsidP="007C6A5D">
            <w:r w:rsidRPr="00720A7D">
              <w:t>Người dùng (Chính), Cơ sở dữ liệu (Phụ).</w:t>
            </w:r>
          </w:p>
        </w:tc>
      </w:tr>
      <w:tr w:rsidR="00720A7D" w14:paraId="733C6A4B" w14:textId="77777777" w:rsidTr="007C6A5D">
        <w:tc>
          <w:tcPr>
            <w:tcW w:w="2088" w:type="dxa"/>
          </w:tcPr>
          <w:p w14:paraId="78666969" w14:textId="77777777" w:rsidR="00720A7D" w:rsidRDefault="00720A7D" w:rsidP="007C6A5D">
            <w:r>
              <w:t>Basic Flow</w:t>
            </w:r>
          </w:p>
        </w:tc>
        <w:tc>
          <w:tcPr>
            <w:tcW w:w="7488" w:type="dxa"/>
          </w:tcPr>
          <w:p w14:paraId="369A4050" w14:textId="7BED1CD8" w:rsidR="00720A7D" w:rsidRPr="00720A7D" w:rsidRDefault="00720A7D" w:rsidP="00720A7D">
            <w:pPr>
              <w:pStyle w:val="ListParagraph"/>
              <w:numPr>
                <w:ilvl w:val="0"/>
                <w:numId w:val="39"/>
              </w:numPr>
            </w:pPr>
            <w:r w:rsidRPr="00720A7D">
              <w:t xml:space="preserve">Người dùng truy cập vào mục "Lịch sử" trong phần Hồ sơ cá nhân. </w:t>
            </w:r>
          </w:p>
          <w:p w14:paraId="56A207EA" w14:textId="2ED768D9" w:rsidR="00720A7D" w:rsidRPr="00720A7D" w:rsidRDefault="00720A7D" w:rsidP="00720A7D">
            <w:pPr>
              <w:pStyle w:val="ListParagraph"/>
              <w:numPr>
                <w:ilvl w:val="0"/>
                <w:numId w:val="39"/>
              </w:numPr>
            </w:pPr>
            <w:r w:rsidRPr="00720A7D">
              <w:t xml:space="preserve">Hệ thống truy xuất danh sách các phiên nhận diện từ PostgreSQL gắn với ID người dùng. </w:t>
            </w:r>
          </w:p>
          <w:p w14:paraId="21168775" w14:textId="230DB3E8" w:rsidR="00720A7D" w:rsidRPr="00720A7D" w:rsidRDefault="00720A7D" w:rsidP="00720A7D">
            <w:pPr>
              <w:pStyle w:val="ListParagraph"/>
              <w:numPr>
                <w:ilvl w:val="0"/>
                <w:numId w:val="39"/>
              </w:numPr>
            </w:pPr>
            <w:r w:rsidRPr="00720A7D">
              <w:t xml:space="preserve">Hệ thống hiển thị danh sách sắp xếp theo thời gian gần nhất. </w:t>
            </w:r>
          </w:p>
          <w:p w14:paraId="29E28CB3" w14:textId="75CF46CF" w:rsidR="00720A7D" w:rsidRPr="00720A7D" w:rsidRDefault="00720A7D" w:rsidP="00720A7D">
            <w:pPr>
              <w:pStyle w:val="ListParagraph"/>
              <w:numPr>
                <w:ilvl w:val="0"/>
                <w:numId w:val="39"/>
              </w:numPr>
            </w:pPr>
            <w:r w:rsidRPr="00720A7D">
              <w:t>Người dùng nhấn vào một mục để xem lại kết quả chi tiết.</w:t>
            </w:r>
          </w:p>
        </w:tc>
      </w:tr>
      <w:tr w:rsidR="00720A7D" w14:paraId="56A94506" w14:textId="77777777" w:rsidTr="007C6A5D">
        <w:tc>
          <w:tcPr>
            <w:tcW w:w="2088" w:type="dxa"/>
          </w:tcPr>
          <w:p w14:paraId="6FC6B315" w14:textId="77777777" w:rsidR="00720A7D" w:rsidRDefault="00720A7D" w:rsidP="007C6A5D">
            <w:r>
              <w:t>Alternative Flows</w:t>
            </w:r>
          </w:p>
        </w:tc>
        <w:tc>
          <w:tcPr>
            <w:tcW w:w="7488" w:type="dxa"/>
          </w:tcPr>
          <w:p w14:paraId="2949C23A" w14:textId="77777777" w:rsidR="00720A7D" w:rsidRPr="00720A7D" w:rsidRDefault="00720A7D" w:rsidP="00720A7D">
            <w:r w:rsidRPr="00720A7D">
              <w:rPr>
                <w:b/>
                <w:bCs/>
              </w:rPr>
              <w:t>Alternative flow 1: Xóa lịch sử</w:t>
            </w:r>
            <w:r w:rsidRPr="00720A7D">
              <w:t>:</w:t>
            </w:r>
          </w:p>
          <w:p w14:paraId="0DACEBD0" w14:textId="77777777" w:rsidR="00720A7D" w:rsidRPr="00720A7D" w:rsidRDefault="00720A7D" w:rsidP="00720A7D">
            <w:pPr>
              <w:numPr>
                <w:ilvl w:val="0"/>
                <w:numId w:val="40"/>
              </w:numPr>
            </w:pPr>
            <w:r w:rsidRPr="00720A7D">
              <w:t xml:space="preserve">Từ bước #3, người dùng nhấn biểu tượng "Xóa" cạnh bản ghi. </w:t>
            </w:r>
          </w:p>
          <w:p w14:paraId="3DDF52A5" w14:textId="77777777" w:rsidR="00720A7D" w:rsidRPr="00720A7D" w:rsidRDefault="00720A7D" w:rsidP="00720A7D">
            <w:pPr>
              <w:numPr>
                <w:ilvl w:val="0"/>
                <w:numId w:val="40"/>
              </w:numPr>
            </w:pPr>
            <w:r w:rsidRPr="00720A7D">
              <w:t xml:space="preserve">Hệ thống yêu cầu xác nhận và thực hiện xóa bản ghi khỏi PostgreSQL. </w:t>
            </w:r>
          </w:p>
          <w:p w14:paraId="34D125F0" w14:textId="77777777" w:rsidR="00720A7D" w:rsidRDefault="00720A7D" w:rsidP="007C6A5D"/>
        </w:tc>
      </w:tr>
      <w:tr w:rsidR="00720A7D" w14:paraId="06C285DA" w14:textId="77777777" w:rsidTr="007C6A5D">
        <w:tc>
          <w:tcPr>
            <w:tcW w:w="2088" w:type="dxa"/>
          </w:tcPr>
          <w:p w14:paraId="36C9D30B" w14:textId="77777777" w:rsidR="00720A7D" w:rsidRDefault="00720A7D" w:rsidP="007C6A5D">
            <w:r>
              <w:t>Pre-conditions</w:t>
            </w:r>
          </w:p>
        </w:tc>
        <w:tc>
          <w:tcPr>
            <w:tcW w:w="7488" w:type="dxa"/>
          </w:tcPr>
          <w:p w14:paraId="77B21AFE" w14:textId="660B7D7D" w:rsidR="00720A7D" w:rsidRDefault="00720A7D" w:rsidP="007C6A5D">
            <w:r w:rsidRPr="00720A7D">
              <w:t>Người dùng đã đăng nhập thành công.</w:t>
            </w:r>
          </w:p>
        </w:tc>
      </w:tr>
      <w:tr w:rsidR="00720A7D" w14:paraId="44E13142" w14:textId="77777777" w:rsidTr="007C6A5D">
        <w:tc>
          <w:tcPr>
            <w:tcW w:w="2088" w:type="dxa"/>
          </w:tcPr>
          <w:p w14:paraId="6F95AE2B" w14:textId="77777777" w:rsidR="00720A7D" w:rsidRDefault="00720A7D" w:rsidP="007C6A5D">
            <w:r>
              <w:t>Post-conditions</w:t>
            </w:r>
          </w:p>
        </w:tc>
        <w:tc>
          <w:tcPr>
            <w:tcW w:w="7488" w:type="dxa"/>
          </w:tcPr>
          <w:p w14:paraId="5C47ADBE" w14:textId="17FD9217" w:rsidR="00720A7D" w:rsidRDefault="00720A7D" w:rsidP="007C6A5D">
            <w:r w:rsidRPr="00720A7D">
              <w:t>Người dùng nắm bắt được các hoạt động nhận diện trước đó của mình.</w:t>
            </w:r>
          </w:p>
        </w:tc>
      </w:tr>
    </w:tbl>
    <w:p w14:paraId="0E2B85A6" w14:textId="77777777" w:rsidR="00720A7D" w:rsidRPr="00C94C91" w:rsidRDefault="00720A7D" w:rsidP="00720A7D"/>
    <w:p w14:paraId="2DD0FC59" w14:textId="61BDF385" w:rsidR="00720A7D" w:rsidRDefault="00720A7D" w:rsidP="00720A7D">
      <w:pPr>
        <w:pStyle w:val="Heading2"/>
      </w:pPr>
      <w:bookmarkStart w:id="10" w:name="_Toc227913950"/>
      <w:r>
        <w:lastRenderedPageBreak/>
        <w:t xml:space="preserve">Use-case: </w:t>
      </w:r>
      <w:r w:rsidRPr="00720A7D">
        <w:t>Đăng tải / Chụp ảnh</w:t>
      </w:r>
      <w:r w:rsidR="001F5FF7">
        <w:t xml:space="preserve"> </w:t>
      </w:r>
      <w:r w:rsidR="001F5FF7" w:rsidRPr="001F5FF7">
        <w:t>(UC7)</w:t>
      </w:r>
      <w:bookmarkEnd w:id="10"/>
    </w:p>
    <w:tbl>
      <w:tblPr>
        <w:tblStyle w:val="TableGrid"/>
        <w:tblW w:w="0" w:type="auto"/>
        <w:tblLook w:val="04A0" w:firstRow="1" w:lastRow="0" w:firstColumn="1" w:lastColumn="0" w:noHBand="0" w:noVBand="1"/>
      </w:tblPr>
      <w:tblGrid>
        <w:gridCol w:w="2057"/>
        <w:gridCol w:w="7293"/>
      </w:tblGrid>
      <w:tr w:rsidR="00720A7D" w14:paraId="6E83EB7F" w14:textId="77777777" w:rsidTr="007C6A5D">
        <w:tc>
          <w:tcPr>
            <w:tcW w:w="2088" w:type="dxa"/>
          </w:tcPr>
          <w:p w14:paraId="456DBABF" w14:textId="77777777" w:rsidR="00720A7D" w:rsidRDefault="00720A7D" w:rsidP="007C6A5D">
            <w:r>
              <w:t>Use case Name</w:t>
            </w:r>
          </w:p>
        </w:tc>
        <w:tc>
          <w:tcPr>
            <w:tcW w:w="7488" w:type="dxa"/>
          </w:tcPr>
          <w:p w14:paraId="1DA2181E" w14:textId="57EED1C3" w:rsidR="00720A7D" w:rsidRDefault="00D549C9" w:rsidP="007C6A5D">
            <w:r w:rsidRPr="00D549C9">
              <w:t>Đăng tải / Chụp ảnh</w:t>
            </w:r>
          </w:p>
        </w:tc>
      </w:tr>
      <w:tr w:rsidR="00720A7D" w14:paraId="6C776263" w14:textId="77777777" w:rsidTr="007C6A5D">
        <w:tc>
          <w:tcPr>
            <w:tcW w:w="2088" w:type="dxa"/>
          </w:tcPr>
          <w:p w14:paraId="55EE549B" w14:textId="77777777" w:rsidR="00720A7D" w:rsidRDefault="00720A7D" w:rsidP="007C6A5D">
            <w:r>
              <w:t>Brief description</w:t>
            </w:r>
          </w:p>
        </w:tc>
        <w:tc>
          <w:tcPr>
            <w:tcW w:w="7488" w:type="dxa"/>
          </w:tcPr>
          <w:p w14:paraId="3330A6AF" w14:textId="6C066A23" w:rsidR="00720A7D" w:rsidRDefault="00720A7D" w:rsidP="007C6A5D">
            <w:r w:rsidRPr="00720A7D">
              <w:t>Use-case này là một thành phần bắt buộc (include) của chức năng nhận diện, cho phép hệ thống thu thập dữ liệu hình ảnh từ phần cứng thiết bị.</w:t>
            </w:r>
          </w:p>
        </w:tc>
      </w:tr>
      <w:tr w:rsidR="00720A7D" w14:paraId="25DDE52E" w14:textId="77777777" w:rsidTr="007C6A5D">
        <w:tc>
          <w:tcPr>
            <w:tcW w:w="2088" w:type="dxa"/>
          </w:tcPr>
          <w:p w14:paraId="3B064F80" w14:textId="77777777" w:rsidR="00720A7D" w:rsidRDefault="00720A7D" w:rsidP="007C6A5D">
            <w:r>
              <w:t>Actors</w:t>
            </w:r>
          </w:p>
        </w:tc>
        <w:tc>
          <w:tcPr>
            <w:tcW w:w="7488" w:type="dxa"/>
          </w:tcPr>
          <w:p w14:paraId="7C24ABC0" w14:textId="5A9652AB" w:rsidR="00720A7D" w:rsidRDefault="00D549C9" w:rsidP="007C6A5D">
            <w:r w:rsidRPr="00D549C9">
              <w:t>Người dùng, Hệ thống (Camera/Thư viện ảnh).</w:t>
            </w:r>
          </w:p>
        </w:tc>
      </w:tr>
      <w:tr w:rsidR="00720A7D" w14:paraId="0D536A5A" w14:textId="77777777" w:rsidTr="007C6A5D">
        <w:tc>
          <w:tcPr>
            <w:tcW w:w="2088" w:type="dxa"/>
          </w:tcPr>
          <w:p w14:paraId="4CADD613" w14:textId="77777777" w:rsidR="00720A7D" w:rsidRDefault="00720A7D" w:rsidP="007C6A5D">
            <w:r>
              <w:t>Basic Flow</w:t>
            </w:r>
          </w:p>
        </w:tc>
        <w:tc>
          <w:tcPr>
            <w:tcW w:w="7488" w:type="dxa"/>
          </w:tcPr>
          <w:p w14:paraId="5C67C5F3" w14:textId="75E9C610" w:rsidR="00D549C9" w:rsidRPr="00D549C9" w:rsidRDefault="00D549C9" w:rsidP="00D549C9">
            <w:pPr>
              <w:pStyle w:val="ListParagraph"/>
              <w:numPr>
                <w:ilvl w:val="0"/>
                <w:numId w:val="41"/>
              </w:numPr>
            </w:pPr>
            <w:r w:rsidRPr="00D549C9">
              <w:t>Hệ thống kích hoạt giao diện chọn nguồn ảnh (Camera hoặc Thư viện).</w:t>
            </w:r>
          </w:p>
          <w:p w14:paraId="1421E348" w14:textId="29788680" w:rsidR="00D549C9" w:rsidRPr="00D549C9" w:rsidRDefault="00D549C9" w:rsidP="00D549C9">
            <w:pPr>
              <w:pStyle w:val="ListParagraph"/>
              <w:numPr>
                <w:ilvl w:val="0"/>
                <w:numId w:val="41"/>
              </w:numPr>
            </w:pPr>
            <w:r w:rsidRPr="00D549C9">
              <w:t>Người dùng cấp quyền truy cập nếu là lần đầu sử dụng.</w:t>
            </w:r>
          </w:p>
          <w:p w14:paraId="7318F920" w14:textId="3DBC5646" w:rsidR="00D549C9" w:rsidRPr="00D549C9" w:rsidRDefault="00D549C9" w:rsidP="00D549C9">
            <w:pPr>
              <w:pStyle w:val="ListParagraph"/>
              <w:numPr>
                <w:ilvl w:val="0"/>
                <w:numId w:val="41"/>
              </w:numPr>
            </w:pPr>
            <w:r w:rsidRPr="00D549C9">
              <w:t>Người dùng thực hiện chụp ảnh hoặc chọn tệp ảnh có sẵn.</w:t>
            </w:r>
          </w:p>
          <w:p w14:paraId="5838925A" w14:textId="6E599867" w:rsidR="00720A7D" w:rsidRPr="00D549C9" w:rsidRDefault="00D549C9" w:rsidP="00D549C9">
            <w:pPr>
              <w:pStyle w:val="ListParagraph"/>
              <w:numPr>
                <w:ilvl w:val="0"/>
                <w:numId w:val="41"/>
              </w:numPr>
            </w:pPr>
            <w:r w:rsidRPr="00D549C9">
              <w:t>Hệ thống thực hiện nén và tối ưu hóa dung lượng ảnh để sẵn sàng gửi lên server.</w:t>
            </w:r>
          </w:p>
        </w:tc>
      </w:tr>
      <w:tr w:rsidR="00720A7D" w14:paraId="747883BF" w14:textId="77777777" w:rsidTr="007C6A5D">
        <w:tc>
          <w:tcPr>
            <w:tcW w:w="2088" w:type="dxa"/>
          </w:tcPr>
          <w:p w14:paraId="5423C880" w14:textId="77777777" w:rsidR="00720A7D" w:rsidRDefault="00720A7D" w:rsidP="007C6A5D">
            <w:r>
              <w:t>Alternative Flows</w:t>
            </w:r>
          </w:p>
        </w:tc>
        <w:tc>
          <w:tcPr>
            <w:tcW w:w="7488" w:type="dxa"/>
          </w:tcPr>
          <w:p w14:paraId="4DA2C08C" w14:textId="5360A622" w:rsidR="0067588A" w:rsidRPr="0067588A" w:rsidRDefault="0067588A" w:rsidP="0067588A">
            <w:r w:rsidRPr="0067588A">
              <w:rPr>
                <w:b/>
                <w:bCs/>
              </w:rPr>
              <w:t>Alternative flow 1: Người dùng chưa cấp quyền truy cập</w:t>
            </w:r>
            <w:r w:rsidRPr="0067588A">
              <w:t>:</w:t>
            </w:r>
          </w:p>
          <w:p w14:paraId="77C18ACE" w14:textId="77777777" w:rsidR="0067588A" w:rsidRPr="0067588A" w:rsidRDefault="0067588A" w:rsidP="0067588A">
            <w:pPr>
              <w:numPr>
                <w:ilvl w:val="0"/>
                <w:numId w:val="49"/>
              </w:numPr>
            </w:pPr>
            <w:r w:rsidRPr="0067588A">
              <w:t>Từ bước #2, nếu hệ thống phát hiện quyền Camera/Bộ nhớ bị từ chối, một thông báo yêu cầu cấp quyền sẽ hiển thị.</w:t>
            </w:r>
          </w:p>
          <w:p w14:paraId="56F6F9C5" w14:textId="77777777" w:rsidR="0067588A" w:rsidRPr="0067588A" w:rsidRDefault="0067588A" w:rsidP="0067588A">
            <w:pPr>
              <w:numPr>
                <w:ilvl w:val="0"/>
                <w:numId w:val="49"/>
              </w:numPr>
            </w:pPr>
            <w:r w:rsidRPr="0067588A">
              <w:t>Người dùng chọn "Đồng ý" và tiếp tục quy trình tại bước #3.</w:t>
            </w:r>
          </w:p>
          <w:p w14:paraId="5BD8DAFF" w14:textId="51119DFA" w:rsidR="0067588A" w:rsidRPr="0067588A" w:rsidRDefault="0067588A" w:rsidP="0067588A">
            <w:r w:rsidRPr="0067588A">
              <w:rPr>
                <w:b/>
                <w:bCs/>
              </w:rPr>
              <w:t>Alternative flow 2: Định dạng ảnh không hợp lệ</w:t>
            </w:r>
            <w:r w:rsidRPr="0067588A">
              <w:t>:</w:t>
            </w:r>
          </w:p>
          <w:p w14:paraId="29566013" w14:textId="77777777" w:rsidR="0067588A" w:rsidRPr="0067588A" w:rsidRDefault="0067588A" w:rsidP="0067588A">
            <w:pPr>
              <w:numPr>
                <w:ilvl w:val="0"/>
                <w:numId w:val="50"/>
              </w:numPr>
            </w:pPr>
            <w:r w:rsidRPr="0067588A">
              <w:t>Tại bước #3, nếu người dùng chọn một tệp không phải định dạng ảnh (như .pdf, .txt), hệ thống báo lỗi: "Vui lòng chọn tệp hình ảnh hợp lệ".</w:t>
            </w:r>
          </w:p>
          <w:p w14:paraId="60E60C73" w14:textId="77777777" w:rsidR="00720A7D" w:rsidRDefault="00720A7D" w:rsidP="0067588A"/>
        </w:tc>
      </w:tr>
      <w:tr w:rsidR="00720A7D" w14:paraId="60A8B4C1" w14:textId="77777777" w:rsidTr="007C6A5D">
        <w:tc>
          <w:tcPr>
            <w:tcW w:w="2088" w:type="dxa"/>
          </w:tcPr>
          <w:p w14:paraId="4E632CC6" w14:textId="77777777" w:rsidR="00720A7D" w:rsidRDefault="00720A7D" w:rsidP="007C6A5D">
            <w:r>
              <w:t>Pre-conditions</w:t>
            </w:r>
          </w:p>
        </w:tc>
        <w:tc>
          <w:tcPr>
            <w:tcW w:w="7488" w:type="dxa"/>
          </w:tcPr>
          <w:p w14:paraId="4DB98178" w14:textId="333823F5" w:rsidR="00720A7D" w:rsidRDefault="00D549C9" w:rsidP="007C6A5D">
            <w:r w:rsidRPr="00D549C9">
              <w:t>Người dùng đã chọn chức năng "Nhận diện côn trùng" (UC4).</w:t>
            </w:r>
          </w:p>
        </w:tc>
      </w:tr>
      <w:tr w:rsidR="00720A7D" w14:paraId="309A260E" w14:textId="77777777" w:rsidTr="007C6A5D">
        <w:tc>
          <w:tcPr>
            <w:tcW w:w="2088" w:type="dxa"/>
          </w:tcPr>
          <w:p w14:paraId="432B39FD" w14:textId="77777777" w:rsidR="00720A7D" w:rsidRDefault="00720A7D" w:rsidP="007C6A5D">
            <w:r>
              <w:t>Post-conditions</w:t>
            </w:r>
          </w:p>
        </w:tc>
        <w:tc>
          <w:tcPr>
            <w:tcW w:w="7488" w:type="dxa"/>
          </w:tcPr>
          <w:p w14:paraId="6C5C6BA2" w14:textId="0DECA301" w:rsidR="00720A7D" w:rsidRDefault="00D549C9" w:rsidP="007C6A5D">
            <w:r w:rsidRPr="00D549C9">
              <w:t>Dữ liệu hình ảnh được hệ thống tiếp nhận thành công.</w:t>
            </w:r>
          </w:p>
        </w:tc>
      </w:tr>
    </w:tbl>
    <w:p w14:paraId="24B2B8D6" w14:textId="77777777" w:rsidR="00720A7D" w:rsidRPr="00C94C91" w:rsidRDefault="00720A7D" w:rsidP="00720A7D"/>
    <w:p w14:paraId="7769A3BC" w14:textId="77777777" w:rsidR="00720A7D" w:rsidRPr="00C94C91" w:rsidRDefault="00720A7D" w:rsidP="00720A7D"/>
    <w:p w14:paraId="4A9E6971" w14:textId="5A048807" w:rsidR="00720A7D" w:rsidRDefault="00720A7D" w:rsidP="00720A7D">
      <w:pPr>
        <w:pStyle w:val="Heading2"/>
      </w:pPr>
      <w:bookmarkStart w:id="11" w:name="_Toc227913951"/>
      <w:r>
        <w:t xml:space="preserve">Use-case: </w:t>
      </w:r>
      <w:r w:rsidR="00D549C9" w:rsidRPr="00D549C9">
        <w:t>Truy vấn thông tin &amp; Đề xuất xử lý</w:t>
      </w:r>
      <w:r w:rsidR="001F5FF7">
        <w:t xml:space="preserve"> </w:t>
      </w:r>
      <w:r w:rsidR="001F5FF7" w:rsidRPr="001F5FF7">
        <w:t>(UC8)</w:t>
      </w:r>
      <w:bookmarkEnd w:id="11"/>
    </w:p>
    <w:tbl>
      <w:tblPr>
        <w:tblStyle w:val="TableGrid"/>
        <w:tblW w:w="0" w:type="auto"/>
        <w:tblLook w:val="04A0" w:firstRow="1" w:lastRow="0" w:firstColumn="1" w:lastColumn="0" w:noHBand="0" w:noVBand="1"/>
      </w:tblPr>
      <w:tblGrid>
        <w:gridCol w:w="2057"/>
        <w:gridCol w:w="7293"/>
      </w:tblGrid>
      <w:tr w:rsidR="00720A7D" w14:paraId="36210036" w14:textId="77777777" w:rsidTr="007C6A5D">
        <w:tc>
          <w:tcPr>
            <w:tcW w:w="2088" w:type="dxa"/>
          </w:tcPr>
          <w:p w14:paraId="3A3FDF48" w14:textId="77777777" w:rsidR="00720A7D" w:rsidRDefault="00720A7D" w:rsidP="007C6A5D">
            <w:r>
              <w:t>Use case Name</w:t>
            </w:r>
          </w:p>
        </w:tc>
        <w:tc>
          <w:tcPr>
            <w:tcW w:w="7488" w:type="dxa"/>
          </w:tcPr>
          <w:p w14:paraId="3F658EB8" w14:textId="1D697FF5" w:rsidR="00720A7D" w:rsidRDefault="00D549C9" w:rsidP="007C6A5D">
            <w:r w:rsidRPr="00D549C9">
              <w:t>Truy vấn thông tin &amp; Đề xuất xử lý</w:t>
            </w:r>
          </w:p>
        </w:tc>
      </w:tr>
      <w:tr w:rsidR="00720A7D" w14:paraId="2C51AA54" w14:textId="77777777" w:rsidTr="007C6A5D">
        <w:tc>
          <w:tcPr>
            <w:tcW w:w="2088" w:type="dxa"/>
          </w:tcPr>
          <w:p w14:paraId="2B11E984" w14:textId="77777777" w:rsidR="00720A7D" w:rsidRDefault="00720A7D" w:rsidP="007C6A5D">
            <w:r>
              <w:t>Brief description</w:t>
            </w:r>
          </w:p>
        </w:tc>
        <w:tc>
          <w:tcPr>
            <w:tcW w:w="7488" w:type="dxa"/>
          </w:tcPr>
          <w:p w14:paraId="693834E2" w14:textId="563101B9" w:rsidR="00720A7D" w:rsidRDefault="00D549C9" w:rsidP="007C6A5D">
            <w:r w:rsidRPr="00D549C9">
              <w:t>Use-case nội bộ giúp hệ thống kết nối nhãn loài nhận diện được với kho dữ liệu để đưa ra thông tin và giải pháp cụ thể.</w:t>
            </w:r>
          </w:p>
        </w:tc>
      </w:tr>
      <w:tr w:rsidR="00720A7D" w14:paraId="4278B63D" w14:textId="77777777" w:rsidTr="007C6A5D">
        <w:tc>
          <w:tcPr>
            <w:tcW w:w="2088" w:type="dxa"/>
          </w:tcPr>
          <w:p w14:paraId="54002564" w14:textId="77777777" w:rsidR="00720A7D" w:rsidRDefault="00720A7D" w:rsidP="007C6A5D">
            <w:r>
              <w:t>Actors</w:t>
            </w:r>
          </w:p>
        </w:tc>
        <w:tc>
          <w:tcPr>
            <w:tcW w:w="7488" w:type="dxa"/>
          </w:tcPr>
          <w:p w14:paraId="24A7551B" w14:textId="467E93F0" w:rsidR="00720A7D" w:rsidRDefault="00D549C9" w:rsidP="007C6A5D">
            <w:r w:rsidRPr="00D549C9">
              <w:t>Cơ sở dữ liệu</w:t>
            </w:r>
            <w:r>
              <w:t xml:space="preserve"> </w:t>
            </w:r>
            <w:r w:rsidRPr="00D549C9">
              <w:t>(PostgreSQL).</w:t>
            </w:r>
          </w:p>
        </w:tc>
      </w:tr>
      <w:tr w:rsidR="00720A7D" w14:paraId="7C82ECA1" w14:textId="77777777" w:rsidTr="007C6A5D">
        <w:tc>
          <w:tcPr>
            <w:tcW w:w="2088" w:type="dxa"/>
          </w:tcPr>
          <w:p w14:paraId="2BF41C4D" w14:textId="77777777" w:rsidR="00720A7D" w:rsidRDefault="00720A7D" w:rsidP="007C6A5D">
            <w:r>
              <w:t>Basic Flow</w:t>
            </w:r>
          </w:p>
        </w:tc>
        <w:tc>
          <w:tcPr>
            <w:tcW w:w="7488" w:type="dxa"/>
          </w:tcPr>
          <w:p w14:paraId="51560374" w14:textId="0C918D55" w:rsidR="00D549C9" w:rsidRPr="00D549C9" w:rsidRDefault="00D549C9" w:rsidP="00D549C9">
            <w:pPr>
              <w:pStyle w:val="ListParagraph"/>
              <w:numPr>
                <w:ilvl w:val="0"/>
                <w:numId w:val="43"/>
              </w:numPr>
            </w:pPr>
            <w:r w:rsidRPr="00D549C9">
              <w:t>Hệ thống nhận mã định danh (ID) hoặc nhãn loài từ module AI.</w:t>
            </w:r>
          </w:p>
          <w:p w14:paraId="6BCF58E6" w14:textId="15DFCEF4" w:rsidR="00D549C9" w:rsidRPr="00D549C9" w:rsidRDefault="00D549C9" w:rsidP="00D549C9">
            <w:pPr>
              <w:pStyle w:val="ListParagraph"/>
              <w:numPr>
                <w:ilvl w:val="0"/>
                <w:numId w:val="43"/>
              </w:numPr>
            </w:pPr>
            <w:r w:rsidRPr="00D549C9">
              <w:t>Hệ thống thực hiện truy vấn trong bảng Encyclopedia để lấy thông tin đặc điểm, mức độ gây hại.</w:t>
            </w:r>
          </w:p>
          <w:p w14:paraId="0C924EA4" w14:textId="0965187F" w:rsidR="00D549C9" w:rsidRPr="00D549C9" w:rsidRDefault="00D549C9" w:rsidP="00D549C9">
            <w:pPr>
              <w:pStyle w:val="ListParagraph"/>
              <w:numPr>
                <w:ilvl w:val="0"/>
                <w:numId w:val="43"/>
              </w:numPr>
            </w:pPr>
            <w:r w:rsidRPr="00D549C9">
              <w:t>Hệ thống truy vấn bảng Treatments để lấy các biện pháp xử lý tương ứng (hữu cơ và hóa học).</w:t>
            </w:r>
          </w:p>
          <w:p w14:paraId="5466882C" w14:textId="041D7188" w:rsidR="00720A7D" w:rsidRPr="00D549C9" w:rsidRDefault="00D549C9" w:rsidP="00D549C9">
            <w:pPr>
              <w:pStyle w:val="ListParagraph"/>
              <w:numPr>
                <w:ilvl w:val="0"/>
                <w:numId w:val="43"/>
              </w:numPr>
            </w:pPr>
            <w:r w:rsidRPr="00D549C9">
              <w:t>Hệ thống định dạng lại dữ liệu dưới dạng văn bản và hình ảnh để hiển thị cho người dùng.</w:t>
            </w:r>
          </w:p>
        </w:tc>
      </w:tr>
      <w:tr w:rsidR="00720A7D" w14:paraId="282DFBFE" w14:textId="77777777" w:rsidTr="007C6A5D">
        <w:tc>
          <w:tcPr>
            <w:tcW w:w="2088" w:type="dxa"/>
          </w:tcPr>
          <w:p w14:paraId="45BCC4DD" w14:textId="77777777" w:rsidR="00720A7D" w:rsidRDefault="00720A7D" w:rsidP="007C6A5D">
            <w:r>
              <w:t>Alternative Flows</w:t>
            </w:r>
          </w:p>
        </w:tc>
        <w:tc>
          <w:tcPr>
            <w:tcW w:w="7488" w:type="dxa"/>
          </w:tcPr>
          <w:p w14:paraId="4EAF0D57" w14:textId="77777777" w:rsidR="0067588A" w:rsidRPr="0067588A" w:rsidRDefault="0067588A" w:rsidP="0067588A">
            <w:r w:rsidRPr="0067588A">
              <w:rPr>
                <w:b/>
                <w:bCs/>
              </w:rPr>
              <w:t>Alternative flow 1: Không tìm thấy dữ liệu bổ sung</w:t>
            </w:r>
            <w:r w:rsidRPr="0067588A">
              <w:t>:</w:t>
            </w:r>
          </w:p>
          <w:p w14:paraId="2C9FAD74" w14:textId="77777777" w:rsidR="0067588A" w:rsidRPr="0067588A" w:rsidRDefault="0067588A" w:rsidP="0067588A">
            <w:pPr>
              <w:numPr>
                <w:ilvl w:val="0"/>
                <w:numId w:val="51"/>
              </w:numPr>
            </w:pPr>
            <w:r w:rsidRPr="0067588A">
              <w:t>Từ bước #2, nếu loài đã nhận diện nhưng chưa có dữ liệu chi tiết trong DB, hệ thống sẽ hiển thị thông báo: "Thông tin chi tiết về loài này đang được cập nhật".</w:t>
            </w:r>
          </w:p>
          <w:p w14:paraId="5A707B10" w14:textId="77777777" w:rsidR="00720A7D" w:rsidRDefault="00720A7D" w:rsidP="007C6A5D"/>
        </w:tc>
      </w:tr>
      <w:tr w:rsidR="00720A7D" w14:paraId="543A20F4" w14:textId="77777777" w:rsidTr="007C6A5D">
        <w:tc>
          <w:tcPr>
            <w:tcW w:w="2088" w:type="dxa"/>
          </w:tcPr>
          <w:p w14:paraId="0728F753" w14:textId="77777777" w:rsidR="00720A7D" w:rsidRDefault="00720A7D" w:rsidP="007C6A5D">
            <w:r>
              <w:t>Pre-conditions</w:t>
            </w:r>
          </w:p>
        </w:tc>
        <w:tc>
          <w:tcPr>
            <w:tcW w:w="7488" w:type="dxa"/>
          </w:tcPr>
          <w:p w14:paraId="49A4D988" w14:textId="380C39EF" w:rsidR="00720A7D" w:rsidRDefault="00D549C9" w:rsidP="007C6A5D">
            <w:r w:rsidRPr="00D549C9">
              <w:t>Module AI đã trả về kết quả nhận diện loài thành công.</w:t>
            </w:r>
          </w:p>
        </w:tc>
      </w:tr>
      <w:tr w:rsidR="00720A7D" w14:paraId="0F67A20D" w14:textId="77777777" w:rsidTr="007C6A5D">
        <w:tc>
          <w:tcPr>
            <w:tcW w:w="2088" w:type="dxa"/>
          </w:tcPr>
          <w:p w14:paraId="550F15B8" w14:textId="77777777" w:rsidR="00720A7D" w:rsidRDefault="00720A7D" w:rsidP="007C6A5D">
            <w:r>
              <w:t>Post-conditions</w:t>
            </w:r>
          </w:p>
        </w:tc>
        <w:tc>
          <w:tcPr>
            <w:tcW w:w="7488" w:type="dxa"/>
          </w:tcPr>
          <w:p w14:paraId="3EC10EF5" w14:textId="5FAD6F39" w:rsidR="00720A7D" w:rsidRDefault="0067588A" w:rsidP="007C6A5D">
            <w:r w:rsidRPr="0067588A">
              <w:t>Thông tin chi tiết được chuẩn bị đầy đủ để hiển thị lên màn hình kết quả.</w:t>
            </w:r>
          </w:p>
        </w:tc>
      </w:tr>
    </w:tbl>
    <w:p w14:paraId="15C0866C" w14:textId="77777777" w:rsidR="00720A7D" w:rsidRPr="00C94C91" w:rsidRDefault="00720A7D" w:rsidP="00720A7D"/>
    <w:p w14:paraId="15F18B78" w14:textId="77777777" w:rsidR="00720A7D" w:rsidRPr="00C94C91" w:rsidRDefault="00720A7D" w:rsidP="00720A7D"/>
    <w:p w14:paraId="0A8C14D5" w14:textId="35CA8B77" w:rsidR="00720A7D" w:rsidRDefault="00720A7D" w:rsidP="00720A7D">
      <w:pPr>
        <w:pStyle w:val="Heading2"/>
      </w:pPr>
      <w:bookmarkStart w:id="12" w:name="_Toc227913952"/>
      <w:r>
        <w:t xml:space="preserve">Use-case: </w:t>
      </w:r>
      <w:r w:rsidR="00D549C9" w:rsidRPr="00D549C9">
        <w:t xml:space="preserve">Lưu lịch sử nhận diện </w:t>
      </w:r>
      <w:r w:rsidR="001F5FF7" w:rsidRPr="001F5FF7">
        <w:t>(UC9)</w:t>
      </w:r>
      <w:bookmarkEnd w:id="12"/>
    </w:p>
    <w:tbl>
      <w:tblPr>
        <w:tblStyle w:val="TableGrid"/>
        <w:tblW w:w="0" w:type="auto"/>
        <w:tblLook w:val="04A0" w:firstRow="1" w:lastRow="0" w:firstColumn="1" w:lastColumn="0" w:noHBand="0" w:noVBand="1"/>
      </w:tblPr>
      <w:tblGrid>
        <w:gridCol w:w="2059"/>
        <w:gridCol w:w="7291"/>
      </w:tblGrid>
      <w:tr w:rsidR="00720A7D" w14:paraId="71DC85FC" w14:textId="77777777" w:rsidTr="007C6A5D">
        <w:tc>
          <w:tcPr>
            <w:tcW w:w="2088" w:type="dxa"/>
          </w:tcPr>
          <w:p w14:paraId="3B07F331" w14:textId="77777777" w:rsidR="00720A7D" w:rsidRDefault="00720A7D" w:rsidP="007C6A5D">
            <w:r>
              <w:t>Use case Name</w:t>
            </w:r>
          </w:p>
        </w:tc>
        <w:tc>
          <w:tcPr>
            <w:tcW w:w="7488" w:type="dxa"/>
          </w:tcPr>
          <w:p w14:paraId="3B09610A" w14:textId="7E062DBD" w:rsidR="00720A7D" w:rsidRDefault="00D549C9" w:rsidP="007C6A5D">
            <w:r w:rsidRPr="00D549C9">
              <w:t>Lưu lịch sử nhận diện</w:t>
            </w:r>
          </w:p>
        </w:tc>
      </w:tr>
      <w:tr w:rsidR="00720A7D" w14:paraId="41368719" w14:textId="77777777" w:rsidTr="007C6A5D">
        <w:tc>
          <w:tcPr>
            <w:tcW w:w="2088" w:type="dxa"/>
          </w:tcPr>
          <w:p w14:paraId="340D0E15" w14:textId="77777777" w:rsidR="00720A7D" w:rsidRDefault="00720A7D" w:rsidP="007C6A5D">
            <w:r>
              <w:t>Brief description</w:t>
            </w:r>
          </w:p>
        </w:tc>
        <w:tc>
          <w:tcPr>
            <w:tcW w:w="7488" w:type="dxa"/>
          </w:tcPr>
          <w:p w14:paraId="73E20714" w14:textId="4035DF74" w:rsidR="00720A7D" w:rsidRDefault="00D549C9" w:rsidP="007C6A5D">
            <w:r w:rsidRPr="00D549C9">
              <w:t>Use-case thực hiện việc ghi lại dữ liệu về loài côn trùng, thời gian và vị trí nhận diện vào hồ sơ cá nhân của người dùng.</w:t>
            </w:r>
          </w:p>
        </w:tc>
      </w:tr>
      <w:tr w:rsidR="00720A7D" w14:paraId="41766A9A" w14:textId="77777777" w:rsidTr="007C6A5D">
        <w:tc>
          <w:tcPr>
            <w:tcW w:w="2088" w:type="dxa"/>
          </w:tcPr>
          <w:p w14:paraId="63E9953C" w14:textId="77777777" w:rsidR="00720A7D" w:rsidRDefault="00720A7D" w:rsidP="007C6A5D">
            <w:r>
              <w:t>Actors</w:t>
            </w:r>
          </w:p>
        </w:tc>
        <w:tc>
          <w:tcPr>
            <w:tcW w:w="7488" w:type="dxa"/>
          </w:tcPr>
          <w:p w14:paraId="130EFFC2" w14:textId="10A894A5" w:rsidR="00720A7D" w:rsidRDefault="00D549C9" w:rsidP="007C6A5D">
            <w:r w:rsidRPr="00D549C9">
              <w:t>Cơ sở dữ liệu.</w:t>
            </w:r>
          </w:p>
        </w:tc>
      </w:tr>
      <w:tr w:rsidR="00720A7D" w14:paraId="53825BAC" w14:textId="77777777" w:rsidTr="007C6A5D">
        <w:tc>
          <w:tcPr>
            <w:tcW w:w="2088" w:type="dxa"/>
          </w:tcPr>
          <w:p w14:paraId="76E46777" w14:textId="77777777" w:rsidR="00720A7D" w:rsidRDefault="00720A7D" w:rsidP="007C6A5D">
            <w:r>
              <w:t>Basic Flow</w:t>
            </w:r>
          </w:p>
        </w:tc>
        <w:tc>
          <w:tcPr>
            <w:tcW w:w="7488" w:type="dxa"/>
          </w:tcPr>
          <w:p w14:paraId="2040BA64" w14:textId="26F94631" w:rsidR="00D549C9" w:rsidRPr="00D549C9" w:rsidRDefault="00D549C9" w:rsidP="00D549C9">
            <w:pPr>
              <w:pStyle w:val="ListParagraph"/>
              <w:numPr>
                <w:ilvl w:val="0"/>
                <w:numId w:val="44"/>
              </w:numPr>
            </w:pPr>
            <w:r w:rsidRPr="00D549C9">
              <w:t>Hệ thống thu thập các thông tin: ID người dùng, ID loài côn trùng, ảnh đã chụp và thời gian thực hiện.</w:t>
            </w:r>
          </w:p>
          <w:p w14:paraId="6E3B45D9" w14:textId="0E74EBED" w:rsidR="00D549C9" w:rsidRPr="00D549C9" w:rsidRDefault="00D549C9" w:rsidP="00D549C9">
            <w:pPr>
              <w:pStyle w:val="ListParagraph"/>
              <w:numPr>
                <w:ilvl w:val="0"/>
                <w:numId w:val="44"/>
              </w:numPr>
            </w:pPr>
            <w:r w:rsidRPr="00D549C9">
              <w:t>Hệ thống tạo một bản ghi mới trong bảng History.</w:t>
            </w:r>
          </w:p>
          <w:p w14:paraId="5DF678BA" w14:textId="6880C801" w:rsidR="00720A7D" w:rsidRPr="00D549C9" w:rsidRDefault="00D549C9" w:rsidP="00D549C9">
            <w:pPr>
              <w:pStyle w:val="ListParagraph"/>
              <w:numPr>
                <w:ilvl w:val="0"/>
                <w:numId w:val="44"/>
              </w:numPr>
            </w:pPr>
            <w:r w:rsidRPr="00D549C9">
              <w:t>Hệ thống xác nhận việc lưu trữ thành công để chuẩn bị hiển thị màn hình kết quả.</w:t>
            </w:r>
          </w:p>
        </w:tc>
      </w:tr>
      <w:tr w:rsidR="00720A7D" w14:paraId="79A08A8D" w14:textId="77777777" w:rsidTr="007C6A5D">
        <w:tc>
          <w:tcPr>
            <w:tcW w:w="2088" w:type="dxa"/>
          </w:tcPr>
          <w:p w14:paraId="4B03C919" w14:textId="77777777" w:rsidR="00720A7D" w:rsidRDefault="00720A7D" w:rsidP="007C6A5D">
            <w:r>
              <w:t>Alternative Flows</w:t>
            </w:r>
          </w:p>
        </w:tc>
        <w:tc>
          <w:tcPr>
            <w:tcW w:w="7488" w:type="dxa"/>
          </w:tcPr>
          <w:p w14:paraId="75E74868" w14:textId="77777777" w:rsidR="0067588A" w:rsidRPr="0067588A" w:rsidRDefault="0067588A" w:rsidP="0067588A">
            <w:r w:rsidRPr="0067588A">
              <w:rPr>
                <w:b/>
                <w:bCs/>
              </w:rPr>
              <w:t>Alternative flow 1: Lỗi cơ sở dữ liệu</w:t>
            </w:r>
            <w:r w:rsidRPr="0067588A">
              <w:t>:</w:t>
            </w:r>
          </w:p>
          <w:p w14:paraId="44D1BC7C" w14:textId="77777777" w:rsidR="0067588A" w:rsidRPr="0067588A" w:rsidRDefault="0067588A" w:rsidP="0067588A">
            <w:pPr>
              <w:numPr>
                <w:ilvl w:val="0"/>
                <w:numId w:val="52"/>
              </w:numPr>
            </w:pPr>
            <w:r w:rsidRPr="0067588A">
              <w:t>Từ bước #2, nếu kết nối tới DB bị ngắt, hệ thống lưu tạm thời kết quả vào bộ nhớ máy và thử lại sau.</w:t>
            </w:r>
          </w:p>
          <w:p w14:paraId="3D38C0E1" w14:textId="77777777" w:rsidR="0067588A" w:rsidRPr="0067588A" w:rsidRDefault="0067588A" w:rsidP="0067588A">
            <w:pPr>
              <w:numPr>
                <w:ilvl w:val="0"/>
                <w:numId w:val="52"/>
              </w:numPr>
            </w:pPr>
            <w:r w:rsidRPr="0067588A">
              <w:t>Nếu vẫn thất bại, hệ thống thông báo: "Không thể lưu lịch sử tại thời điểm này".</w:t>
            </w:r>
          </w:p>
          <w:p w14:paraId="1DE51D44" w14:textId="77777777" w:rsidR="00720A7D" w:rsidRDefault="00720A7D" w:rsidP="007C6A5D"/>
        </w:tc>
      </w:tr>
      <w:tr w:rsidR="00720A7D" w14:paraId="7BD3F949" w14:textId="77777777" w:rsidTr="007C6A5D">
        <w:tc>
          <w:tcPr>
            <w:tcW w:w="2088" w:type="dxa"/>
          </w:tcPr>
          <w:p w14:paraId="1EF033B1" w14:textId="77777777" w:rsidR="00720A7D" w:rsidRDefault="00720A7D" w:rsidP="007C6A5D">
            <w:r>
              <w:t>Pre-conditions</w:t>
            </w:r>
          </w:p>
        </w:tc>
        <w:tc>
          <w:tcPr>
            <w:tcW w:w="7488" w:type="dxa"/>
          </w:tcPr>
          <w:p w14:paraId="7FFBD980" w14:textId="0D1FED72" w:rsidR="00720A7D" w:rsidRDefault="00D549C9" w:rsidP="007C6A5D">
            <w:r w:rsidRPr="00D549C9">
              <w:t>Quá trình nhận diện và truy vấn thông tin hoàn tất thành công.</w:t>
            </w:r>
          </w:p>
        </w:tc>
      </w:tr>
      <w:tr w:rsidR="00720A7D" w14:paraId="172541CE" w14:textId="77777777" w:rsidTr="007C6A5D">
        <w:tc>
          <w:tcPr>
            <w:tcW w:w="2088" w:type="dxa"/>
          </w:tcPr>
          <w:p w14:paraId="0E0F540B" w14:textId="77777777" w:rsidR="00720A7D" w:rsidRDefault="00720A7D" w:rsidP="007C6A5D">
            <w:r>
              <w:t>Post-conditions</w:t>
            </w:r>
          </w:p>
        </w:tc>
        <w:tc>
          <w:tcPr>
            <w:tcW w:w="7488" w:type="dxa"/>
          </w:tcPr>
          <w:p w14:paraId="7D17DA79" w14:textId="12BA3EE4" w:rsidR="00720A7D" w:rsidRDefault="0067588A" w:rsidP="007C6A5D">
            <w:r w:rsidRPr="0067588A">
              <w:t>Bản ghi mới được tạo thành công trong mục Lịch sử của người dùng.</w:t>
            </w:r>
          </w:p>
        </w:tc>
      </w:tr>
    </w:tbl>
    <w:p w14:paraId="0B5A3A68" w14:textId="77777777" w:rsidR="00720A7D" w:rsidRPr="00C94C91" w:rsidRDefault="00720A7D" w:rsidP="00720A7D"/>
    <w:p w14:paraId="1F7F4E99" w14:textId="77777777" w:rsidR="00720A7D" w:rsidRPr="00C94C91" w:rsidRDefault="00720A7D" w:rsidP="00720A7D"/>
    <w:p w14:paraId="763C3FB3" w14:textId="7D09D5DE" w:rsidR="00720A7D" w:rsidRDefault="00720A7D" w:rsidP="00720A7D">
      <w:pPr>
        <w:pStyle w:val="Heading2"/>
      </w:pPr>
      <w:bookmarkStart w:id="13" w:name="_Toc227913953"/>
      <w:r>
        <w:t xml:space="preserve">Use-case: </w:t>
      </w:r>
      <w:r w:rsidR="00D549C9" w:rsidRPr="00D549C9">
        <w:t>Phân tích bằng mô hình AI</w:t>
      </w:r>
      <w:r w:rsidR="001F5FF7">
        <w:t xml:space="preserve"> </w:t>
      </w:r>
      <w:r w:rsidR="001F5FF7" w:rsidRPr="001F5FF7">
        <w:t>(UC10)</w:t>
      </w:r>
      <w:bookmarkEnd w:id="13"/>
    </w:p>
    <w:tbl>
      <w:tblPr>
        <w:tblStyle w:val="TableGrid"/>
        <w:tblW w:w="0" w:type="auto"/>
        <w:tblLook w:val="04A0" w:firstRow="1" w:lastRow="0" w:firstColumn="1" w:lastColumn="0" w:noHBand="0" w:noVBand="1"/>
      </w:tblPr>
      <w:tblGrid>
        <w:gridCol w:w="2057"/>
        <w:gridCol w:w="7293"/>
      </w:tblGrid>
      <w:tr w:rsidR="00720A7D" w14:paraId="1AD06639" w14:textId="77777777" w:rsidTr="007C6A5D">
        <w:tc>
          <w:tcPr>
            <w:tcW w:w="2088" w:type="dxa"/>
          </w:tcPr>
          <w:p w14:paraId="0064A9CC" w14:textId="77777777" w:rsidR="00720A7D" w:rsidRDefault="00720A7D" w:rsidP="007C6A5D">
            <w:r>
              <w:t>Use case Name</w:t>
            </w:r>
          </w:p>
        </w:tc>
        <w:tc>
          <w:tcPr>
            <w:tcW w:w="7488" w:type="dxa"/>
          </w:tcPr>
          <w:p w14:paraId="30D29CA6" w14:textId="731EF0D1" w:rsidR="00720A7D" w:rsidRDefault="00D549C9" w:rsidP="007C6A5D">
            <w:r w:rsidRPr="00D549C9">
              <w:t>Phân tích bằng mô hình AI</w:t>
            </w:r>
          </w:p>
        </w:tc>
      </w:tr>
      <w:tr w:rsidR="00720A7D" w14:paraId="50A6DD88" w14:textId="77777777" w:rsidTr="007C6A5D">
        <w:tc>
          <w:tcPr>
            <w:tcW w:w="2088" w:type="dxa"/>
          </w:tcPr>
          <w:p w14:paraId="47EE595F" w14:textId="77777777" w:rsidR="00720A7D" w:rsidRDefault="00720A7D" w:rsidP="007C6A5D">
            <w:r>
              <w:t>Brief description</w:t>
            </w:r>
          </w:p>
        </w:tc>
        <w:tc>
          <w:tcPr>
            <w:tcW w:w="7488" w:type="dxa"/>
          </w:tcPr>
          <w:p w14:paraId="1DE761FD" w14:textId="29B9673A" w:rsidR="00720A7D" w:rsidRDefault="00D549C9" w:rsidP="007C6A5D">
            <w:r w:rsidRPr="00D549C9">
              <w:t>Use-case kỹ thuật mô tả quá trình mô hình YOLO xử lý dữ liệu pixel để đưa ra dự đoán về loài côn trùng.</w:t>
            </w:r>
          </w:p>
        </w:tc>
      </w:tr>
      <w:tr w:rsidR="00720A7D" w14:paraId="722B000C" w14:textId="77777777" w:rsidTr="007C6A5D">
        <w:tc>
          <w:tcPr>
            <w:tcW w:w="2088" w:type="dxa"/>
          </w:tcPr>
          <w:p w14:paraId="2C8D9435" w14:textId="77777777" w:rsidR="00720A7D" w:rsidRDefault="00720A7D" w:rsidP="007C6A5D">
            <w:r>
              <w:t>Actors</w:t>
            </w:r>
          </w:p>
        </w:tc>
        <w:tc>
          <w:tcPr>
            <w:tcW w:w="7488" w:type="dxa"/>
          </w:tcPr>
          <w:p w14:paraId="4E7B7B03" w14:textId="1B5F76FD" w:rsidR="00720A7D" w:rsidRDefault="00D549C9" w:rsidP="007C6A5D">
            <w:r w:rsidRPr="00D549C9">
              <w:t>Hệ thống AI (YOLO Model).</w:t>
            </w:r>
          </w:p>
        </w:tc>
      </w:tr>
      <w:tr w:rsidR="00720A7D" w14:paraId="4831EADA" w14:textId="77777777" w:rsidTr="007C6A5D">
        <w:tc>
          <w:tcPr>
            <w:tcW w:w="2088" w:type="dxa"/>
          </w:tcPr>
          <w:p w14:paraId="76ADC404" w14:textId="77777777" w:rsidR="00720A7D" w:rsidRDefault="00720A7D" w:rsidP="007C6A5D">
            <w:r>
              <w:t>Basic Flow</w:t>
            </w:r>
          </w:p>
        </w:tc>
        <w:tc>
          <w:tcPr>
            <w:tcW w:w="7488" w:type="dxa"/>
          </w:tcPr>
          <w:p w14:paraId="2E32FD25" w14:textId="77777777" w:rsidR="00D549C9" w:rsidRDefault="00D549C9" w:rsidP="00D549C9">
            <w:pPr>
              <w:pStyle w:val="ListParagraph"/>
              <w:numPr>
                <w:ilvl w:val="0"/>
                <w:numId w:val="45"/>
              </w:numPr>
            </w:pPr>
            <w:r>
              <w:t>Hệ thống nhận luồng dữ liệu ảnh từ Backend.</w:t>
            </w:r>
          </w:p>
          <w:p w14:paraId="75264B95" w14:textId="77777777" w:rsidR="00D549C9" w:rsidRDefault="00D549C9" w:rsidP="00D549C9">
            <w:pPr>
              <w:pStyle w:val="ListParagraph"/>
              <w:numPr>
                <w:ilvl w:val="0"/>
                <w:numId w:val="45"/>
              </w:numPr>
            </w:pPr>
            <w:r>
              <w:t>Mô hình YOLO thực hiện trích xuất đặc trưng và xác định các hộp giới hạn (Bounding boxes).</w:t>
            </w:r>
          </w:p>
          <w:p w14:paraId="592E767C" w14:textId="77777777" w:rsidR="00D549C9" w:rsidRDefault="00D549C9" w:rsidP="00D549C9">
            <w:pPr>
              <w:pStyle w:val="ListParagraph"/>
              <w:numPr>
                <w:ilvl w:val="0"/>
                <w:numId w:val="45"/>
              </w:numPr>
            </w:pPr>
            <w:r>
              <w:t>Hệ thống phân loại đối tượng trong hộp giới hạn dựa trên tập dữ liệu đã huấn luyện (Fine-tuned dataset).</w:t>
            </w:r>
          </w:p>
          <w:p w14:paraId="4979294A" w14:textId="2448C866" w:rsidR="00720A7D" w:rsidRPr="00D549C9" w:rsidRDefault="00D549C9" w:rsidP="00D549C9">
            <w:pPr>
              <w:pStyle w:val="ListParagraph"/>
              <w:numPr>
                <w:ilvl w:val="0"/>
                <w:numId w:val="45"/>
              </w:numPr>
            </w:pPr>
            <w:r>
              <w:t>Hệ thống trả về nhãn loài kèm theo chỉ số độ tin cậy (Confidence score).</w:t>
            </w:r>
          </w:p>
        </w:tc>
      </w:tr>
      <w:tr w:rsidR="00720A7D" w14:paraId="404FE2DF" w14:textId="77777777" w:rsidTr="007C6A5D">
        <w:tc>
          <w:tcPr>
            <w:tcW w:w="2088" w:type="dxa"/>
          </w:tcPr>
          <w:p w14:paraId="3E0B8769" w14:textId="77777777" w:rsidR="00720A7D" w:rsidRDefault="00720A7D" w:rsidP="007C6A5D">
            <w:r>
              <w:t>Alternative Flows</w:t>
            </w:r>
          </w:p>
        </w:tc>
        <w:tc>
          <w:tcPr>
            <w:tcW w:w="7488" w:type="dxa"/>
          </w:tcPr>
          <w:p w14:paraId="2BAA192C" w14:textId="77777777" w:rsidR="0067588A" w:rsidRDefault="0067588A" w:rsidP="0067588A">
            <w:r w:rsidRPr="0067588A">
              <w:rPr>
                <w:b/>
                <w:bCs/>
              </w:rPr>
              <w:t>Alternative flow 1: Quá tải máy chủ (Server Busy)</w:t>
            </w:r>
            <w:r w:rsidRPr="0067588A">
              <w:t>:</w:t>
            </w:r>
          </w:p>
          <w:p w14:paraId="49D660E4" w14:textId="2BCE8133" w:rsidR="00720A7D" w:rsidRPr="0067588A" w:rsidRDefault="0067588A" w:rsidP="0067588A">
            <w:pPr>
              <w:pStyle w:val="ListParagraph"/>
              <w:numPr>
                <w:ilvl w:val="0"/>
                <w:numId w:val="54"/>
              </w:numPr>
            </w:pPr>
            <w:r w:rsidRPr="0067588A">
              <w:t>Tại bước #2, nếu hàng đợi xử lý AI quá dài, hệ thống yêu cầu người dùng chờ đợi trong vài giây.</w:t>
            </w:r>
          </w:p>
        </w:tc>
      </w:tr>
      <w:tr w:rsidR="00720A7D" w14:paraId="302BC613" w14:textId="77777777" w:rsidTr="007C6A5D">
        <w:tc>
          <w:tcPr>
            <w:tcW w:w="2088" w:type="dxa"/>
          </w:tcPr>
          <w:p w14:paraId="53BF48E5" w14:textId="77777777" w:rsidR="00720A7D" w:rsidRDefault="00720A7D" w:rsidP="007C6A5D">
            <w:r>
              <w:t>Pre-conditions</w:t>
            </w:r>
          </w:p>
        </w:tc>
        <w:tc>
          <w:tcPr>
            <w:tcW w:w="7488" w:type="dxa"/>
          </w:tcPr>
          <w:p w14:paraId="6C5C68C2" w14:textId="588778F1" w:rsidR="00720A7D" w:rsidRDefault="00D549C9" w:rsidP="007C6A5D">
            <w:r w:rsidRPr="00D549C9">
              <w:t>Server đã nhận được tệp ảnh hợp lệ từ Mobile App.</w:t>
            </w:r>
          </w:p>
        </w:tc>
      </w:tr>
      <w:tr w:rsidR="00720A7D" w14:paraId="6450493C" w14:textId="77777777" w:rsidTr="007C6A5D">
        <w:tc>
          <w:tcPr>
            <w:tcW w:w="2088" w:type="dxa"/>
          </w:tcPr>
          <w:p w14:paraId="1A5A9A73" w14:textId="77777777" w:rsidR="00720A7D" w:rsidRDefault="00720A7D" w:rsidP="007C6A5D">
            <w:r>
              <w:t>Post-conditions</w:t>
            </w:r>
          </w:p>
        </w:tc>
        <w:tc>
          <w:tcPr>
            <w:tcW w:w="7488" w:type="dxa"/>
          </w:tcPr>
          <w:p w14:paraId="20E3F590" w14:textId="60A4461E" w:rsidR="00720A7D" w:rsidRDefault="0067588A" w:rsidP="007C6A5D">
            <w:r w:rsidRPr="0067588A">
              <w:t>Hệ thống có được nhãn loài côn trùng để thực hiện các bước tiếp theo.</w:t>
            </w:r>
          </w:p>
        </w:tc>
      </w:tr>
    </w:tbl>
    <w:p w14:paraId="77167E47" w14:textId="77777777" w:rsidR="00720A7D" w:rsidRPr="00C94C91" w:rsidRDefault="00720A7D" w:rsidP="00720A7D"/>
    <w:p w14:paraId="34F750D2" w14:textId="77777777" w:rsidR="00720A7D" w:rsidRPr="00C94C91" w:rsidRDefault="00720A7D" w:rsidP="00720A7D"/>
    <w:p w14:paraId="3392A697" w14:textId="0BCBE356" w:rsidR="00720A7D" w:rsidRDefault="00720A7D" w:rsidP="00720A7D">
      <w:pPr>
        <w:pStyle w:val="Heading2"/>
      </w:pPr>
      <w:bookmarkStart w:id="14" w:name="_Toc227913954"/>
      <w:r>
        <w:lastRenderedPageBreak/>
        <w:t xml:space="preserve">Use-case: </w:t>
      </w:r>
      <w:r w:rsidR="00D549C9" w:rsidRPr="00D549C9">
        <w:t>Báo lỗi: Không nhận diện được</w:t>
      </w:r>
      <w:r w:rsidR="001F5FF7">
        <w:t xml:space="preserve"> </w:t>
      </w:r>
      <w:r w:rsidR="001F5FF7" w:rsidRPr="001F5FF7">
        <w:t>(UC11)</w:t>
      </w:r>
      <w:bookmarkEnd w:id="14"/>
    </w:p>
    <w:tbl>
      <w:tblPr>
        <w:tblStyle w:val="TableGrid"/>
        <w:tblW w:w="0" w:type="auto"/>
        <w:tblLook w:val="04A0" w:firstRow="1" w:lastRow="0" w:firstColumn="1" w:lastColumn="0" w:noHBand="0" w:noVBand="1"/>
      </w:tblPr>
      <w:tblGrid>
        <w:gridCol w:w="2058"/>
        <w:gridCol w:w="7292"/>
      </w:tblGrid>
      <w:tr w:rsidR="00720A7D" w14:paraId="272C4729" w14:textId="77777777" w:rsidTr="007C6A5D">
        <w:tc>
          <w:tcPr>
            <w:tcW w:w="2088" w:type="dxa"/>
          </w:tcPr>
          <w:p w14:paraId="1C0DC2DA" w14:textId="77777777" w:rsidR="00720A7D" w:rsidRDefault="00720A7D" w:rsidP="007C6A5D">
            <w:r>
              <w:t>Use case Name</w:t>
            </w:r>
          </w:p>
        </w:tc>
        <w:tc>
          <w:tcPr>
            <w:tcW w:w="7488" w:type="dxa"/>
          </w:tcPr>
          <w:p w14:paraId="56F8F06C" w14:textId="45988916" w:rsidR="00720A7D" w:rsidRDefault="00D549C9" w:rsidP="007C6A5D">
            <w:r w:rsidRPr="00D549C9">
              <w:t>Báo lỗi: Không nhận diện được</w:t>
            </w:r>
          </w:p>
        </w:tc>
      </w:tr>
      <w:tr w:rsidR="00720A7D" w14:paraId="01551718" w14:textId="77777777" w:rsidTr="007C6A5D">
        <w:tc>
          <w:tcPr>
            <w:tcW w:w="2088" w:type="dxa"/>
          </w:tcPr>
          <w:p w14:paraId="68B2C742" w14:textId="77777777" w:rsidR="00720A7D" w:rsidRDefault="00720A7D" w:rsidP="007C6A5D">
            <w:r>
              <w:t>Brief description</w:t>
            </w:r>
          </w:p>
        </w:tc>
        <w:tc>
          <w:tcPr>
            <w:tcW w:w="7488" w:type="dxa"/>
          </w:tcPr>
          <w:p w14:paraId="2D93273D" w14:textId="16A6852A" w:rsidR="00720A7D" w:rsidRDefault="00D549C9" w:rsidP="007C6A5D">
            <w:r w:rsidRPr="00D549C9">
              <w:t>Use-case mở rộng (extend) xử lý trường hợp mô hình AI không thể đưa ra kết quả chính xác cho hình ảnh đầu vào.</w:t>
            </w:r>
          </w:p>
        </w:tc>
      </w:tr>
      <w:tr w:rsidR="00720A7D" w14:paraId="1BA0339B" w14:textId="77777777" w:rsidTr="007C6A5D">
        <w:tc>
          <w:tcPr>
            <w:tcW w:w="2088" w:type="dxa"/>
          </w:tcPr>
          <w:p w14:paraId="3863B595" w14:textId="77777777" w:rsidR="00720A7D" w:rsidRDefault="00720A7D" w:rsidP="007C6A5D">
            <w:r>
              <w:t>Actors</w:t>
            </w:r>
          </w:p>
        </w:tc>
        <w:tc>
          <w:tcPr>
            <w:tcW w:w="7488" w:type="dxa"/>
          </w:tcPr>
          <w:p w14:paraId="6439E201" w14:textId="2186774D" w:rsidR="00720A7D" w:rsidRDefault="00D549C9" w:rsidP="007C6A5D">
            <w:r w:rsidRPr="00D549C9">
              <w:t>Người dùng.</w:t>
            </w:r>
          </w:p>
        </w:tc>
      </w:tr>
      <w:tr w:rsidR="00720A7D" w14:paraId="7D3E4BAE" w14:textId="77777777" w:rsidTr="007C6A5D">
        <w:tc>
          <w:tcPr>
            <w:tcW w:w="2088" w:type="dxa"/>
          </w:tcPr>
          <w:p w14:paraId="6BE882B8" w14:textId="77777777" w:rsidR="00720A7D" w:rsidRDefault="00720A7D" w:rsidP="007C6A5D">
            <w:r>
              <w:t>Basic Flow</w:t>
            </w:r>
          </w:p>
        </w:tc>
        <w:tc>
          <w:tcPr>
            <w:tcW w:w="7488" w:type="dxa"/>
          </w:tcPr>
          <w:p w14:paraId="698A4982" w14:textId="44EE4613" w:rsidR="00D549C9" w:rsidRPr="00D549C9" w:rsidRDefault="00D549C9" w:rsidP="00D549C9">
            <w:pPr>
              <w:pStyle w:val="ListParagraph"/>
              <w:numPr>
                <w:ilvl w:val="0"/>
                <w:numId w:val="46"/>
              </w:numPr>
            </w:pPr>
            <w:r w:rsidRPr="00D549C9">
              <w:t>Hệ thống nhận kết quả có độ tin cậy thấp từ module AI (dưới ngưỡng 50%).</w:t>
            </w:r>
          </w:p>
          <w:p w14:paraId="7932F8B5" w14:textId="108595FF" w:rsidR="00D549C9" w:rsidRPr="00D549C9" w:rsidRDefault="00D549C9" w:rsidP="00D549C9">
            <w:pPr>
              <w:pStyle w:val="ListParagraph"/>
              <w:numPr>
                <w:ilvl w:val="0"/>
                <w:numId w:val="46"/>
              </w:numPr>
            </w:pPr>
            <w:r w:rsidRPr="00D549C9">
              <w:t>Hệ thống dừng quá trình truy vấn thông tin loài.</w:t>
            </w:r>
          </w:p>
          <w:p w14:paraId="337C3AF4" w14:textId="6430D85E" w:rsidR="00D549C9" w:rsidRPr="00D549C9" w:rsidRDefault="00D549C9" w:rsidP="00D549C9">
            <w:pPr>
              <w:pStyle w:val="ListParagraph"/>
              <w:numPr>
                <w:ilvl w:val="0"/>
                <w:numId w:val="46"/>
              </w:numPr>
            </w:pPr>
            <w:r w:rsidRPr="00D549C9">
              <w:t>Hệ thống hiển thị màn hình thông báo: "Không thể xác định chính xác loài côn trùng này".</w:t>
            </w:r>
          </w:p>
          <w:p w14:paraId="6695006D" w14:textId="79AF1C87" w:rsidR="00720A7D" w:rsidRPr="00D549C9" w:rsidRDefault="00D549C9" w:rsidP="00D549C9">
            <w:pPr>
              <w:pStyle w:val="ListParagraph"/>
              <w:numPr>
                <w:ilvl w:val="0"/>
                <w:numId w:val="46"/>
              </w:numPr>
            </w:pPr>
            <w:r w:rsidRPr="00D549C9">
              <w:t>Hệ thống liệt kê các hướng dẫn: Chụp cận cảnh hơn, đảm bảo đủ ánh sáng, hoặc giữ điện thoại ổn định.</w:t>
            </w:r>
          </w:p>
        </w:tc>
      </w:tr>
      <w:tr w:rsidR="00720A7D" w14:paraId="1AD07BC9" w14:textId="77777777" w:rsidTr="007C6A5D">
        <w:tc>
          <w:tcPr>
            <w:tcW w:w="2088" w:type="dxa"/>
          </w:tcPr>
          <w:p w14:paraId="59EA5C9A" w14:textId="77777777" w:rsidR="00720A7D" w:rsidRDefault="00720A7D" w:rsidP="007C6A5D">
            <w:r>
              <w:t>Alternative Flows</w:t>
            </w:r>
          </w:p>
        </w:tc>
        <w:tc>
          <w:tcPr>
            <w:tcW w:w="7488" w:type="dxa"/>
          </w:tcPr>
          <w:p w14:paraId="3B515307" w14:textId="77777777" w:rsidR="0067588A" w:rsidRPr="0067588A" w:rsidRDefault="0067588A" w:rsidP="0067588A">
            <w:r w:rsidRPr="0067588A">
              <w:rPr>
                <w:b/>
                <w:bCs/>
              </w:rPr>
              <w:t>Alternative flow 1: Người dùng chọn hỏi Chatbot thay thế</w:t>
            </w:r>
            <w:r w:rsidRPr="0067588A">
              <w:t>:</w:t>
            </w:r>
          </w:p>
          <w:p w14:paraId="39EB08AA" w14:textId="77777777" w:rsidR="0067588A" w:rsidRPr="0067588A" w:rsidRDefault="0067588A" w:rsidP="0067588A">
            <w:pPr>
              <w:numPr>
                <w:ilvl w:val="0"/>
                <w:numId w:val="55"/>
              </w:numPr>
            </w:pPr>
            <w:r w:rsidRPr="0067588A">
              <w:t>Tại bước #3, người dùng chọn "Hỏi Chatbot" để mô tả loài côn trùng bằng văn bản.</w:t>
            </w:r>
          </w:p>
          <w:p w14:paraId="08B8226D" w14:textId="77777777" w:rsidR="0067588A" w:rsidRPr="0067588A" w:rsidRDefault="0067588A" w:rsidP="0067588A">
            <w:pPr>
              <w:numPr>
                <w:ilvl w:val="0"/>
                <w:numId w:val="55"/>
              </w:numPr>
            </w:pPr>
            <w:r w:rsidRPr="0067588A">
              <w:t>Hệ thống chuyển hướng sang UC3 (Hỏi đáp với Chatbot).</w:t>
            </w:r>
          </w:p>
          <w:p w14:paraId="4AC8F79F" w14:textId="476344CD" w:rsidR="00720A7D" w:rsidRDefault="00720A7D" w:rsidP="00D549C9"/>
        </w:tc>
      </w:tr>
      <w:tr w:rsidR="00720A7D" w14:paraId="6935CA84" w14:textId="77777777" w:rsidTr="007C6A5D">
        <w:tc>
          <w:tcPr>
            <w:tcW w:w="2088" w:type="dxa"/>
          </w:tcPr>
          <w:p w14:paraId="4B298C82" w14:textId="77777777" w:rsidR="00720A7D" w:rsidRDefault="00720A7D" w:rsidP="007C6A5D">
            <w:r>
              <w:t>Pre-conditions</w:t>
            </w:r>
          </w:p>
        </w:tc>
        <w:tc>
          <w:tcPr>
            <w:tcW w:w="7488" w:type="dxa"/>
          </w:tcPr>
          <w:p w14:paraId="140043CD" w14:textId="16CA0FF0" w:rsidR="00720A7D" w:rsidRDefault="00D549C9" w:rsidP="007C6A5D">
            <w:r w:rsidRPr="00D549C9">
              <w:t>Quá trình phân tích AI (UC10) trả về kết quả không đạt yêu cầu.</w:t>
            </w:r>
          </w:p>
        </w:tc>
      </w:tr>
      <w:tr w:rsidR="00720A7D" w14:paraId="43EC86D3" w14:textId="77777777" w:rsidTr="007C6A5D">
        <w:tc>
          <w:tcPr>
            <w:tcW w:w="2088" w:type="dxa"/>
          </w:tcPr>
          <w:p w14:paraId="4FA708E3" w14:textId="77777777" w:rsidR="00720A7D" w:rsidRDefault="00720A7D" w:rsidP="007C6A5D">
            <w:r>
              <w:t>Post-conditions</w:t>
            </w:r>
          </w:p>
        </w:tc>
        <w:tc>
          <w:tcPr>
            <w:tcW w:w="7488" w:type="dxa"/>
          </w:tcPr>
          <w:p w14:paraId="560CCB9F" w14:textId="735ABB8E" w:rsidR="00720A7D" w:rsidRDefault="0067588A" w:rsidP="007C6A5D">
            <w:r w:rsidRPr="0067588A">
              <w:t>Người dùng nắm bắt được nguyên nhân lỗi và được hướng dẫn cách khắc phục.</w:t>
            </w:r>
          </w:p>
        </w:tc>
      </w:tr>
    </w:tbl>
    <w:p w14:paraId="63FD345A" w14:textId="77777777" w:rsidR="00720A7D" w:rsidRPr="00C94C91" w:rsidRDefault="00720A7D" w:rsidP="00720A7D"/>
    <w:p w14:paraId="03CE4986" w14:textId="77777777" w:rsidR="00720A7D" w:rsidRPr="00C94C91" w:rsidRDefault="00720A7D" w:rsidP="00720A7D"/>
    <w:p w14:paraId="31C7FBD5" w14:textId="28F11022" w:rsidR="00720A7D" w:rsidRDefault="00720A7D" w:rsidP="00720A7D">
      <w:pPr>
        <w:pStyle w:val="Heading2"/>
      </w:pPr>
      <w:bookmarkStart w:id="15" w:name="_Toc227913955"/>
      <w:r>
        <w:t xml:space="preserve">Use-case: </w:t>
      </w:r>
      <w:r w:rsidR="00D549C9" w:rsidRPr="00D549C9">
        <w:t>Quản lý người dùng (Dành cho Admin)</w:t>
      </w:r>
      <w:bookmarkEnd w:id="15"/>
    </w:p>
    <w:tbl>
      <w:tblPr>
        <w:tblStyle w:val="TableGrid"/>
        <w:tblW w:w="0" w:type="auto"/>
        <w:tblLook w:val="04A0" w:firstRow="1" w:lastRow="0" w:firstColumn="1" w:lastColumn="0" w:noHBand="0" w:noVBand="1"/>
      </w:tblPr>
      <w:tblGrid>
        <w:gridCol w:w="2057"/>
        <w:gridCol w:w="7293"/>
      </w:tblGrid>
      <w:tr w:rsidR="00720A7D" w14:paraId="0A388692" w14:textId="77777777" w:rsidTr="007C6A5D">
        <w:tc>
          <w:tcPr>
            <w:tcW w:w="2088" w:type="dxa"/>
          </w:tcPr>
          <w:p w14:paraId="6014FB42" w14:textId="77777777" w:rsidR="00720A7D" w:rsidRDefault="00720A7D" w:rsidP="007C6A5D">
            <w:r>
              <w:t>Use case Name</w:t>
            </w:r>
          </w:p>
        </w:tc>
        <w:tc>
          <w:tcPr>
            <w:tcW w:w="7488" w:type="dxa"/>
          </w:tcPr>
          <w:p w14:paraId="1FF80DDC" w14:textId="034712FF" w:rsidR="00720A7D" w:rsidRDefault="00D549C9" w:rsidP="007C6A5D">
            <w:r w:rsidRPr="00D549C9">
              <w:t>Quản lý người dùng (Dành cho Admin)</w:t>
            </w:r>
          </w:p>
        </w:tc>
      </w:tr>
      <w:tr w:rsidR="00720A7D" w14:paraId="7FB7BE0D" w14:textId="77777777" w:rsidTr="007C6A5D">
        <w:tc>
          <w:tcPr>
            <w:tcW w:w="2088" w:type="dxa"/>
          </w:tcPr>
          <w:p w14:paraId="358F33C1" w14:textId="77777777" w:rsidR="00720A7D" w:rsidRDefault="00720A7D" w:rsidP="007C6A5D">
            <w:r>
              <w:t>Brief description</w:t>
            </w:r>
          </w:p>
        </w:tc>
        <w:tc>
          <w:tcPr>
            <w:tcW w:w="7488" w:type="dxa"/>
          </w:tcPr>
          <w:p w14:paraId="51C14D1A" w14:textId="3254CDEC" w:rsidR="00720A7D" w:rsidRDefault="00D549C9" w:rsidP="007C6A5D">
            <w:r w:rsidRPr="00D549C9">
              <w:t>Cho phép Quản trị viên theo dõi danh sách tài khoản và xử lý các vấn đề liên quan đến người dùng hệ thống.</w:t>
            </w:r>
          </w:p>
        </w:tc>
      </w:tr>
      <w:tr w:rsidR="00720A7D" w14:paraId="2ADEDC83" w14:textId="77777777" w:rsidTr="007C6A5D">
        <w:tc>
          <w:tcPr>
            <w:tcW w:w="2088" w:type="dxa"/>
          </w:tcPr>
          <w:p w14:paraId="4702F03C" w14:textId="77777777" w:rsidR="00720A7D" w:rsidRDefault="00720A7D" w:rsidP="007C6A5D">
            <w:r>
              <w:t>Actors</w:t>
            </w:r>
          </w:p>
        </w:tc>
        <w:tc>
          <w:tcPr>
            <w:tcW w:w="7488" w:type="dxa"/>
          </w:tcPr>
          <w:p w14:paraId="56C6FCD8" w14:textId="0174D736" w:rsidR="00720A7D" w:rsidRDefault="00D549C9" w:rsidP="007C6A5D">
            <w:r w:rsidRPr="00D549C9">
              <w:t>Quản trị viên, Cơ sở dữ liệu.</w:t>
            </w:r>
          </w:p>
        </w:tc>
      </w:tr>
      <w:tr w:rsidR="00720A7D" w14:paraId="174DD5DA" w14:textId="77777777" w:rsidTr="007C6A5D">
        <w:tc>
          <w:tcPr>
            <w:tcW w:w="2088" w:type="dxa"/>
          </w:tcPr>
          <w:p w14:paraId="42BE5299" w14:textId="77777777" w:rsidR="00720A7D" w:rsidRDefault="00720A7D" w:rsidP="007C6A5D">
            <w:r>
              <w:t>Basic Flow</w:t>
            </w:r>
          </w:p>
        </w:tc>
        <w:tc>
          <w:tcPr>
            <w:tcW w:w="7488" w:type="dxa"/>
          </w:tcPr>
          <w:p w14:paraId="2A084789" w14:textId="5CC565D8" w:rsidR="00D549C9" w:rsidRPr="00D549C9" w:rsidRDefault="00D549C9" w:rsidP="00D549C9">
            <w:pPr>
              <w:pStyle w:val="ListParagraph"/>
              <w:numPr>
                <w:ilvl w:val="0"/>
                <w:numId w:val="47"/>
              </w:numPr>
            </w:pPr>
            <w:r w:rsidRPr="00D549C9">
              <w:t>Admin truy cập mục "Quản lý người dùng" trên Dashboard.</w:t>
            </w:r>
          </w:p>
          <w:p w14:paraId="1AAD220C" w14:textId="0B668FFF" w:rsidR="00D549C9" w:rsidRPr="00D549C9" w:rsidRDefault="00D549C9" w:rsidP="00D549C9">
            <w:pPr>
              <w:pStyle w:val="ListParagraph"/>
              <w:numPr>
                <w:ilvl w:val="0"/>
                <w:numId w:val="47"/>
              </w:numPr>
            </w:pPr>
            <w:r w:rsidRPr="00D549C9">
              <w:t>Hệ thống hiển thị danh sách tài khoản kèm theo trạng thái (hoạt động/khóa).</w:t>
            </w:r>
          </w:p>
          <w:p w14:paraId="7EFFE093" w14:textId="1AD8A1FC" w:rsidR="00D549C9" w:rsidRPr="00D549C9" w:rsidRDefault="00D549C9" w:rsidP="00D549C9">
            <w:pPr>
              <w:pStyle w:val="ListParagraph"/>
              <w:numPr>
                <w:ilvl w:val="0"/>
                <w:numId w:val="47"/>
              </w:numPr>
            </w:pPr>
            <w:r w:rsidRPr="00D549C9">
              <w:t>Admin có thể tìm kiếm người dùng theo Email hoặc tên.</w:t>
            </w:r>
          </w:p>
          <w:p w14:paraId="7B7A20EB" w14:textId="64F98CC3" w:rsidR="00720A7D" w:rsidRPr="00D549C9" w:rsidRDefault="00D549C9" w:rsidP="00D549C9">
            <w:pPr>
              <w:pStyle w:val="ListParagraph"/>
              <w:numPr>
                <w:ilvl w:val="0"/>
                <w:numId w:val="47"/>
              </w:numPr>
            </w:pPr>
            <w:r w:rsidRPr="00D549C9">
              <w:t>Admin thực hiện các thao tác: xem chi tiết, khóa hoặc mở khóa tài khoản người dùng.</w:t>
            </w:r>
          </w:p>
        </w:tc>
      </w:tr>
      <w:tr w:rsidR="00720A7D" w14:paraId="4616420C" w14:textId="77777777" w:rsidTr="007C6A5D">
        <w:tc>
          <w:tcPr>
            <w:tcW w:w="2088" w:type="dxa"/>
          </w:tcPr>
          <w:p w14:paraId="2011D70D" w14:textId="77777777" w:rsidR="00720A7D" w:rsidRDefault="00720A7D" w:rsidP="007C6A5D">
            <w:r>
              <w:t>Alternative Flows</w:t>
            </w:r>
          </w:p>
        </w:tc>
        <w:tc>
          <w:tcPr>
            <w:tcW w:w="7488" w:type="dxa"/>
          </w:tcPr>
          <w:p w14:paraId="42A8F55B" w14:textId="77777777" w:rsidR="0067588A" w:rsidRPr="0067588A" w:rsidRDefault="0067588A" w:rsidP="0067588A">
            <w:r w:rsidRPr="0067588A">
              <w:rPr>
                <w:b/>
                <w:bCs/>
              </w:rPr>
              <w:t>Alternative flow 1: Admin khóa tài khoản chính mình</w:t>
            </w:r>
            <w:r w:rsidRPr="0067588A">
              <w:t>:</w:t>
            </w:r>
          </w:p>
          <w:p w14:paraId="66D9895C" w14:textId="2594CFC9" w:rsidR="0067588A" w:rsidRPr="0067588A" w:rsidRDefault="0067588A" w:rsidP="0067588A">
            <w:pPr>
              <w:numPr>
                <w:ilvl w:val="0"/>
                <w:numId w:val="56"/>
              </w:numPr>
            </w:pPr>
            <w:r w:rsidRPr="0067588A">
              <w:t>Tại bước #</w:t>
            </w:r>
            <w:r>
              <w:t>4</w:t>
            </w:r>
            <w:r w:rsidRPr="0067588A">
              <w:t>, nếu Admin chọn khóa tài khoản của chính mình, hệ thống hiển thị cảnh báo và ngăn chặn hành động để đảm bảo quyền quản trị.</w:t>
            </w:r>
          </w:p>
          <w:p w14:paraId="7276793E" w14:textId="77777777" w:rsidR="00720A7D" w:rsidRDefault="00720A7D" w:rsidP="00D549C9"/>
        </w:tc>
      </w:tr>
      <w:tr w:rsidR="00720A7D" w14:paraId="177E544E" w14:textId="77777777" w:rsidTr="007C6A5D">
        <w:tc>
          <w:tcPr>
            <w:tcW w:w="2088" w:type="dxa"/>
          </w:tcPr>
          <w:p w14:paraId="5EF0B062" w14:textId="77777777" w:rsidR="00720A7D" w:rsidRDefault="00720A7D" w:rsidP="007C6A5D">
            <w:r>
              <w:t>Pre-conditions</w:t>
            </w:r>
          </w:p>
        </w:tc>
        <w:tc>
          <w:tcPr>
            <w:tcW w:w="7488" w:type="dxa"/>
          </w:tcPr>
          <w:p w14:paraId="52AB7A44" w14:textId="45C9925D" w:rsidR="00720A7D" w:rsidRDefault="00D549C9" w:rsidP="007C6A5D">
            <w:r w:rsidRPr="00D549C9">
              <w:t>Đã đăng nhập bằng tài khoản có quyền Admin.</w:t>
            </w:r>
          </w:p>
        </w:tc>
      </w:tr>
      <w:tr w:rsidR="00720A7D" w14:paraId="63B82C02" w14:textId="77777777" w:rsidTr="007C6A5D">
        <w:tc>
          <w:tcPr>
            <w:tcW w:w="2088" w:type="dxa"/>
          </w:tcPr>
          <w:p w14:paraId="6474E064" w14:textId="77777777" w:rsidR="00720A7D" w:rsidRDefault="00720A7D" w:rsidP="007C6A5D">
            <w:r>
              <w:t>Post-conditions</w:t>
            </w:r>
          </w:p>
        </w:tc>
        <w:tc>
          <w:tcPr>
            <w:tcW w:w="7488" w:type="dxa"/>
          </w:tcPr>
          <w:p w14:paraId="72D15509" w14:textId="0E6BB06C" w:rsidR="00720A7D" w:rsidRDefault="0067588A" w:rsidP="007C6A5D">
            <w:r w:rsidRPr="0067588A">
              <w:t>Trạng thái tài khoản người dùng được cập nhật chính xác trong hệ thống.</w:t>
            </w:r>
          </w:p>
        </w:tc>
      </w:tr>
    </w:tbl>
    <w:p w14:paraId="2B7D3EBD" w14:textId="77777777" w:rsidR="00720A7D" w:rsidRPr="00C94C91" w:rsidRDefault="00720A7D" w:rsidP="00720A7D"/>
    <w:p w14:paraId="7EDCB5B8" w14:textId="77777777" w:rsidR="00720A7D" w:rsidRPr="00C94C91" w:rsidRDefault="00720A7D" w:rsidP="00720A7D"/>
    <w:p w14:paraId="178EB56F" w14:textId="1CF23BEA" w:rsidR="00720A7D" w:rsidRDefault="00720A7D" w:rsidP="00720A7D">
      <w:pPr>
        <w:pStyle w:val="Heading2"/>
      </w:pPr>
      <w:bookmarkStart w:id="16" w:name="_Toc227913956"/>
      <w:r>
        <w:t xml:space="preserve">Use-case: </w:t>
      </w:r>
      <w:r w:rsidR="0067588A" w:rsidRPr="0067588A">
        <w:t>Giám sát hệ thống (Dành cho Admin)</w:t>
      </w:r>
      <w:bookmarkEnd w:id="16"/>
    </w:p>
    <w:tbl>
      <w:tblPr>
        <w:tblStyle w:val="TableGrid"/>
        <w:tblW w:w="0" w:type="auto"/>
        <w:tblLook w:val="04A0" w:firstRow="1" w:lastRow="0" w:firstColumn="1" w:lastColumn="0" w:noHBand="0" w:noVBand="1"/>
      </w:tblPr>
      <w:tblGrid>
        <w:gridCol w:w="2059"/>
        <w:gridCol w:w="7291"/>
      </w:tblGrid>
      <w:tr w:rsidR="00720A7D" w14:paraId="0689D4EC" w14:textId="77777777" w:rsidTr="007C6A5D">
        <w:tc>
          <w:tcPr>
            <w:tcW w:w="2088" w:type="dxa"/>
          </w:tcPr>
          <w:p w14:paraId="58D3288F" w14:textId="77777777" w:rsidR="00720A7D" w:rsidRDefault="00720A7D" w:rsidP="007C6A5D">
            <w:r>
              <w:t>Use case Name</w:t>
            </w:r>
          </w:p>
        </w:tc>
        <w:tc>
          <w:tcPr>
            <w:tcW w:w="7488" w:type="dxa"/>
          </w:tcPr>
          <w:p w14:paraId="37C7C97F" w14:textId="1EFC8EBD" w:rsidR="00720A7D" w:rsidRDefault="0067588A" w:rsidP="007C6A5D">
            <w:r w:rsidRPr="0067588A">
              <w:t>Giám sát hệ thống (Dành cho Admin)</w:t>
            </w:r>
          </w:p>
        </w:tc>
      </w:tr>
      <w:tr w:rsidR="00720A7D" w14:paraId="30888D9E" w14:textId="77777777" w:rsidTr="007C6A5D">
        <w:tc>
          <w:tcPr>
            <w:tcW w:w="2088" w:type="dxa"/>
          </w:tcPr>
          <w:p w14:paraId="70BA15A8" w14:textId="77777777" w:rsidR="00720A7D" w:rsidRDefault="00720A7D" w:rsidP="007C6A5D">
            <w:r>
              <w:lastRenderedPageBreak/>
              <w:t>Brief description</w:t>
            </w:r>
          </w:p>
        </w:tc>
        <w:tc>
          <w:tcPr>
            <w:tcW w:w="7488" w:type="dxa"/>
          </w:tcPr>
          <w:p w14:paraId="2DDDC984" w14:textId="1AD7B2AD" w:rsidR="00720A7D" w:rsidRDefault="0067588A" w:rsidP="007C6A5D">
            <w:r w:rsidRPr="0067588A">
              <w:t>Giúp Quản trị viên theo dõi hiệu suất hoạt động của server và các chỉ số sử dụng AI của ứng dụng.</w:t>
            </w:r>
          </w:p>
        </w:tc>
      </w:tr>
      <w:tr w:rsidR="00720A7D" w14:paraId="344ED170" w14:textId="77777777" w:rsidTr="007C6A5D">
        <w:tc>
          <w:tcPr>
            <w:tcW w:w="2088" w:type="dxa"/>
          </w:tcPr>
          <w:p w14:paraId="01ADB6E0" w14:textId="77777777" w:rsidR="00720A7D" w:rsidRDefault="00720A7D" w:rsidP="007C6A5D">
            <w:r>
              <w:t>Actors</w:t>
            </w:r>
          </w:p>
        </w:tc>
        <w:tc>
          <w:tcPr>
            <w:tcW w:w="7488" w:type="dxa"/>
          </w:tcPr>
          <w:p w14:paraId="004D6600" w14:textId="666AD3C7" w:rsidR="00720A7D" w:rsidRDefault="0067588A" w:rsidP="007C6A5D">
            <w:r w:rsidRPr="0067588A">
              <w:t>Quản trị viên, Hệ thống AI.</w:t>
            </w:r>
          </w:p>
        </w:tc>
      </w:tr>
      <w:tr w:rsidR="00720A7D" w14:paraId="5BF9DE56" w14:textId="77777777" w:rsidTr="007C6A5D">
        <w:tc>
          <w:tcPr>
            <w:tcW w:w="2088" w:type="dxa"/>
          </w:tcPr>
          <w:p w14:paraId="4EC59271" w14:textId="77777777" w:rsidR="00720A7D" w:rsidRDefault="00720A7D" w:rsidP="007C6A5D">
            <w:r>
              <w:t>Basic Flow</w:t>
            </w:r>
          </w:p>
        </w:tc>
        <w:tc>
          <w:tcPr>
            <w:tcW w:w="7488" w:type="dxa"/>
          </w:tcPr>
          <w:p w14:paraId="1ED8E63D" w14:textId="5436949F" w:rsidR="0067588A" w:rsidRPr="0067588A" w:rsidRDefault="0067588A" w:rsidP="0067588A">
            <w:pPr>
              <w:pStyle w:val="ListParagraph"/>
              <w:numPr>
                <w:ilvl w:val="0"/>
                <w:numId w:val="48"/>
              </w:numPr>
            </w:pPr>
            <w:r w:rsidRPr="0067588A">
              <w:t>Admin truy cập mục "Giám sát hệ thống".</w:t>
            </w:r>
          </w:p>
          <w:p w14:paraId="02056ABC" w14:textId="3E8536FC" w:rsidR="0067588A" w:rsidRPr="0067588A" w:rsidRDefault="0067588A" w:rsidP="0067588A">
            <w:pPr>
              <w:pStyle w:val="ListParagraph"/>
              <w:numPr>
                <w:ilvl w:val="0"/>
                <w:numId w:val="48"/>
              </w:numPr>
            </w:pPr>
            <w:r w:rsidRPr="0067588A">
              <w:t>Hệ thống hiển thị các biểu đồ về: số lượt quét mỗi ngày, tỷ lệ nhận diện thành công, và thời gian phản hồi trung bình.</w:t>
            </w:r>
          </w:p>
          <w:p w14:paraId="66EE387C" w14:textId="49E22147" w:rsidR="00720A7D" w:rsidRPr="0067588A" w:rsidRDefault="0067588A" w:rsidP="0067588A">
            <w:pPr>
              <w:pStyle w:val="ListParagraph"/>
              <w:numPr>
                <w:ilvl w:val="0"/>
                <w:numId w:val="48"/>
              </w:numPr>
            </w:pPr>
            <w:r w:rsidRPr="0067588A">
              <w:t>Admin kiểm tra trạng thái hoạt động của các dịch vụ (FastAPI server, Vector DB).</w:t>
            </w:r>
          </w:p>
        </w:tc>
      </w:tr>
      <w:tr w:rsidR="00720A7D" w14:paraId="4D1DD4C2" w14:textId="77777777" w:rsidTr="007C6A5D">
        <w:tc>
          <w:tcPr>
            <w:tcW w:w="2088" w:type="dxa"/>
          </w:tcPr>
          <w:p w14:paraId="1BD37BA9" w14:textId="77777777" w:rsidR="00720A7D" w:rsidRDefault="00720A7D" w:rsidP="007C6A5D">
            <w:r>
              <w:t>Alternative Flows</w:t>
            </w:r>
          </w:p>
        </w:tc>
        <w:tc>
          <w:tcPr>
            <w:tcW w:w="7488" w:type="dxa"/>
          </w:tcPr>
          <w:p w14:paraId="4A6BA6CB" w14:textId="77777777" w:rsidR="0067588A" w:rsidRPr="0067588A" w:rsidRDefault="0067588A" w:rsidP="0067588A">
            <w:r w:rsidRPr="0067588A">
              <w:rPr>
                <w:b/>
                <w:bCs/>
              </w:rPr>
              <w:t>Alternative flow 1: Lỗi truy xuất chỉ số</w:t>
            </w:r>
            <w:r w:rsidRPr="0067588A">
              <w:t>:</w:t>
            </w:r>
          </w:p>
          <w:p w14:paraId="1EEAA173" w14:textId="77777777" w:rsidR="0067588A" w:rsidRPr="0067588A" w:rsidRDefault="0067588A" w:rsidP="0067588A">
            <w:pPr>
              <w:numPr>
                <w:ilvl w:val="0"/>
                <w:numId w:val="57"/>
              </w:numPr>
            </w:pPr>
            <w:r w:rsidRPr="0067588A">
              <w:t>Nếu hệ thống giám sát không thể lấy dữ liệu thời gian thực từ các module AI, một cảnh báo "Dữ liệu đang được tải" sẽ hiển thị.</w:t>
            </w:r>
          </w:p>
          <w:p w14:paraId="47F996DF" w14:textId="731E5CB0" w:rsidR="00720A7D" w:rsidRPr="0067588A" w:rsidRDefault="00720A7D" w:rsidP="0067588A"/>
        </w:tc>
      </w:tr>
      <w:tr w:rsidR="00720A7D" w14:paraId="7DE93A51" w14:textId="77777777" w:rsidTr="007C6A5D">
        <w:tc>
          <w:tcPr>
            <w:tcW w:w="2088" w:type="dxa"/>
          </w:tcPr>
          <w:p w14:paraId="0C77F7F6" w14:textId="77777777" w:rsidR="00720A7D" w:rsidRDefault="00720A7D" w:rsidP="007C6A5D">
            <w:r>
              <w:t>Pre-conditions</w:t>
            </w:r>
          </w:p>
        </w:tc>
        <w:tc>
          <w:tcPr>
            <w:tcW w:w="7488" w:type="dxa"/>
          </w:tcPr>
          <w:p w14:paraId="717057E7" w14:textId="0E06412B" w:rsidR="00720A7D" w:rsidRDefault="0067588A" w:rsidP="007C6A5D">
            <w:r w:rsidRPr="0067588A">
              <w:t>Đã đăng nhập bằng tài khoản Admin.</w:t>
            </w:r>
          </w:p>
        </w:tc>
      </w:tr>
      <w:tr w:rsidR="00720A7D" w14:paraId="2BF6DE4A" w14:textId="77777777" w:rsidTr="007C6A5D">
        <w:tc>
          <w:tcPr>
            <w:tcW w:w="2088" w:type="dxa"/>
          </w:tcPr>
          <w:p w14:paraId="776F29F0" w14:textId="77777777" w:rsidR="00720A7D" w:rsidRDefault="00720A7D" w:rsidP="007C6A5D">
            <w:r>
              <w:t>Post-conditions</w:t>
            </w:r>
          </w:p>
        </w:tc>
        <w:tc>
          <w:tcPr>
            <w:tcW w:w="7488" w:type="dxa"/>
          </w:tcPr>
          <w:p w14:paraId="7EA8C768" w14:textId="4CE37B41" w:rsidR="00720A7D" w:rsidRDefault="0067588A" w:rsidP="007C6A5D">
            <w:r w:rsidRPr="0067588A">
              <w:t>Quản trị viên nắm bắt được tình trạng "sức khỏe" của toàn hệ thống BugScanner.</w:t>
            </w:r>
          </w:p>
        </w:tc>
      </w:tr>
    </w:tbl>
    <w:p w14:paraId="38BA79F3" w14:textId="77777777" w:rsidR="00720A7D" w:rsidRPr="00C94C91" w:rsidRDefault="00720A7D" w:rsidP="00720A7D"/>
    <w:p w14:paraId="64E53A8A" w14:textId="77777777" w:rsidR="00720A7D" w:rsidRPr="00C94C91" w:rsidRDefault="00720A7D" w:rsidP="00720A7D"/>
    <w:p w14:paraId="29783AD0" w14:textId="1E5F1685" w:rsidR="002C788A" w:rsidRPr="00C94C91" w:rsidRDefault="002C788A" w:rsidP="002C788A"/>
    <w:sectPr w:rsidR="002C788A" w:rsidRPr="00C94C91">
      <w:headerReference w:type="default" r:id="rId10"/>
      <w:footerReference w:type="default" r:id="rId11"/>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3ED66" w14:textId="77777777" w:rsidR="006277CF" w:rsidRDefault="006277CF">
      <w:pPr>
        <w:spacing w:line="240" w:lineRule="auto"/>
      </w:pPr>
      <w:r>
        <w:separator/>
      </w:r>
    </w:p>
  </w:endnote>
  <w:endnote w:type="continuationSeparator" w:id="0">
    <w:p w14:paraId="4519E4DC" w14:textId="77777777" w:rsidR="006277CF" w:rsidRDefault="00627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9C307A" w14:paraId="7E07257C" w14:textId="77777777">
      <w:tc>
        <w:tcPr>
          <w:tcW w:w="3162" w:type="dxa"/>
          <w:tcBorders>
            <w:top w:val="nil"/>
            <w:left w:val="nil"/>
            <w:bottom w:val="nil"/>
            <w:right w:val="nil"/>
          </w:tcBorders>
        </w:tcPr>
        <w:p w14:paraId="68FBA9A7" w14:textId="77777777" w:rsidR="009C307A" w:rsidRDefault="00630073">
          <w:pPr>
            <w:ind w:right="360"/>
            <w:rPr>
              <w:sz w:val="24"/>
            </w:rPr>
          </w:pPr>
          <w:r>
            <w:t>Confidential</w:t>
          </w:r>
        </w:p>
      </w:tc>
      <w:tc>
        <w:tcPr>
          <w:tcW w:w="3162" w:type="dxa"/>
          <w:tcBorders>
            <w:top w:val="nil"/>
            <w:left w:val="nil"/>
            <w:bottom w:val="nil"/>
            <w:right w:val="nil"/>
          </w:tcBorders>
        </w:tcPr>
        <w:p w14:paraId="19A8613C" w14:textId="03C503B0" w:rsidR="009C307A" w:rsidRDefault="00630073">
          <w:pPr>
            <w:jc w:val="center"/>
          </w:pPr>
          <w:r>
            <w:fldChar w:fldCharType="begin"/>
          </w:r>
          <w:r>
            <w:instrText>symbol 211 \f "Symbol" \s 10</w:instrText>
          </w:r>
          <w:r>
            <w:fldChar w:fldCharType="separate"/>
          </w:r>
          <w:r>
            <w:rPr>
              <w:rFonts w:ascii="Symbol" w:hAnsi="Symbol"/>
            </w:rPr>
            <w:t>Ó</w:t>
          </w:r>
          <w:r>
            <w:fldChar w:fldCharType="end"/>
          </w:r>
          <w:fldSimple w:instr=" DOCPROPERTY &quot;Company&quot;  \* MERGEFORMAT ">
            <w:r w:rsidR="00512FAF">
              <w:t>&lt;Company Name&gt;</w:t>
            </w:r>
          </w:fldSimple>
          <w:r>
            <w:t xml:space="preserve">, </w:t>
          </w:r>
          <w:r>
            <w:fldChar w:fldCharType="begin"/>
          </w:r>
          <w:r>
            <w:instrText xml:space="preserve"> DATE \@ "yyyy" </w:instrText>
          </w:r>
          <w:r>
            <w:fldChar w:fldCharType="separate"/>
          </w:r>
          <w:r w:rsidR="00BB1B48">
            <w:rPr>
              <w:noProof/>
            </w:rPr>
            <w:t>2026</w:t>
          </w:r>
          <w:r>
            <w:fldChar w:fldCharType="end"/>
          </w:r>
        </w:p>
      </w:tc>
      <w:tc>
        <w:tcPr>
          <w:tcW w:w="3162" w:type="dxa"/>
          <w:tcBorders>
            <w:top w:val="nil"/>
            <w:left w:val="nil"/>
            <w:bottom w:val="nil"/>
            <w:right w:val="nil"/>
          </w:tcBorders>
        </w:tcPr>
        <w:p w14:paraId="6BA6EE0C" w14:textId="77777777" w:rsidR="009C307A" w:rsidRDefault="00630073">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92485E">
            <w:rPr>
              <w:rStyle w:val="PageNumber"/>
              <w:noProof/>
            </w:rPr>
            <w:t>4</w:t>
          </w:r>
          <w:r>
            <w:rPr>
              <w:rStyle w:val="PageNumber"/>
            </w:rPr>
            <w:fldChar w:fldCharType="end"/>
          </w:r>
        </w:p>
      </w:tc>
    </w:tr>
  </w:tbl>
  <w:p w14:paraId="7336123C" w14:textId="77777777" w:rsidR="009C307A" w:rsidRDefault="009C3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AF749" w14:textId="77777777" w:rsidR="006277CF" w:rsidRDefault="006277CF">
      <w:pPr>
        <w:spacing w:line="240" w:lineRule="auto"/>
      </w:pPr>
      <w:r>
        <w:separator/>
      </w:r>
    </w:p>
  </w:footnote>
  <w:footnote w:type="continuationSeparator" w:id="0">
    <w:p w14:paraId="45471AA7" w14:textId="77777777" w:rsidR="006277CF" w:rsidRDefault="006277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6FD2" w14:textId="77777777" w:rsidR="009C307A" w:rsidRDefault="009C307A">
    <w:pPr>
      <w:rPr>
        <w:sz w:val="24"/>
      </w:rPr>
    </w:pPr>
  </w:p>
  <w:p w14:paraId="7D53AC78" w14:textId="77777777" w:rsidR="009C307A" w:rsidRDefault="009C307A">
    <w:pPr>
      <w:pBdr>
        <w:top w:val="single" w:sz="6" w:space="1" w:color="auto"/>
      </w:pBdr>
      <w:rPr>
        <w:sz w:val="24"/>
      </w:rPr>
    </w:pPr>
  </w:p>
  <w:p w14:paraId="0E0C67FD" w14:textId="14BF4D97" w:rsidR="009C307A" w:rsidRDefault="00630073">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BB1B48">
      <w:rPr>
        <w:rFonts w:ascii="Arial" w:hAnsi="Arial"/>
        <w:b/>
        <w:sz w:val="36"/>
      </w:rPr>
      <w:t>BugScanner Team</w:t>
    </w:r>
    <w:r>
      <w:rPr>
        <w:rFonts w:ascii="Arial" w:hAnsi="Arial"/>
        <w:b/>
        <w:sz w:val="36"/>
      </w:rPr>
      <w:fldChar w:fldCharType="end"/>
    </w:r>
  </w:p>
  <w:p w14:paraId="0CFE1A13" w14:textId="77777777" w:rsidR="009C307A" w:rsidRDefault="009C307A">
    <w:pPr>
      <w:pBdr>
        <w:bottom w:val="single" w:sz="6" w:space="1" w:color="auto"/>
      </w:pBdr>
      <w:jc w:val="right"/>
      <w:rPr>
        <w:sz w:val="24"/>
      </w:rPr>
    </w:pPr>
  </w:p>
  <w:p w14:paraId="0B3AF11F" w14:textId="77777777" w:rsidR="009C307A" w:rsidRDefault="009C3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C307A" w14:paraId="07421A95" w14:textId="77777777">
      <w:tc>
        <w:tcPr>
          <w:tcW w:w="6379" w:type="dxa"/>
        </w:tcPr>
        <w:p w14:paraId="25A3AD63" w14:textId="7EAAB40F" w:rsidR="009C307A" w:rsidRDefault="00512FAF">
          <w:fldSimple w:instr="subject  \* Mergeformat ">
            <w:r w:rsidR="00BB1B48">
              <w:t>BugScanner</w:t>
            </w:r>
          </w:fldSimple>
        </w:p>
      </w:tc>
      <w:tc>
        <w:tcPr>
          <w:tcW w:w="3179" w:type="dxa"/>
        </w:tcPr>
        <w:p w14:paraId="133F879C" w14:textId="77777777" w:rsidR="009C307A" w:rsidRDefault="00630073">
          <w:pPr>
            <w:tabs>
              <w:tab w:val="left" w:pos="1135"/>
            </w:tabs>
            <w:spacing w:before="40"/>
            <w:ind w:right="68"/>
          </w:pPr>
          <w:r>
            <w:t xml:space="preserve">  Version:           &lt;1.0&gt;</w:t>
          </w:r>
        </w:p>
      </w:tc>
    </w:tr>
    <w:tr w:rsidR="009C307A" w14:paraId="4DF06AF9" w14:textId="77777777">
      <w:tc>
        <w:tcPr>
          <w:tcW w:w="6379" w:type="dxa"/>
        </w:tcPr>
        <w:p w14:paraId="0E026E5E" w14:textId="77777777" w:rsidR="009C307A" w:rsidRDefault="00512FAF" w:rsidP="002A16F7">
          <w:fldSimple w:instr="title  \* Mergeformat ">
            <w:r>
              <w:t>Use-Case Specification</w:t>
            </w:r>
          </w:fldSimple>
        </w:p>
      </w:tc>
      <w:tc>
        <w:tcPr>
          <w:tcW w:w="3179" w:type="dxa"/>
        </w:tcPr>
        <w:p w14:paraId="0E50D462" w14:textId="2DE8BCBF" w:rsidR="009C307A" w:rsidRDefault="00630073">
          <w:r>
            <w:t xml:space="preserve">  Date: </w:t>
          </w:r>
          <w:r w:rsidR="00BB1B48">
            <w:t>24/04/2026</w:t>
          </w:r>
        </w:p>
      </w:tc>
    </w:tr>
    <w:tr w:rsidR="009C307A" w14:paraId="35E8C1E4" w14:textId="77777777">
      <w:tc>
        <w:tcPr>
          <w:tcW w:w="9558" w:type="dxa"/>
          <w:gridSpan w:val="2"/>
        </w:tcPr>
        <w:p w14:paraId="1B44B537" w14:textId="77777777" w:rsidR="009C307A" w:rsidRDefault="00630073">
          <w:r>
            <w:t>&lt;document identifier&gt;</w:t>
          </w:r>
        </w:p>
      </w:tc>
    </w:tr>
  </w:tbl>
  <w:p w14:paraId="3D632989" w14:textId="77777777" w:rsidR="009C307A" w:rsidRDefault="009C3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4B121E"/>
    <w:multiLevelType w:val="hybridMultilevel"/>
    <w:tmpl w:val="9C3A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50DAC"/>
    <w:multiLevelType w:val="hybridMultilevel"/>
    <w:tmpl w:val="97225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766A9"/>
    <w:multiLevelType w:val="multilevel"/>
    <w:tmpl w:val="82E64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14F4A38"/>
    <w:multiLevelType w:val="multilevel"/>
    <w:tmpl w:val="3648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825E0"/>
    <w:multiLevelType w:val="multilevel"/>
    <w:tmpl w:val="8DE6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61CDA"/>
    <w:multiLevelType w:val="multilevel"/>
    <w:tmpl w:val="15F0F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DA02B8"/>
    <w:multiLevelType w:val="hybridMultilevel"/>
    <w:tmpl w:val="18EC8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2252E8"/>
    <w:multiLevelType w:val="hybridMultilevel"/>
    <w:tmpl w:val="263885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95918"/>
    <w:multiLevelType w:val="multilevel"/>
    <w:tmpl w:val="4FCC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C6734A"/>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D6509A"/>
    <w:multiLevelType w:val="hybridMultilevel"/>
    <w:tmpl w:val="FE32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3F76EDA"/>
    <w:multiLevelType w:val="hybridMultilevel"/>
    <w:tmpl w:val="4E22F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BB41B2"/>
    <w:multiLevelType w:val="hybridMultilevel"/>
    <w:tmpl w:val="BAC0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7252BB"/>
    <w:multiLevelType w:val="multilevel"/>
    <w:tmpl w:val="1778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E206F"/>
    <w:multiLevelType w:val="hybridMultilevel"/>
    <w:tmpl w:val="09C6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280695"/>
    <w:multiLevelType w:val="multilevel"/>
    <w:tmpl w:val="4F3C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EF05E6B"/>
    <w:multiLevelType w:val="multilevel"/>
    <w:tmpl w:val="E9922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44320F0"/>
    <w:multiLevelType w:val="hybridMultilevel"/>
    <w:tmpl w:val="CB425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606BFC"/>
    <w:multiLevelType w:val="multilevel"/>
    <w:tmpl w:val="EBB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A6179"/>
    <w:multiLevelType w:val="hybridMultilevel"/>
    <w:tmpl w:val="6BF07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2608E7"/>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A0218B5"/>
    <w:multiLevelType w:val="multilevel"/>
    <w:tmpl w:val="FBD0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15715"/>
    <w:multiLevelType w:val="multilevel"/>
    <w:tmpl w:val="F9DE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E13715"/>
    <w:multiLevelType w:val="multilevel"/>
    <w:tmpl w:val="E410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33C5E15"/>
    <w:multiLevelType w:val="multilevel"/>
    <w:tmpl w:val="18B8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AF25EE"/>
    <w:multiLevelType w:val="hybridMultilevel"/>
    <w:tmpl w:val="68B8E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2C42FE"/>
    <w:multiLevelType w:val="hybridMultilevel"/>
    <w:tmpl w:val="D1D0C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C002E5"/>
    <w:multiLevelType w:val="hybridMultilevel"/>
    <w:tmpl w:val="95543B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595906"/>
    <w:multiLevelType w:val="multilevel"/>
    <w:tmpl w:val="0B20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2711DB"/>
    <w:multiLevelType w:val="multilevel"/>
    <w:tmpl w:val="5936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316BF3"/>
    <w:multiLevelType w:val="hybridMultilevel"/>
    <w:tmpl w:val="AAB0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C70DF9"/>
    <w:multiLevelType w:val="multilevel"/>
    <w:tmpl w:val="5F7C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9278FE"/>
    <w:multiLevelType w:val="multilevel"/>
    <w:tmpl w:val="00921E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69826656"/>
    <w:multiLevelType w:val="hybridMultilevel"/>
    <w:tmpl w:val="2FEE3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3F0453"/>
    <w:multiLevelType w:val="multilevel"/>
    <w:tmpl w:val="1F74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5E32CB"/>
    <w:multiLevelType w:val="hybridMultilevel"/>
    <w:tmpl w:val="AD042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6F642972"/>
    <w:multiLevelType w:val="multilevel"/>
    <w:tmpl w:val="89F6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E01EA6"/>
    <w:multiLevelType w:val="hybridMultilevel"/>
    <w:tmpl w:val="5EF67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7A5C690A"/>
    <w:multiLevelType w:val="hybridMultilevel"/>
    <w:tmpl w:val="BE3C8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745AA9"/>
    <w:multiLevelType w:val="hybridMultilevel"/>
    <w:tmpl w:val="8774D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455832099">
    <w:abstractNumId w:val="0"/>
  </w:num>
  <w:num w:numId="2" w16cid:durableId="190297853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482161089">
    <w:abstractNumId w:val="26"/>
  </w:num>
  <w:num w:numId="4" w16cid:durableId="290020481">
    <w:abstractNumId w:val="59"/>
  </w:num>
  <w:num w:numId="5" w16cid:durableId="281309665">
    <w:abstractNumId w:val="38"/>
  </w:num>
  <w:num w:numId="6" w16cid:durableId="782727480">
    <w:abstractNumId w:val="37"/>
  </w:num>
  <w:num w:numId="7" w16cid:durableId="357587201">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2018774301">
    <w:abstractNumId w:val="2"/>
  </w:num>
  <w:num w:numId="9" w16cid:durableId="1790010376">
    <w:abstractNumId w:val="56"/>
  </w:num>
  <w:num w:numId="10" w16cid:durableId="1877963206">
    <w:abstractNumId w:val="6"/>
  </w:num>
  <w:num w:numId="11" w16cid:durableId="1567181172">
    <w:abstractNumId w:val="31"/>
  </w:num>
  <w:num w:numId="12" w16cid:durableId="1220747070">
    <w:abstractNumId w:val="25"/>
  </w:num>
  <w:num w:numId="13" w16cid:durableId="1486631936">
    <w:abstractNumId w:val="55"/>
  </w:num>
  <w:num w:numId="14" w16cid:durableId="200245109">
    <w:abstractNumId w:val="24"/>
  </w:num>
  <w:num w:numId="15" w16cid:durableId="1864319451">
    <w:abstractNumId w:val="10"/>
  </w:num>
  <w:num w:numId="16" w16cid:durableId="1062096896">
    <w:abstractNumId w:val="54"/>
  </w:num>
  <w:num w:numId="17" w16cid:durableId="483086953">
    <w:abstractNumId w:val="36"/>
  </w:num>
  <w:num w:numId="18" w16cid:durableId="1689872285">
    <w:abstractNumId w:val="16"/>
  </w:num>
  <w:num w:numId="19" w16cid:durableId="827130623">
    <w:abstractNumId w:val="35"/>
  </w:num>
  <w:num w:numId="20" w16cid:durableId="1749762830">
    <w:abstractNumId w:val="22"/>
  </w:num>
  <w:num w:numId="21" w16cid:durableId="1973365002">
    <w:abstractNumId w:val="51"/>
  </w:num>
  <w:num w:numId="22" w16cid:durableId="1614287367">
    <w:abstractNumId w:val="42"/>
  </w:num>
  <w:num w:numId="23" w16cid:durableId="1325620971">
    <w:abstractNumId w:val="14"/>
  </w:num>
  <w:num w:numId="24" w16cid:durableId="1663964487">
    <w:abstractNumId w:val="12"/>
  </w:num>
  <w:num w:numId="25" w16cid:durableId="1296568418">
    <w:abstractNumId w:val="30"/>
  </w:num>
  <w:num w:numId="26" w16cid:durableId="1293905509">
    <w:abstractNumId w:val="47"/>
  </w:num>
  <w:num w:numId="27" w16cid:durableId="1628387100">
    <w:abstractNumId w:val="15"/>
  </w:num>
  <w:num w:numId="28" w16cid:durableId="913975168">
    <w:abstractNumId w:val="11"/>
  </w:num>
  <w:num w:numId="29" w16cid:durableId="2086219889">
    <w:abstractNumId w:val="21"/>
  </w:num>
  <w:num w:numId="30" w16cid:durableId="1144391950">
    <w:abstractNumId w:val="48"/>
  </w:num>
  <w:num w:numId="31" w16cid:durableId="913125149">
    <w:abstractNumId w:val="23"/>
  </w:num>
  <w:num w:numId="32" w16cid:durableId="505439742">
    <w:abstractNumId w:val="20"/>
  </w:num>
  <w:num w:numId="33" w16cid:durableId="282536829">
    <w:abstractNumId w:val="13"/>
  </w:num>
  <w:num w:numId="34" w16cid:durableId="945188676">
    <w:abstractNumId w:val="27"/>
  </w:num>
  <w:num w:numId="35" w16cid:durableId="515459896">
    <w:abstractNumId w:val="19"/>
  </w:num>
  <w:num w:numId="36" w16cid:durableId="423958441">
    <w:abstractNumId w:val="45"/>
  </w:num>
  <w:num w:numId="37" w16cid:durableId="202060906">
    <w:abstractNumId w:val="32"/>
  </w:num>
  <w:num w:numId="38" w16cid:durableId="1627003449">
    <w:abstractNumId w:val="58"/>
  </w:num>
  <w:num w:numId="39" w16cid:durableId="1450128939">
    <w:abstractNumId w:val="3"/>
  </w:num>
  <w:num w:numId="40" w16cid:durableId="464153829">
    <w:abstractNumId w:val="8"/>
  </w:num>
  <w:num w:numId="41" w16cid:durableId="547450615">
    <w:abstractNumId w:val="50"/>
  </w:num>
  <w:num w:numId="42" w16cid:durableId="2107919496">
    <w:abstractNumId w:val="52"/>
  </w:num>
  <w:num w:numId="43" w16cid:durableId="225457651">
    <w:abstractNumId w:val="41"/>
  </w:num>
  <w:num w:numId="44" w16cid:durableId="811558367">
    <w:abstractNumId w:val="57"/>
  </w:num>
  <w:num w:numId="45" w16cid:durableId="387337058">
    <w:abstractNumId w:val="53"/>
  </w:num>
  <w:num w:numId="46" w16cid:durableId="2011254704">
    <w:abstractNumId w:val="18"/>
  </w:num>
  <w:num w:numId="47" w16cid:durableId="1415928658">
    <w:abstractNumId w:val="17"/>
  </w:num>
  <w:num w:numId="48" w16cid:durableId="2070878257">
    <w:abstractNumId w:val="29"/>
  </w:num>
  <w:num w:numId="49" w16cid:durableId="1766001910">
    <w:abstractNumId w:val="46"/>
  </w:num>
  <w:num w:numId="50" w16cid:durableId="990064239">
    <w:abstractNumId w:val="43"/>
  </w:num>
  <w:num w:numId="51" w16cid:durableId="222645870">
    <w:abstractNumId w:val="7"/>
  </w:num>
  <w:num w:numId="52" w16cid:durableId="52319129">
    <w:abstractNumId w:val="44"/>
  </w:num>
  <w:num w:numId="53" w16cid:durableId="1046834308">
    <w:abstractNumId w:val="5"/>
  </w:num>
  <w:num w:numId="54" w16cid:durableId="1735196983">
    <w:abstractNumId w:val="4"/>
  </w:num>
  <w:num w:numId="55" w16cid:durableId="467169944">
    <w:abstractNumId w:val="9"/>
  </w:num>
  <w:num w:numId="56" w16cid:durableId="2109226704">
    <w:abstractNumId w:val="39"/>
  </w:num>
  <w:num w:numId="57" w16cid:durableId="1855456361">
    <w:abstractNumId w:val="28"/>
  </w:num>
  <w:num w:numId="58" w16cid:durableId="11496172">
    <w:abstractNumId w:val="40"/>
  </w:num>
  <w:num w:numId="59" w16cid:durableId="2087847651">
    <w:abstractNumId w:val="34"/>
  </w:num>
  <w:num w:numId="60" w16cid:durableId="2118942563">
    <w:abstractNumId w:val="49"/>
  </w:num>
  <w:num w:numId="61" w16cid:durableId="6966638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F"/>
    <w:rsid w:val="00016409"/>
    <w:rsid w:val="000266C1"/>
    <w:rsid w:val="000379FC"/>
    <w:rsid w:val="0005448B"/>
    <w:rsid w:val="000A0E7B"/>
    <w:rsid w:val="000A4D5C"/>
    <w:rsid w:val="000C0AE6"/>
    <w:rsid w:val="000C5EAE"/>
    <w:rsid w:val="000C7E2A"/>
    <w:rsid w:val="000D02B5"/>
    <w:rsid w:val="000F6A6F"/>
    <w:rsid w:val="00145797"/>
    <w:rsid w:val="001926FD"/>
    <w:rsid w:val="001C1F0A"/>
    <w:rsid w:val="001C21FD"/>
    <w:rsid w:val="001E597A"/>
    <w:rsid w:val="001E5E15"/>
    <w:rsid w:val="001F5FF7"/>
    <w:rsid w:val="001F7DF6"/>
    <w:rsid w:val="00203A10"/>
    <w:rsid w:val="00240CB1"/>
    <w:rsid w:val="00241189"/>
    <w:rsid w:val="00253488"/>
    <w:rsid w:val="00255B17"/>
    <w:rsid w:val="00261EE2"/>
    <w:rsid w:val="00286BF7"/>
    <w:rsid w:val="002A16F7"/>
    <w:rsid w:val="002B37D6"/>
    <w:rsid w:val="002C788A"/>
    <w:rsid w:val="002C7CB2"/>
    <w:rsid w:val="00303B75"/>
    <w:rsid w:val="00366692"/>
    <w:rsid w:val="003912F0"/>
    <w:rsid w:val="003A2E5E"/>
    <w:rsid w:val="003B55A1"/>
    <w:rsid w:val="003D081E"/>
    <w:rsid w:val="003D5F07"/>
    <w:rsid w:val="003F741E"/>
    <w:rsid w:val="004078A2"/>
    <w:rsid w:val="004A46CA"/>
    <w:rsid w:val="004D146C"/>
    <w:rsid w:val="004D14DB"/>
    <w:rsid w:val="004E3DCC"/>
    <w:rsid w:val="00512D5C"/>
    <w:rsid w:val="00512FAF"/>
    <w:rsid w:val="005835BF"/>
    <w:rsid w:val="00591379"/>
    <w:rsid w:val="005B2D99"/>
    <w:rsid w:val="005B6CA7"/>
    <w:rsid w:val="00621BED"/>
    <w:rsid w:val="006277CF"/>
    <w:rsid w:val="00630073"/>
    <w:rsid w:val="00661C90"/>
    <w:rsid w:val="0067588A"/>
    <w:rsid w:val="006D0A9A"/>
    <w:rsid w:val="00705E25"/>
    <w:rsid w:val="007201F3"/>
    <w:rsid w:val="00720A7D"/>
    <w:rsid w:val="00722628"/>
    <w:rsid w:val="00727D12"/>
    <w:rsid w:val="00735E6A"/>
    <w:rsid w:val="0075700D"/>
    <w:rsid w:val="00761B03"/>
    <w:rsid w:val="007C150D"/>
    <w:rsid w:val="00804E89"/>
    <w:rsid w:val="00810936"/>
    <w:rsid w:val="00876F9C"/>
    <w:rsid w:val="00894BE2"/>
    <w:rsid w:val="008A0730"/>
    <w:rsid w:val="008A7F64"/>
    <w:rsid w:val="008C235D"/>
    <w:rsid w:val="0092485E"/>
    <w:rsid w:val="00930E23"/>
    <w:rsid w:val="00941ADF"/>
    <w:rsid w:val="00952E28"/>
    <w:rsid w:val="00962FFB"/>
    <w:rsid w:val="00970592"/>
    <w:rsid w:val="00990B1C"/>
    <w:rsid w:val="0099736E"/>
    <w:rsid w:val="009B420A"/>
    <w:rsid w:val="009C307A"/>
    <w:rsid w:val="009D00EE"/>
    <w:rsid w:val="009D033E"/>
    <w:rsid w:val="009F55EC"/>
    <w:rsid w:val="00A013D1"/>
    <w:rsid w:val="00A149F1"/>
    <w:rsid w:val="00A43CFC"/>
    <w:rsid w:val="00A5675A"/>
    <w:rsid w:val="00A6373E"/>
    <w:rsid w:val="00A734D9"/>
    <w:rsid w:val="00A83A76"/>
    <w:rsid w:val="00A9740D"/>
    <w:rsid w:val="00AA2DFE"/>
    <w:rsid w:val="00AA7C3B"/>
    <w:rsid w:val="00AF7300"/>
    <w:rsid w:val="00B27476"/>
    <w:rsid w:val="00B305DC"/>
    <w:rsid w:val="00B50DB6"/>
    <w:rsid w:val="00B808A1"/>
    <w:rsid w:val="00B84F54"/>
    <w:rsid w:val="00BA460E"/>
    <w:rsid w:val="00BB1B48"/>
    <w:rsid w:val="00BD34C3"/>
    <w:rsid w:val="00BF2D2B"/>
    <w:rsid w:val="00BF554F"/>
    <w:rsid w:val="00C55CA7"/>
    <w:rsid w:val="00C63672"/>
    <w:rsid w:val="00C71211"/>
    <w:rsid w:val="00C940E9"/>
    <w:rsid w:val="00C94C91"/>
    <w:rsid w:val="00C95372"/>
    <w:rsid w:val="00C975CC"/>
    <w:rsid w:val="00CC1AB1"/>
    <w:rsid w:val="00CC554D"/>
    <w:rsid w:val="00CD4E74"/>
    <w:rsid w:val="00CE05C2"/>
    <w:rsid w:val="00CF47BE"/>
    <w:rsid w:val="00D35282"/>
    <w:rsid w:val="00D4008C"/>
    <w:rsid w:val="00D549C9"/>
    <w:rsid w:val="00D8281D"/>
    <w:rsid w:val="00D931B6"/>
    <w:rsid w:val="00D95CAB"/>
    <w:rsid w:val="00DC44DD"/>
    <w:rsid w:val="00DE2F23"/>
    <w:rsid w:val="00E03F5B"/>
    <w:rsid w:val="00E06BE7"/>
    <w:rsid w:val="00E27CBE"/>
    <w:rsid w:val="00E46B3F"/>
    <w:rsid w:val="00E9175C"/>
    <w:rsid w:val="00EC00CE"/>
    <w:rsid w:val="00EC45E3"/>
    <w:rsid w:val="00F02F9F"/>
    <w:rsid w:val="00F25C41"/>
    <w:rsid w:val="00F54DC2"/>
    <w:rsid w:val="00F77891"/>
    <w:rsid w:val="00F92264"/>
    <w:rsid w:val="00F94CDD"/>
    <w:rsid w:val="00FE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EE76D"/>
  <w15:docId w15:val="{8D6D6C74-960B-45DE-99A1-818CF8AA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91"/>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6"/>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table" w:styleId="TableGrid">
    <w:name w:val="Table Grid"/>
    <w:basedOn w:val="TableNormal"/>
    <w:uiPriority w:val="59"/>
    <w:rsid w:val="004E3DC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3DCC"/>
    <w:pPr>
      <w:widowControl/>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2C78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88A"/>
    <w:rPr>
      <w:rFonts w:ascii="Tahoma" w:hAnsi="Tahoma" w:cs="Tahoma"/>
      <w:sz w:val="16"/>
      <w:szCs w:val="16"/>
    </w:rPr>
  </w:style>
  <w:style w:type="character" w:customStyle="1" w:styleId="Heading2Char">
    <w:name w:val="Heading 2 Char"/>
    <w:basedOn w:val="DefaultParagraphFont"/>
    <w:link w:val="Heading2"/>
    <w:rsid w:val="00C94C91"/>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Desktop\rup_uc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rup_ucspec.dot</Template>
  <TotalTime>1</TotalTime>
  <Pages>12</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BugScanner Team</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BugScanner</dc:subject>
  <dc:creator>Huy Nguyen</dc:creator>
  <cp:keywords/>
  <dc:description/>
  <cp:lastModifiedBy>Hiếu Võ Ngọc</cp:lastModifiedBy>
  <cp:revision>2</cp:revision>
  <cp:lastPrinted>1900-12-31T17:00:00Z</cp:lastPrinted>
  <dcterms:created xsi:type="dcterms:W3CDTF">2026-04-24T02:07:00Z</dcterms:created>
  <dcterms:modified xsi:type="dcterms:W3CDTF">2026-04-24T02:07:00Z</dcterms:modified>
</cp:coreProperties>
</file>